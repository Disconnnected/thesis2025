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87"/>
      </w:tblGrid>
      <w:tr w:rsidR="000F0A9A" w14:paraId="1A813D93" w14:textId="77777777" w:rsidTr="00303E92">
        <w:trPr>
          <w:trHeight w:val="4304"/>
        </w:trPr>
        <w:tc>
          <w:tcPr>
            <w:tcW w:w="9287" w:type="dxa"/>
          </w:tcPr>
          <w:p w14:paraId="3C3475E1" w14:textId="77777777" w:rsidR="000F0A9A" w:rsidRDefault="000F0A9A" w:rsidP="007019FB">
            <w:pPr>
              <w:pStyle w:val="TrangBa"/>
              <w:spacing w:before="120"/>
            </w:pPr>
            <w:r>
              <w:t>BAN CƠ YẾU CHÍNH PHỦ</w:t>
            </w:r>
          </w:p>
          <w:p w14:paraId="439B1A25" w14:textId="77777777" w:rsidR="000F0A9A" w:rsidRPr="002071CC" w:rsidRDefault="000F0A9A" w:rsidP="007019FB">
            <w:pPr>
              <w:pStyle w:val="TrangBa"/>
              <w:rPr>
                <w:b/>
              </w:rPr>
            </w:pPr>
            <w:r w:rsidRPr="002071CC">
              <w:rPr>
                <w:b/>
              </w:rPr>
              <w:t>HỌC VIỆN KỸ THUẬT MẬT MÃ</w:t>
            </w:r>
          </w:p>
          <w:p w14:paraId="3046DC60" w14:textId="77777777" w:rsidR="000F0A9A" w:rsidRDefault="000F0A9A" w:rsidP="007019FB">
            <w:pPr>
              <w:pStyle w:val="TrangBa"/>
            </w:pPr>
            <w:r>
              <w:rPr>
                <w:rFonts w:cs="Times New Roman"/>
              </w:rPr>
              <w:t>¯¯¯¯¯¯¯¯¯¯¯¯¯¯¯¯</w:t>
            </w:r>
          </w:p>
          <w:p w14:paraId="29812E09" w14:textId="77777777" w:rsidR="000F0A9A" w:rsidRDefault="000F0A9A" w:rsidP="007019FB">
            <w:pPr>
              <w:pStyle w:val="TrangBa"/>
            </w:pPr>
          </w:p>
          <w:p w14:paraId="5BCFDCF8" w14:textId="06E8D8EE" w:rsidR="000F0A9A" w:rsidRDefault="000F0A9A" w:rsidP="007019FB">
            <w:pPr>
              <w:pStyle w:val="TrangBa"/>
            </w:pPr>
          </w:p>
          <w:p w14:paraId="505CFDCB" w14:textId="2B3256CF" w:rsidR="000F0A9A" w:rsidRDefault="0082107A" w:rsidP="007019FB">
            <w:pPr>
              <w:pStyle w:val="TrangBa"/>
            </w:pP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rsidR="00000000">
              <w:fldChar w:fldCharType="begin"/>
            </w:r>
            <w:r w:rsidR="00000000">
              <w:instrText xml:space="preserve"> INCLUDEPICTURE  "https://actvn.edu.vn/Images/actvn_big_icon.png" \* MERGEFORMATINET </w:instrText>
            </w:r>
            <w:r w:rsidR="00000000">
              <w:fldChar w:fldCharType="separate"/>
            </w:r>
            <w:r w:rsidR="00AD1FBB">
              <w:pict w14:anchorId="526FEF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ọc viện Kỹ thuật mật mã" style="width:90pt;height:90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r>
      <w:tr w:rsidR="000F0A9A" w14:paraId="18F4D2D5" w14:textId="77777777" w:rsidTr="00303E92">
        <w:trPr>
          <w:trHeight w:val="2541"/>
        </w:trPr>
        <w:tc>
          <w:tcPr>
            <w:tcW w:w="9287" w:type="dxa"/>
          </w:tcPr>
          <w:p w14:paraId="6B23E84C" w14:textId="5C2F5946" w:rsidR="000F0A9A" w:rsidRDefault="0086739D" w:rsidP="007019FB">
            <w:pPr>
              <w:pStyle w:val="TrangBa"/>
              <w:rPr>
                <w:b/>
                <w:bCs/>
                <w:sz w:val="36"/>
                <w:szCs w:val="36"/>
              </w:rPr>
            </w:pPr>
            <w:r w:rsidRPr="0086739D">
              <w:rPr>
                <w:b/>
                <w:bCs/>
                <w:sz w:val="36"/>
                <w:szCs w:val="36"/>
              </w:rPr>
              <w:t>LUẬN VĂN THẠC SỸ</w:t>
            </w:r>
          </w:p>
          <w:p w14:paraId="0893477E" w14:textId="77777777" w:rsidR="0086739D" w:rsidRDefault="0086739D" w:rsidP="007019FB">
            <w:pPr>
              <w:pStyle w:val="TrangBa"/>
              <w:rPr>
                <w:b/>
                <w:bCs/>
                <w:sz w:val="36"/>
                <w:szCs w:val="36"/>
              </w:rPr>
            </w:pPr>
          </w:p>
          <w:p w14:paraId="1653A212" w14:textId="77777777" w:rsidR="0086739D" w:rsidRPr="0086739D" w:rsidRDefault="0086739D" w:rsidP="007019FB">
            <w:pPr>
              <w:pStyle w:val="TrangBa"/>
              <w:rPr>
                <w:b/>
                <w:bCs/>
                <w:sz w:val="36"/>
                <w:szCs w:val="36"/>
              </w:rPr>
            </w:pPr>
          </w:p>
          <w:p w14:paraId="5B9398C7" w14:textId="77777777" w:rsidR="000F0A9A" w:rsidRDefault="000F0A9A" w:rsidP="007019FB">
            <w:pPr>
              <w:pStyle w:val="TrangBa"/>
            </w:pPr>
          </w:p>
          <w:p w14:paraId="4858FD28" w14:textId="44A24597" w:rsidR="002E2B98" w:rsidRPr="00F5467E" w:rsidRDefault="0086739D" w:rsidP="002E2B98">
            <w:pPr>
              <w:pStyle w:val="TrangBa"/>
              <w:spacing w:line="276" w:lineRule="auto"/>
              <w:rPr>
                <w:b/>
                <w:bCs/>
              </w:rPr>
            </w:pPr>
            <w:r>
              <w:rPr>
                <w:b/>
                <w:bCs/>
                <w:sz w:val="36"/>
                <w:szCs w:val="36"/>
              </w:rPr>
              <w:t xml:space="preserve">ĐỀ TÀI: </w:t>
            </w:r>
            <w:r w:rsidR="00F5467E" w:rsidRPr="00CD4967">
              <w:rPr>
                <w:b/>
                <w:bCs/>
                <w:sz w:val="36"/>
                <w:szCs w:val="36"/>
              </w:rPr>
              <w:t>NGHIÊN CỨU GIẢI PHÁP VƯỢT QUA HỆ THỐNG PHÁT HIỆN MÃ ĐỘC DỰA TRÊN HỌC MÁY</w:t>
            </w:r>
          </w:p>
        </w:tc>
      </w:tr>
      <w:tr w:rsidR="000F0A9A" w14:paraId="77E4488B" w14:textId="77777777" w:rsidTr="00303E92">
        <w:trPr>
          <w:trHeight w:val="6427"/>
        </w:trPr>
        <w:tc>
          <w:tcPr>
            <w:tcW w:w="9287" w:type="dxa"/>
          </w:tcPr>
          <w:p w14:paraId="74C945E7" w14:textId="77777777" w:rsidR="0086739D" w:rsidRDefault="0086739D" w:rsidP="0086739D">
            <w:pPr>
              <w:spacing w:line="379" w:lineRule="auto"/>
              <w:ind w:left="993" w:right="718"/>
              <w:rPr>
                <w:b/>
                <w:color w:val="000000"/>
              </w:rPr>
            </w:pPr>
          </w:p>
          <w:p w14:paraId="4EBF0CFB" w14:textId="77777777" w:rsidR="0086739D" w:rsidRDefault="0086739D" w:rsidP="0086739D">
            <w:pPr>
              <w:spacing w:line="379" w:lineRule="auto"/>
              <w:ind w:left="993" w:right="718"/>
              <w:rPr>
                <w:b/>
                <w:color w:val="000000"/>
              </w:rPr>
            </w:pPr>
          </w:p>
          <w:p w14:paraId="20FD730E" w14:textId="688B9AD0" w:rsidR="0086739D" w:rsidRDefault="0086739D" w:rsidP="0086739D">
            <w:pPr>
              <w:spacing w:line="379" w:lineRule="auto"/>
              <w:ind w:left="993" w:right="718"/>
              <w:rPr>
                <w:b/>
                <w:color w:val="000000"/>
              </w:rPr>
            </w:pPr>
            <w:r>
              <w:rPr>
                <w:b/>
                <w:color w:val="000000"/>
              </w:rPr>
              <w:t>Chuyên ngành: An toàn Thông tin</w:t>
            </w:r>
          </w:p>
          <w:p w14:paraId="36339B0E" w14:textId="1D67EFC2" w:rsidR="0086739D" w:rsidRDefault="0086739D" w:rsidP="0086739D">
            <w:pPr>
              <w:spacing w:line="379" w:lineRule="auto"/>
              <w:ind w:left="993" w:right="718"/>
              <w:rPr>
                <w:b/>
                <w:color w:val="000000"/>
              </w:rPr>
            </w:pPr>
            <w:r>
              <w:rPr>
                <w:b/>
                <w:color w:val="000000"/>
              </w:rPr>
              <w:t>Học viên: Nguyễn Vinh Quang</w:t>
            </w:r>
          </w:p>
          <w:p w14:paraId="74D0400D" w14:textId="0BB869BE" w:rsidR="0086739D" w:rsidRDefault="0086739D" w:rsidP="0086739D">
            <w:pPr>
              <w:spacing w:line="379" w:lineRule="auto"/>
              <w:ind w:left="993" w:right="718"/>
              <w:rPr>
                <w:b/>
                <w:color w:val="000000"/>
              </w:rPr>
            </w:pPr>
            <w:r>
              <w:rPr>
                <w:b/>
                <w:color w:val="000000"/>
              </w:rPr>
              <w:t>Mã học viên: CHAT2P13</w:t>
            </w:r>
          </w:p>
          <w:p w14:paraId="74361600" w14:textId="77777777" w:rsidR="0086739D" w:rsidRDefault="0086739D" w:rsidP="0086739D">
            <w:pPr>
              <w:ind w:left="993"/>
              <w:rPr>
                <w:b/>
                <w:color w:val="000000"/>
              </w:rPr>
            </w:pPr>
            <w:r>
              <w:rPr>
                <w:b/>
                <w:color w:val="000000"/>
              </w:rPr>
              <w:t xml:space="preserve">Mã số: </w:t>
            </w:r>
          </w:p>
          <w:p w14:paraId="5FC939B3" w14:textId="77777777" w:rsidR="000F0A9A" w:rsidRDefault="000F0A9A" w:rsidP="007019FB">
            <w:pPr>
              <w:pStyle w:val="TrangBa"/>
              <w:tabs>
                <w:tab w:val="left" w:pos="4005"/>
                <w:tab w:val="left" w:pos="4820"/>
              </w:tabs>
              <w:jc w:val="left"/>
            </w:pPr>
          </w:p>
          <w:p w14:paraId="45B7823C" w14:textId="77777777" w:rsidR="000F0A9A" w:rsidRDefault="000F0A9A" w:rsidP="007019FB">
            <w:pPr>
              <w:pStyle w:val="TrangBa"/>
              <w:tabs>
                <w:tab w:val="left" w:pos="4005"/>
                <w:tab w:val="left" w:pos="4820"/>
              </w:tabs>
              <w:jc w:val="left"/>
            </w:pPr>
          </w:p>
          <w:p w14:paraId="2C0C1B74" w14:textId="77777777" w:rsidR="000F0A9A" w:rsidRDefault="000F0A9A" w:rsidP="007019FB">
            <w:pPr>
              <w:pStyle w:val="TrangBa"/>
              <w:tabs>
                <w:tab w:val="left" w:pos="4005"/>
                <w:tab w:val="left" w:pos="4820"/>
              </w:tabs>
              <w:jc w:val="left"/>
            </w:pPr>
          </w:p>
          <w:p w14:paraId="64676836" w14:textId="77777777" w:rsidR="002934C2" w:rsidRDefault="002934C2" w:rsidP="007019FB">
            <w:pPr>
              <w:pStyle w:val="TrangBa"/>
              <w:tabs>
                <w:tab w:val="left" w:pos="4005"/>
                <w:tab w:val="left" w:pos="4820"/>
              </w:tabs>
              <w:jc w:val="left"/>
            </w:pPr>
          </w:p>
          <w:p w14:paraId="54D43404" w14:textId="77777777" w:rsidR="002934C2" w:rsidRDefault="002934C2" w:rsidP="007019FB">
            <w:pPr>
              <w:pStyle w:val="TrangBa"/>
              <w:tabs>
                <w:tab w:val="left" w:pos="4005"/>
                <w:tab w:val="left" w:pos="4820"/>
              </w:tabs>
              <w:jc w:val="left"/>
            </w:pPr>
          </w:p>
          <w:p w14:paraId="01860D78" w14:textId="77777777" w:rsidR="002934C2" w:rsidRDefault="002934C2" w:rsidP="007019FB">
            <w:pPr>
              <w:pStyle w:val="TrangBa"/>
              <w:tabs>
                <w:tab w:val="left" w:pos="4005"/>
                <w:tab w:val="left" w:pos="4820"/>
              </w:tabs>
              <w:jc w:val="left"/>
            </w:pPr>
          </w:p>
          <w:p w14:paraId="06C7F1B8" w14:textId="77777777" w:rsidR="000F0A9A" w:rsidRDefault="000F0A9A" w:rsidP="00D36C81">
            <w:pPr>
              <w:pStyle w:val="TrangBa"/>
              <w:tabs>
                <w:tab w:val="left" w:pos="1134"/>
                <w:tab w:val="left" w:pos="1701"/>
              </w:tabs>
              <w:jc w:val="left"/>
            </w:pPr>
          </w:p>
          <w:p w14:paraId="72746F71" w14:textId="77777777" w:rsidR="000F0A9A" w:rsidRDefault="000F0A9A" w:rsidP="002934C2">
            <w:pPr>
              <w:pStyle w:val="TrangBa"/>
              <w:tabs>
                <w:tab w:val="left" w:pos="1134"/>
                <w:tab w:val="left" w:pos="1701"/>
              </w:tabs>
              <w:jc w:val="left"/>
            </w:pPr>
          </w:p>
        </w:tc>
      </w:tr>
      <w:tr w:rsidR="000F0A9A" w14:paraId="5F932DAB" w14:textId="77777777" w:rsidTr="00303E92">
        <w:trPr>
          <w:trHeight w:val="992"/>
        </w:trPr>
        <w:tc>
          <w:tcPr>
            <w:tcW w:w="9287" w:type="dxa"/>
            <w:vAlign w:val="bottom"/>
          </w:tcPr>
          <w:p w14:paraId="6C65788F" w14:textId="77777777" w:rsidR="000F0A9A" w:rsidRDefault="002934C2" w:rsidP="0086739D">
            <w:pPr>
              <w:pStyle w:val="TrangBa"/>
              <w:rPr>
                <w:b/>
                <w:lang w:val="en-US"/>
              </w:rPr>
            </w:pPr>
            <w:r>
              <w:rPr>
                <w:b/>
              </w:rPr>
              <w:t>TP.HCM</w:t>
            </w:r>
            <w:r w:rsidR="00201AD9" w:rsidRPr="00F027A7">
              <w:rPr>
                <w:b/>
              </w:rPr>
              <w:t>, 20</w:t>
            </w:r>
            <w:r w:rsidR="00F027A7" w:rsidRPr="00F027A7">
              <w:rPr>
                <w:b/>
              </w:rPr>
              <w:t>2</w:t>
            </w:r>
            <w:r>
              <w:rPr>
                <w:b/>
                <w:lang w:val="en-US"/>
              </w:rPr>
              <w:t>5</w:t>
            </w:r>
          </w:p>
          <w:p w14:paraId="0BBFFE80" w14:textId="34975BCF" w:rsidR="0086739D" w:rsidRPr="002934C2" w:rsidRDefault="0086739D" w:rsidP="0086739D">
            <w:pPr>
              <w:pStyle w:val="TrangBa"/>
              <w:rPr>
                <w:b/>
                <w:lang w:val="en-US"/>
              </w:rPr>
            </w:pPr>
          </w:p>
        </w:tc>
      </w:tr>
      <w:tr w:rsidR="0086739D" w14:paraId="5507406A" w14:textId="77777777" w:rsidTr="00303E92">
        <w:trPr>
          <w:trHeight w:val="4304"/>
        </w:trPr>
        <w:tc>
          <w:tcPr>
            <w:tcW w:w="9287" w:type="dxa"/>
          </w:tcPr>
          <w:p w14:paraId="2454DE52" w14:textId="77777777" w:rsidR="0086739D" w:rsidRDefault="0086739D" w:rsidP="00C273E2">
            <w:pPr>
              <w:pStyle w:val="TrangBa"/>
              <w:spacing w:before="120"/>
            </w:pPr>
            <w:r>
              <w:lastRenderedPageBreak/>
              <w:t>BAN CƠ YẾU CHÍNH PHỦ</w:t>
            </w:r>
          </w:p>
          <w:p w14:paraId="66E1A536" w14:textId="77777777" w:rsidR="0086739D" w:rsidRPr="002071CC" w:rsidRDefault="0086739D" w:rsidP="00C273E2">
            <w:pPr>
              <w:pStyle w:val="TrangBa"/>
              <w:rPr>
                <w:b/>
              </w:rPr>
            </w:pPr>
            <w:r w:rsidRPr="002071CC">
              <w:rPr>
                <w:b/>
              </w:rPr>
              <w:t>HỌC VIỆN KỸ THUẬT MẬT MÃ</w:t>
            </w:r>
          </w:p>
          <w:p w14:paraId="798BF602" w14:textId="77777777" w:rsidR="0086739D" w:rsidRDefault="0086739D" w:rsidP="00C273E2">
            <w:pPr>
              <w:pStyle w:val="TrangBa"/>
            </w:pPr>
            <w:r>
              <w:rPr>
                <w:rFonts w:cs="Times New Roman"/>
              </w:rPr>
              <w:t>¯¯¯¯¯¯¯¯¯¯¯¯¯¯¯¯</w:t>
            </w:r>
          </w:p>
          <w:p w14:paraId="0969B26D" w14:textId="77777777" w:rsidR="0086739D" w:rsidRDefault="0086739D" w:rsidP="00C273E2">
            <w:pPr>
              <w:pStyle w:val="TrangBa"/>
            </w:pPr>
          </w:p>
          <w:p w14:paraId="36EEB147" w14:textId="77777777" w:rsidR="0086739D" w:rsidRDefault="0086739D" w:rsidP="00C273E2">
            <w:pPr>
              <w:pStyle w:val="TrangBa"/>
            </w:pPr>
          </w:p>
          <w:p w14:paraId="7E13B4AD" w14:textId="5E30A615" w:rsidR="0086739D" w:rsidRDefault="0082107A" w:rsidP="00C273E2">
            <w:pPr>
              <w:pStyle w:val="TrangBa"/>
            </w:pP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fldChar w:fldCharType="begin"/>
            </w:r>
            <w:r>
              <w:instrText xml:space="preserve"> INCLUDEPICTURE  "https://actvn.edu.vn/Images/actvn_big_icon.png" \* MERGEFORMATINET </w:instrText>
            </w:r>
            <w:r>
              <w:fldChar w:fldCharType="separate"/>
            </w:r>
            <w:r w:rsidR="00000000">
              <w:fldChar w:fldCharType="begin"/>
            </w:r>
            <w:r w:rsidR="00000000">
              <w:instrText xml:space="preserve"> INCLUDEPICTURE  "https://actvn.edu.vn/Images/actvn_big_icon.png" \* MERGEFORMATINET </w:instrText>
            </w:r>
            <w:r w:rsidR="00000000">
              <w:fldChar w:fldCharType="separate"/>
            </w:r>
            <w:r w:rsidR="00AD1FBB">
              <w:pict w14:anchorId="1BC13590">
                <v:shape id="_x0000_i1026" type="#_x0000_t75" alt="Học viện Kỹ thuật mật mã" style="width:90pt;height:90pt">
                  <v:imagedata r:id="rId8" r:href="rId10"/>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r>
      <w:tr w:rsidR="0086739D" w:rsidRPr="00F5467E" w14:paraId="6F8D2321" w14:textId="77777777" w:rsidTr="00303E92">
        <w:trPr>
          <w:trHeight w:val="2541"/>
        </w:trPr>
        <w:tc>
          <w:tcPr>
            <w:tcW w:w="9287" w:type="dxa"/>
          </w:tcPr>
          <w:p w14:paraId="123F0E2F" w14:textId="7F584AE6" w:rsidR="0086739D" w:rsidRDefault="0086739D" w:rsidP="00C273E2">
            <w:pPr>
              <w:pStyle w:val="TrangBa"/>
              <w:rPr>
                <w:b/>
                <w:bCs/>
                <w:sz w:val="36"/>
                <w:szCs w:val="36"/>
              </w:rPr>
            </w:pPr>
            <w:r w:rsidRPr="0086739D">
              <w:rPr>
                <w:b/>
                <w:bCs/>
                <w:sz w:val="36"/>
                <w:szCs w:val="36"/>
              </w:rPr>
              <w:t>LUẬN VĂN THẠC SỸ</w:t>
            </w:r>
          </w:p>
          <w:p w14:paraId="180FD53A" w14:textId="77777777" w:rsidR="0086739D" w:rsidRDefault="0086739D" w:rsidP="00C273E2">
            <w:pPr>
              <w:pStyle w:val="TrangBa"/>
              <w:rPr>
                <w:b/>
                <w:bCs/>
                <w:sz w:val="36"/>
                <w:szCs w:val="36"/>
              </w:rPr>
            </w:pPr>
          </w:p>
          <w:p w14:paraId="3273D5BB" w14:textId="77777777" w:rsidR="0086739D" w:rsidRPr="0086739D" w:rsidRDefault="0086739D" w:rsidP="00C273E2">
            <w:pPr>
              <w:pStyle w:val="TrangBa"/>
              <w:rPr>
                <w:b/>
                <w:bCs/>
                <w:sz w:val="36"/>
                <w:szCs w:val="36"/>
              </w:rPr>
            </w:pPr>
          </w:p>
          <w:p w14:paraId="20DB4199" w14:textId="77777777" w:rsidR="0086739D" w:rsidRDefault="0086739D" w:rsidP="00C273E2">
            <w:pPr>
              <w:pStyle w:val="TrangBa"/>
            </w:pPr>
          </w:p>
          <w:p w14:paraId="16705C2F" w14:textId="77777777" w:rsidR="0086739D" w:rsidRPr="00F5467E" w:rsidRDefault="0086739D" w:rsidP="00C273E2">
            <w:pPr>
              <w:pStyle w:val="TrangBa"/>
              <w:spacing w:line="276" w:lineRule="auto"/>
              <w:rPr>
                <w:b/>
                <w:bCs/>
              </w:rPr>
            </w:pPr>
            <w:r>
              <w:rPr>
                <w:b/>
                <w:bCs/>
                <w:sz w:val="36"/>
                <w:szCs w:val="36"/>
              </w:rPr>
              <w:t xml:space="preserve">ĐỀ TÀI: </w:t>
            </w:r>
            <w:r w:rsidRPr="00CD4967">
              <w:rPr>
                <w:b/>
                <w:bCs/>
                <w:sz w:val="36"/>
                <w:szCs w:val="36"/>
              </w:rPr>
              <w:t>NGHIÊN CỨU GIẢI PHÁP VƯỢT QUA HỆ THỐNG PHÁT HIỆN MÃ ĐỘC DỰA TRÊN HỌC MÁY</w:t>
            </w:r>
          </w:p>
        </w:tc>
      </w:tr>
      <w:tr w:rsidR="0086739D" w14:paraId="41FEC8CA" w14:textId="77777777" w:rsidTr="00303E92">
        <w:trPr>
          <w:trHeight w:val="6427"/>
        </w:trPr>
        <w:tc>
          <w:tcPr>
            <w:tcW w:w="9287" w:type="dxa"/>
          </w:tcPr>
          <w:p w14:paraId="1489A1B3" w14:textId="77777777" w:rsidR="0086739D" w:rsidRDefault="0086739D" w:rsidP="00C273E2">
            <w:pPr>
              <w:spacing w:line="379" w:lineRule="auto"/>
              <w:ind w:left="993" w:right="718"/>
              <w:rPr>
                <w:b/>
                <w:color w:val="000000"/>
              </w:rPr>
            </w:pPr>
          </w:p>
          <w:p w14:paraId="7F0D1B7A" w14:textId="77777777" w:rsidR="0086739D" w:rsidRDefault="0086739D" w:rsidP="00C273E2">
            <w:pPr>
              <w:spacing w:line="379" w:lineRule="auto"/>
              <w:ind w:left="993" w:right="718"/>
              <w:rPr>
                <w:b/>
                <w:color w:val="000000"/>
              </w:rPr>
            </w:pPr>
          </w:p>
          <w:p w14:paraId="34E41427" w14:textId="77777777" w:rsidR="0086739D" w:rsidRDefault="0086739D" w:rsidP="00C273E2">
            <w:pPr>
              <w:spacing w:line="379" w:lineRule="auto"/>
              <w:ind w:left="993" w:right="718"/>
              <w:rPr>
                <w:b/>
                <w:color w:val="000000"/>
              </w:rPr>
            </w:pPr>
            <w:r>
              <w:rPr>
                <w:b/>
                <w:color w:val="000000"/>
              </w:rPr>
              <w:t>Chuyên ngành: An toàn Thông tin</w:t>
            </w:r>
          </w:p>
          <w:p w14:paraId="2CE5E753" w14:textId="77777777" w:rsidR="0086739D" w:rsidRDefault="0086739D" w:rsidP="00C273E2">
            <w:pPr>
              <w:spacing w:line="379" w:lineRule="auto"/>
              <w:ind w:left="993" w:right="718"/>
              <w:rPr>
                <w:b/>
                <w:color w:val="000000"/>
              </w:rPr>
            </w:pPr>
            <w:r>
              <w:rPr>
                <w:b/>
                <w:color w:val="000000"/>
              </w:rPr>
              <w:t>Học viên: Nguyễn Vinh Quang</w:t>
            </w:r>
          </w:p>
          <w:p w14:paraId="0AE815C0" w14:textId="77777777" w:rsidR="0086739D" w:rsidRDefault="0086739D" w:rsidP="00C273E2">
            <w:pPr>
              <w:spacing w:line="379" w:lineRule="auto"/>
              <w:ind w:left="993" w:right="718"/>
              <w:rPr>
                <w:b/>
                <w:color w:val="000000"/>
              </w:rPr>
            </w:pPr>
            <w:r>
              <w:rPr>
                <w:b/>
                <w:color w:val="000000"/>
              </w:rPr>
              <w:t>Mã học viên: CHAT2P13</w:t>
            </w:r>
          </w:p>
          <w:p w14:paraId="04971BE1" w14:textId="77777777" w:rsidR="0086739D" w:rsidRDefault="0086739D" w:rsidP="00C273E2">
            <w:pPr>
              <w:ind w:left="993"/>
              <w:rPr>
                <w:b/>
                <w:color w:val="000000"/>
              </w:rPr>
            </w:pPr>
            <w:r>
              <w:rPr>
                <w:b/>
                <w:color w:val="000000"/>
              </w:rPr>
              <w:t xml:space="preserve">Mã số: </w:t>
            </w:r>
          </w:p>
          <w:p w14:paraId="341531E6" w14:textId="77777777" w:rsidR="0086739D" w:rsidRDefault="0086739D" w:rsidP="00C273E2">
            <w:pPr>
              <w:pStyle w:val="TrangBa"/>
              <w:tabs>
                <w:tab w:val="left" w:pos="4005"/>
                <w:tab w:val="left" w:pos="4820"/>
              </w:tabs>
              <w:jc w:val="left"/>
            </w:pPr>
          </w:p>
          <w:p w14:paraId="2C281002" w14:textId="77777777" w:rsidR="0086739D" w:rsidRDefault="0086739D" w:rsidP="00C273E2">
            <w:pPr>
              <w:pStyle w:val="TrangBa"/>
              <w:tabs>
                <w:tab w:val="left" w:pos="4005"/>
                <w:tab w:val="left" w:pos="4820"/>
              </w:tabs>
              <w:jc w:val="left"/>
            </w:pPr>
          </w:p>
          <w:p w14:paraId="17FAF332" w14:textId="77777777" w:rsidR="0086739D" w:rsidRDefault="0086739D" w:rsidP="00C273E2">
            <w:pPr>
              <w:pStyle w:val="TrangBa"/>
              <w:tabs>
                <w:tab w:val="left" w:pos="4005"/>
                <w:tab w:val="left" w:pos="4820"/>
              </w:tabs>
              <w:jc w:val="left"/>
            </w:pPr>
          </w:p>
          <w:p w14:paraId="1150902C" w14:textId="77777777" w:rsidR="0086739D" w:rsidRDefault="0086739D" w:rsidP="00C273E2">
            <w:pPr>
              <w:pStyle w:val="TrangBa"/>
              <w:tabs>
                <w:tab w:val="left" w:pos="4005"/>
                <w:tab w:val="left" w:pos="4820"/>
              </w:tabs>
              <w:jc w:val="left"/>
            </w:pPr>
          </w:p>
          <w:p w14:paraId="4FCE3B4F" w14:textId="77777777" w:rsidR="0086739D" w:rsidRDefault="0086739D" w:rsidP="00C273E2">
            <w:pPr>
              <w:pStyle w:val="TrangBa"/>
              <w:tabs>
                <w:tab w:val="left" w:pos="4005"/>
                <w:tab w:val="left" w:pos="4820"/>
              </w:tabs>
              <w:jc w:val="left"/>
            </w:pPr>
          </w:p>
          <w:p w14:paraId="00142027" w14:textId="77777777" w:rsidR="002E0016" w:rsidRDefault="002E0016" w:rsidP="00C273E2">
            <w:pPr>
              <w:pStyle w:val="TrangBa"/>
              <w:tabs>
                <w:tab w:val="left" w:pos="4005"/>
                <w:tab w:val="left" w:pos="4820"/>
              </w:tabs>
              <w:jc w:val="left"/>
            </w:pPr>
          </w:p>
          <w:p w14:paraId="7CF6EA5A" w14:textId="77777777" w:rsidR="002E0016" w:rsidRDefault="002E0016" w:rsidP="00C273E2">
            <w:pPr>
              <w:pStyle w:val="TrangBa"/>
              <w:tabs>
                <w:tab w:val="left" w:pos="4005"/>
                <w:tab w:val="left" w:pos="4820"/>
              </w:tabs>
              <w:jc w:val="left"/>
            </w:pPr>
          </w:p>
          <w:p w14:paraId="0B58F275" w14:textId="77777777" w:rsidR="0086739D" w:rsidRDefault="0086739D" w:rsidP="00C273E2">
            <w:pPr>
              <w:pStyle w:val="TrangBa"/>
              <w:tabs>
                <w:tab w:val="left" w:pos="4005"/>
                <w:tab w:val="left" w:pos="4820"/>
              </w:tabs>
              <w:jc w:val="left"/>
            </w:pPr>
          </w:p>
          <w:p w14:paraId="6E5A2574" w14:textId="77777777" w:rsidR="0086739D" w:rsidRDefault="0086739D" w:rsidP="00C273E2">
            <w:pPr>
              <w:pStyle w:val="TrangBa"/>
              <w:tabs>
                <w:tab w:val="left" w:pos="1134"/>
                <w:tab w:val="left" w:pos="1701"/>
              </w:tabs>
              <w:jc w:val="left"/>
            </w:pPr>
          </w:p>
          <w:p w14:paraId="135BC0C4" w14:textId="30EEBF54" w:rsidR="0086739D" w:rsidRDefault="0086739D" w:rsidP="0086739D">
            <w:pPr>
              <w:pStyle w:val="TrangBa"/>
              <w:tabs>
                <w:tab w:val="left" w:pos="1134"/>
                <w:tab w:val="left" w:pos="1701"/>
              </w:tabs>
            </w:pPr>
            <w:r>
              <w:rPr>
                <w:b/>
              </w:rPr>
              <w:t>TP.HCM</w:t>
            </w:r>
            <w:r w:rsidRPr="00F027A7">
              <w:rPr>
                <w:b/>
              </w:rPr>
              <w:t>, 202</w:t>
            </w:r>
            <w:r>
              <w:rPr>
                <w:b/>
                <w:lang w:val="en-US"/>
              </w:rPr>
              <w:t>5</w:t>
            </w:r>
          </w:p>
        </w:tc>
      </w:tr>
    </w:tbl>
    <w:p w14:paraId="2C4BE9AA" w14:textId="77777777" w:rsidR="0086739D" w:rsidRPr="0086739D" w:rsidRDefault="0086739D" w:rsidP="0086739D">
      <w:pPr>
        <w:sectPr w:rsidR="0086739D" w:rsidRPr="0086739D" w:rsidSect="000E1BEC">
          <w:footerReference w:type="default" r:id="rId11"/>
          <w:pgSz w:w="11906" w:h="16838"/>
          <w:pgMar w:top="1134" w:right="1134" w:bottom="1134" w:left="1701" w:header="709" w:footer="709" w:gutter="0"/>
          <w:cols w:space="708"/>
          <w:titlePg/>
          <w:docGrid w:linePitch="381"/>
        </w:sectPr>
      </w:pPr>
    </w:p>
    <w:p w14:paraId="3EB95D9B" w14:textId="5EF51A82" w:rsidR="00DA41E3" w:rsidRDefault="00A33602" w:rsidP="00DA41E3">
      <w:pPr>
        <w:pStyle w:val="Heading1"/>
        <w:rPr>
          <w:lang w:val="en-US"/>
        </w:rPr>
      </w:pPr>
      <w:bookmarkStart w:id="0" w:name="_Toc209560310"/>
      <w:r>
        <w:rPr>
          <w:lang w:val="en-US"/>
        </w:rPr>
        <w:lastRenderedPageBreak/>
        <w:t>LỜI CAM ĐOAN</w:t>
      </w:r>
      <w:bookmarkEnd w:id="0"/>
    </w:p>
    <w:p w14:paraId="0BE4AE08" w14:textId="7FC11393" w:rsidR="00DA41E3" w:rsidRDefault="006A418D" w:rsidP="00D034A7">
      <w:r w:rsidRPr="006A418D">
        <w:t xml:space="preserve">Tôi xin cam đoan đây là công trình nghiên cứu khoa học của riêng tôi, được thực hiện dưới sự hướng dẫn của thầy TS. Nguyễn </w:t>
      </w:r>
      <w:r w:rsidR="000E1BEC">
        <w:t>Mạnh Thắng</w:t>
      </w:r>
      <w:r w:rsidRPr="006A418D">
        <w:t>. Các kết quả đạt được trong đề án là sản phẩm của riêng cá nhân, không sao chép lại của người khác. Trong toàn bộ nội dung của đề án, những điều được trình bày hoặc là của cá nhân hoặc là được tổng hợp từ nhiều nguồn tài liệu. Tất cả các tài liệu tham khảo đều có xuất xứ rõ ràng và được trích dẫn hợp pháp. Các số liệu, kết quả nêu trong đề án là trung thực và chưa từng được ai công bố trong bất kỳ công trình nào khác</w:t>
      </w:r>
    </w:p>
    <w:p w14:paraId="5EF50628" w14:textId="77777777" w:rsidR="006A418D" w:rsidRDefault="006A418D" w:rsidP="006A418D">
      <w:pPr>
        <w:ind w:left="5672" w:firstLine="709"/>
        <w:rPr>
          <w:b/>
          <w:bCs/>
          <w:lang w:val="en-US"/>
        </w:rPr>
      </w:pPr>
      <w:r w:rsidRPr="006A418D">
        <w:rPr>
          <w:b/>
          <w:bCs/>
          <w:lang w:val="en-US"/>
        </w:rPr>
        <w:t>Học viên</w:t>
      </w:r>
    </w:p>
    <w:p w14:paraId="07763E99" w14:textId="77777777" w:rsidR="006A418D" w:rsidRDefault="006A418D" w:rsidP="006A418D">
      <w:pPr>
        <w:ind w:left="5955" w:firstLine="709"/>
        <w:rPr>
          <w:b/>
          <w:bCs/>
          <w:lang w:val="en-US"/>
        </w:rPr>
      </w:pPr>
    </w:p>
    <w:p w14:paraId="29E2435D" w14:textId="77777777" w:rsidR="006A418D" w:rsidRDefault="006A418D" w:rsidP="006A418D">
      <w:pPr>
        <w:ind w:left="5955" w:firstLine="709"/>
        <w:rPr>
          <w:b/>
          <w:bCs/>
          <w:lang w:val="en-US"/>
        </w:rPr>
      </w:pPr>
    </w:p>
    <w:p w14:paraId="58D92B89" w14:textId="77777777" w:rsidR="006A418D" w:rsidRPr="006A418D" w:rsidRDefault="006A418D" w:rsidP="006A418D">
      <w:pPr>
        <w:ind w:left="5955" w:firstLine="709"/>
        <w:rPr>
          <w:b/>
          <w:bCs/>
          <w:lang w:val="en-US"/>
        </w:rPr>
      </w:pPr>
    </w:p>
    <w:p w14:paraId="310B78A6" w14:textId="13400010" w:rsidR="006A418D" w:rsidRDefault="006A418D" w:rsidP="006A418D">
      <w:pPr>
        <w:ind w:left="5246"/>
        <w:rPr>
          <w:b/>
          <w:bCs/>
          <w:lang w:val="en-US"/>
        </w:rPr>
      </w:pPr>
      <w:r>
        <w:rPr>
          <w:b/>
          <w:bCs/>
          <w:lang w:val="en-US"/>
        </w:rPr>
        <w:t>Nguyễn Vinh Quang</w:t>
      </w:r>
    </w:p>
    <w:p w14:paraId="56E7DBC0" w14:textId="26C33AB9" w:rsidR="006A418D" w:rsidRDefault="006A418D" w:rsidP="00D034A7">
      <w:pPr>
        <w:pStyle w:val="Heading1"/>
        <w:rPr>
          <w:lang w:val="en-US"/>
        </w:rPr>
      </w:pPr>
      <w:r>
        <w:rPr>
          <w:lang w:val="en-US"/>
        </w:rPr>
        <w:br w:type="page"/>
      </w:r>
      <w:bookmarkStart w:id="1" w:name="_Toc209560311"/>
      <w:r>
        <w:rPr>
          <w:lang w:val="en-US"/>
        </w:rPr>
        <w:lastRenderedPageBreak/>
        <w:t>Lời cảm ơn</w:t>
      </w:r>
      <w:bookmarkEnd w:id="1"/>
    </w:p>
    <w:p w14:paraId="237FCD8A" w14:textId="1914BB73" w:rsidR="006A418D" w:rsidRPr="006A418D" w:rsidRDefault="006A418D" w:rsidP="00D034A7">
      <w:pPr>
        <w:rPr>
          <w:lang w:val="en-US"/>
        </w:rPr>
      </w:pPr>
      <w:r w:rsidRPr="006A418D">
        <w:rPr>
          <w:lang w:val="en-US"/>
        </w:rPr>
        <w:t xml:space="preserve">Tôi xin trân trọng cảm ơn các thầy cô giáo công tác trong Học viện Kỹ thuật Mật mã, nhất là Quý thầy cô, cán bộ, giảng viên Khoa An toàn thông tin và Khoa sau đại học đã truyền đạt cho tôi những kiến thức bổ ích trong suốt </w:t>
      </w:r>
      <w:r>
        <w:rPr>
          <w:lang w:val="en-US"/>
        </w:rPr>
        <w:t>những</w:t>
      </w:r>
      <w:r w:rsidRPr="006A418D">
        <w:rPr>
          <w:lang w:val="en-US"/>
        </w:rPr>
        <w:t xml:space="preserve"> năm học vừa qua; giúp đỡ và tạo điều kiện cho tôi hoàn thành đề án này.</w:t>
      </w:r>
    </w:p>
    <w:p w14:paraId="78FCF461" w14:textId="2EB00F2D" w:rsidR="006A418D" w:rsidRPr="006A418D" w:rsidRDefault="006A418D" w:rsidP="00D034A7">
      <w:pPr>
        <w:rPr>
          <w:lang w:val="en-US"/>
        </w:rPr>
      </w:pPr>
      <w:r w:rsidRPr="006A418D">
        <w:rPr>
          <w:lang w:val="en-US"/>
        </w:rPr>
        <w:t xml:space="preserve">Đặc biệt tôi xin gửi lời cảm ơn sâu sắc tới TS. </w:t>
      </w:r>
      <w:r>
        <w:rPr>
          <w:lang w:val="en-US"/>
        </w:rPr>
        <w:t>Nguyễn Mạnh Thắng</w:t>
      </w:r>
      <w:r w:rsidRPr="006A418D">
        <w:rPr>
          <w:lang w:val="en-US"/>
        </w:rPr>
        <w:t xml:space="preserve"> đã định hướng cho tôi trong việc lựa chọn đề tài, đưa ra những nhận xét quý báu và trực tiếp hướng dẫn tôi trong suốt quá trình nghiên cứu và hoàn thành đề án tốt nghiệp.</w:t>
      </w:r>
    </w:p>
    <w:p w14:paraId="1B3837DC" w14:textId="77777777" w:rsidR="006A418D" w:rsidRPr="006A418D" w:rsidRDefault="006A418D" w:rsidP="00D034A7">
      <w:pPr>
        <w:rPr>
          <w:lang w:val="en-US"/>
        </w:rPr>
      </w:pPr>
      <w:r w:rsidRPr="006A418D">
        <w:rPr>
          <w:lang w:val="en-US"/>
        </w:rPr>
        <w:t>Tôi xin trân trọng cảm ơn các Thầy (cô) trong Hội đồng khoa học đã đóng góp những ý kiến, những lời khuyên quý giá cho đề án.</w:t>
      </w:r>
    </w:p>
    <w:p w14:paraId="55AFEF6B" w14:textId="2A84AAFA" w:rsidR="006A418D" w:rsidRDefault="006A418D" w:rsidP="00D034A7">
      <w:pPr>
        <w:rPr>
          <w:lang w:val="en-US"/>
        </w:rPr>
      </w:pPr>
      <w:r w:rsidRPr="006A418D">
        <w:rPr>
          <w:lang w:val="en-US"/>
        </w:rPr>
        <w:t>Tôi cũng xin trân trọng cảm ơn gia đình, anh em và bạn bè đã quan tâm giúp đỡ, động viên tạo điều kiện thuận lợi hỗ trợ, giúp đỡ tôi trong việc thu thập</w:t>
      </w:r>
      <w:r>
        <w:rPr>
          <w:lang w:val="en-US"/>
        </w:rPr>
        <w:t xml:space="preserve"> </w:t>
      </w:r>
      <w:r w:rsidRPr="006A418D">
        <w:rPr>
          <w:lang w:val="en-US"/>
        </w:rPr>
        <w:t>thông tin, tài liệu trong quá trình học tập, thực hiện hoàn thành đề án. Xin trân trọng cảm ơn!</w:t>
      </w:r>
    </w:p>
    <w:p w14:paraId="3F00441D" w14:textId="4EC69C32" w:rsidR="006A418D" w:rsidRDefault="006A418D" w:rsidP="000E1BEC">
      <w:pPr>
        <w:ind w:left="2836" w:firstLine="709"/>
        <w:rPr>
          <w:i/>
          <w:iCs/>
          <w:lang w:val="en-US"/>
        </w:rPr>
      </w:pPr>
      <w:r w:rsidRPr="006A418D">
        <w:rPr>
          <w:i/>
          <w:iCs/>
          <w:lang w:val="en-US"/>
        </w:rPr>
        <w:t>TP. Hồ Chí Minh, ngày</w:t>
      </w:r>
      <w:r w:rsidR="00D034A7">
        <w:rPr>
          <w:i/>
          <w:iCs/>
          <w:lang w:val="en-US"/>
        </w:rPr>
        <w:t xml:space="preserve">   </w:t>
      </w:r>
      <w:r w:rsidRPr="006A418D">
        <w:rPr>
          <w:i/>
          <w:iCs/>
          <w:lang w:val="en-US"/>
        </w:rPr>
        <w:t xml:space="preserve"> tháng</w:t>
      </w:r>
      <w:r w:rsidR="00D034A7">
        <w:rPr>
          <w:i/>
          <w:iCs/>
          <w:lang w:val="en-US"/>
        </w:rPr>
        <w:t xml:space="preserve">    </w:t>
      </w:r>
      <w:r w:rsidRPr="006A418D">
        <w:rPr>
          <w:i/>
          <w:iCs/>
          <w:lang w:val="en-US"/>
        </w:rPr>
        <w:t xml:space="preserve"> năm 202</w:t>
      </w:r>
      <w:r w:rsidR="00D034A7">
        <w:rPr>
          <w:i/>
          <w:iCs/>
          <w:lang w:val="en-US"/>
        </w:rPr>
        <w:t>5</w:t>
      </w:r>
      <w:r w:rsidRPr="006A418D">
        <w:rPr>
          <w:i/>
          <w:iCs/>
          <w:lang w:val="en-US"/>
        </w:rPr>
        <w:t xml:space="preserve"> </w:t>
      </w:r>
    </w:p>
    <w:p w14:paraId="1D96F377" w14:textId="15CC470E" w:rsidR="006A418D" w:rsidRDefault="006A418D" w:rsidP="006A418D">
      <w:pPr>
        <w:ind w:left="4963" w:firstLine="0"/>
        <w:rPr>
          <w:lang w:val="en-US"/>
        </w:rPr>
      </w:pPr>
      <w:r>
        <w:rPr>
          <w:b/>
          <w:bCs/>
          <w:lang w:val="en-US"/>
        </w:rPr>
        <w:t xml:space="preserve">     Nguyễn Vinh Quang</w:t>
      </w:r>
    </w:p>
    <w:p w14:paraId="1459D81F" w14:textId="77777777" w:rsidR="00A33602" w:rsidRDefault="00DA41E3" w:rsidP="00A33602">
      <w:pPr>
        <w:ind w:firstLine="0"/>
        <w:rPr>
          <w:lang w:val="en-US"/>
        </w:rPr>
      </w:pPr>
      <w:r>
        <w:rPr>
          <w:lang w:val="en-US"/>
        </w:rPr>
        <w:br w:type="page"/>
      </w:r>
    </w:p>
    <w:p w14:paraId="0B43DE9A" w14:textId="1532E4BC" w:rsidR="00DA41E3" w:rsidRDefault="00A33602" w:rsidP="00DA41E3">
      <w:pPr>
        <w:pStyle w:val="Heading1"/>
        <w:rPr>
          <w:lang w:val="en-US"/>
        </w:rPr>
      </w:pPr>
      <w:bookmarkStart w:id="2" w:name="_Toc209560312"/>
      <w:r>
        <w:rPr>
          <w:lang w:val="en-US"/>
        </w:rPr>
        <w:t>MỤC LỤC</w:t>
      </w:r>
      <w:bookmarkEnd w:id="2"/>
    </w:p>
    <w:p w14:paraId="269AB1F7" w14:textId="1FDA9EC3" w:rsidR="002E0016" w:rsidRDefault="00FC07B3">
      <w:pPr>
        <w:pStyle w:val="TOC1"/>
        <w:rPr>
          <w:rFonts w:ascii="Calibri" w:eastAsia="Times New Roman" w:hAnsi="Calibri" w:cs="Times New Roman"/>
          <w:b w:val="0"/>
          <w:noProof/>
          <w:kern w:val="2"/>
          <w:sz w:val="24"/>
          <w:szCs w:val="24"/>
          <w:lang w:val="en-US" w:bidi="ar-SA"/>
        </w:rPr>
      </w:pPr>
      <w:r>
        <w:fldChar w:fldCharType="begin"/>
      </w:r>
      <w:r>
        <w:instrText xml:space="preserve"> TOC \o "1-3" \h \z \u </w:instrText>
      </w:r>
      <w:r>
        <w:fldChar w:fldCharType="separate"/>
      </w:r>
      <w:hyperlink w:anchor="_Toc209560310" w:history="1">
        <w:r w:rsidR="002E0016" w:rsidRPr="008E60A9">
          <w:rPr>
            <w:rStyle w:val="Hyperlink"/>
            <w:noProof/>
            <w:lang w:val="en-US"/>
          </w:rPr>
          <w:t>LỜI CAM ĐOAN</w:t>
        </w:r>
        <w:r w:rsidR="002E0016">
          <w:rPr>
            <w:noProof/>
            <w:webHidden/>
          </w:rPr>
          <w:tab/>
        </w:r>
        <w:r w:rsidR="002E0016">
          <w:rPr>
            <w:noProof/>
            <w:webHidden/>
          </w:rPr>
          <w:fldChar w:fldCharType="begin"/>
        </w:r>
        <w:r w:rsidR="002E0016">
          <w:rPr>
            <w:noProof/>
            <w:webHidden/>
          </w:rPr>
          <w:instrText xml:space="preserve"> PAGEREF _Toc209560310 \h </w:instrText>
        </w:r>
        <w:r w:rsidR="002E0016">
          <w:rPr>
            <w:noProof/>
            <w:webHidden/>
          </w:rPr>
        </w:r>
        <w:r w:rsidR="002E0016">
          <w:rPr>
            <w:noProof/>
            <w:webHidden/>
          </w:rPr>
          <w:fldChar w:fldCharType="separate"/>
        </w:r>
        <w:r w:rsidR="00AD1FBB">
          <w:rPr>
            <w:noProof/>
            <w:webHidden/>
          </w:rPr>
          <w:t>3</w:t>
        </w:r>
        <w:r w:rsidR="002E0016">
          <w:rPr>
            <w:noProof/>
            <w:webHidden/>
          </w:rPr>
          <w:fldChar w:fldCharType="end"/>
        </w:r>
      </w:hyperlink>
    </w:p>
    <w:p w14:paraId="17AA1C56" w14:textId="4728AB0B" w:rsidR="002E0016" w:rsidRDefault="002E0016">
      <w:pPr>
        <w:pStyle w:val="TOC1"/>
        <w:rPr>
          <w:rFonts w:ascii="Calibri" w:eastAsia="Times New Roman" w:hAnsi="Calibri" w:cs="Times New Roman"/>
          <w:b w:val="0"/>
          <w:noProof/>
          <w:kern w:val="2"/>
          <w:sz w:val="24"/>
          <w:szCs w:val="24"/>
          <w:lang w:val="en-US" w:bidi="ar-SA"/>
        </w:rPr>
      </w:pPr>
      <w:hyperlink w:anchor="_Toc209560311" w:history="1">
        <w:r w:rsidRPr="008E60A9">
          <w:rPr>
            <w:rStyle w:val="Hyperlink"/>
            <w:noProof/>
            <w:lang w:val="en-US"/>
          </w:rPr>
          <w:t>Lời cảm ơn</w:t>
        </w:r>
        <w:r>
          <w:rPr>
            <w:noProof/>
            <w:webHidden/>
          </w:rPr>
          <w:tab/>
        </w:r>
        <w:r>
          <w:rPr>
            <w:noProof/>
            <w:webHidden/>
          </w:rPr>
          <w:fldChar w:fldCharType="begin"/>
        </w:r>
        <w:r>
          <w:rPr>
            <w:noProof/>
            <w:webHidden/>
          </w:rPr>
          <w:instrText xml:space="preserve"> PAGEREF _Toc209560311 \h </w:instrText>
        </w:r>
        <w:r>
          <w:rPr>
            <w:noProof/>
            <w:webHidden/>
          </w:rPr>
        </w:r>
        <w:r>
          <w:rPr>
            <w:noProof/>
            <w:webHidden/>
          </w:rPr>
          <w:fldChar w:fldCharType="separate"/>
        </w:r>
        <w:r w:rsidR="00AD1FBB">
          <w:rPr>
            <w:noProof/>
            <w:webHidden/>
          </w:rPr>
          <w:t>4</w:t>
        </w:r>
        <w:r>
          <w:rPr>
            <w:noProof/>
            <w:webHidden/>
          </w:rPr>
          <w:fldChar w:fldCharType="end"/>
        </w:r>
      </w:hyperlink>
    </w:p>
    <w:p w14:paraId="740DCD48" w14:textId="124434BA" w:rsidR="002E0016" w:rsidRDefault="002E0016">
      <w:pPr>
        <w:pStyle w:val="TOC1"/>
        <w:rPr>
          <w:rFonts w:ascii="Calibri" w:eastAsia="Times New Roman" w:hAnsi="Calibri" w:cs="Times New Roman"/>
          <w:b w:val="0"/>
          <w:noProof/>
          <w:kern w:val="2"/>
          <w:sz w:val="24"/>
          <w:szCs w:val="24"/>
          <w:lang w:val="en-US" w:bidi="ar-SA"/>
        </w:rPr>
      </w:pPr>
      <w:hyperlink w:anchor="_Toc209560312" w:history="1">
        <w:r w:rsidRPr="008E60A9">
          <w:rPr>
            <w:rStyle w:val="Hyperlink"/>
            <w:noProof/>
            <w:lang w:val="en-US"/>
          </w:rPr>
          <w:t>MỤC LỤC</w:t>
        </w:r>
        <w:r>
          <w:rPr>
            <w:noProof/>
            <w:webHidden/>
          </w:rPr>
          <w:tab/>
        </w:r>
        <w:r>
          <w:rPr>
            <w:noProof/>
            <w:webHidden/>
          </w:rPr>
          <w:fldChar w:fldCharType="begin"/>
        </w:r>
        <w:r>
          <w:rPr>
            <w:noProof/>
            <w:webHidden/>
          </w:rPr>
          <w:instrText xml:space="preserve"> PAGEREF _Toc209560312 \h </w:instrText>
        </w:r>
        <w:r>
          <w:rPr>
            <w:noProof/>
            <w:webHidden/>
          </w:rPr>
        </w:r>
        <w:r>
          <w:rPr>
            <w:noProof/>
            <w:webHidden/>
          </w:rPr>
          <w:fldChar w:fldCharType="separate"/>
        </w:r>
        <w:r w:rsidR="00AD1FBB">
          <w:rPr>
            <w:noProof/>
            <w:webHidden/>
          </w:rPr>
          <w:t>5</w:t>
        </w:r>
        <w:r>
          <w:rPr>
            <w:noProof/>
            <w:webHidden/>
          </w:rPr>
          <w:fldChar w:fldCharType="end"/>
        </w:r>
      </w:hyperlink>
    </w:p>
    <w:p w14:paraId="50892C48" w14:textId="7B6F65F6" w:rsidR="002E0016" w:rsidRDefault="002E0016">
      <w:pPr>
        <w:pStyle w:val="TOC1"/>
        <w:rPr>
          <w:rFonts w:ascii="Calibri" w:eastAsia="Times New Roman" w:hAnsi="Calibri" w:cs="Times New Roman"/>
          <w:b w:val="0"/>
          <w:noProof/>
          <w:kern w:val="2"/>
          <w:sz w:val="24"/>
          <w:szCs w:val="24"/>
          <w:lang w:val="en-US" w:bidi="ar-SA"/>
        </w:rPr>
      </w:pPr>
      <w:hyperlink w:anchor="_Toc209560313" w:history="1">
        <w:r w:rsidRPr="008E60A9">
          <w:rPr>
            <w:rStyle w:val="Hyperlink"/>
            <w:noProof/>
          </w:rPr>
          <w:t>Mở đầu</w:t>
        </w:r>
        <w:r>
          <w:rPr>
            <w:noProof/>
            <w:webHidden/>
          </w:rPr>
          <w:tab/>
        </w:r>
        <w:r>
          <w:rPr>
            <w:noProof/>
            <w:webHidden/>
          </w:rPr>
          <w:fldChar w:fldCharType="begin"/>
        </w:r>
        <w:r>
          <w:rPr>
            <w:noProof/>
            <w:webHidden/>
          </w:rPr>
          <w:instrText xml:space="preserve"> PAGEREF _Toc209560313 \h </w:instrText>
        </w:r>
        <w:r>
          <w:rPr>
            <w:noProof/>
            <w:webHidden/>
          </w:rPr>
        </w:r>
        <w:r>
          <w:rPr>
            <w:noProof/>
            <w:webHidden/>
          </w:rPr>
          <w:fldChar w:fldCharType="separate"/>
        </w:r>
        <w:r w:rsidR="00AD1FBB">
          <w:rPr>
            <w:noProof/>
            <w:webHidden/>
          </w:rPr>
          <w:t>i</w:t>
        </w:r>
        <w:r>
          <w:rPr>
            <w:noProof/>
            <w:webHidden/>
          </w:rPr>
          <w:fldChar w:fldCharType="end"/>
        </w:r>
      </w:hyperlink>
    </w:p>
    <w:p w14:paraId="39749A00" w14:textId="64889AA2"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14" w:history="1">
        <w:r w:rsidRPr="008E60A9">
          <w:rPr>
            <w:rStyle w:val="Hyperlink"/>
            <w:noProof/>
            <w:lang w:eastAsia="en-AU"/>
          </w:rPr>
          <w:t>Tính cấp thiết của đề tài</w:t>
        </w:r>
        <w:r>
          <w:rPr>
            <w:noProof/>
            <w:webHidden/>
          </w:rPr>
          <w:tab/>
        </w:r>
        <w:r>
          <w:rPr>
            <w:noProof/>
            <w:webHidden/>
          </w:rPr>
          <w:fldChar w:fldCharType="begin"/>
        </w:r>
        <w:r>
          <w:rPr>
            <w:noProof/>
            <w:webHidden/>
          </w:rPr>
          <w:instrText xml:space="preserve"> PAGEREF _Toc209560314 \h </w:instrText>
        </w:r>
        <w:r>
          <w:rPr>
            <w:noProof/>
            <w:webHidden/>
          </w:rPr>
        </w:r>
        <w:r>
          <w:rPr>
            <w:noProof/>
            <w:webHidden/>
          </w:rPr>
          <w:fldChar w:fldCharType="separate"/>
        </w:r>
        <w:r w:rsidR="00AD1FBB">
          <w:rPr>
            <w:noProof/>
            <w:webHidden/>
          </w:rPr>
          <w:t>i</w:t>
        </w:r>
        <w:r>
          <w:rPr>
            <w:noProof/>
            <w:webHidden/>
          </w:rPr>
          <w:fldChar w:fldCharType="end"/>
        </w:r>
      </w:hyperlink>
    </w:p>
    <w:p w14:paraId="4944D5A8" w14:textId="2951223C"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15" w:history="1">
        <w:r w:rsidRPr="008E60A9">
          <w:rPr>
            <w:rStyle w:val="Hyperlink"/>
            <w:noProof/>
            <w:lang w:eastAsia="en-AU"/>
          </w:rPr>
          <w:t>Mục tiêu thực hiện đồ án</w:t>
        </w:r>
        <w:r>
          <w:rPr>
            <w:noProof/>
            <w:webHidden/>
          </w:rPr>
          <w:tab/>
        </w:r>
        <w:r>
          <w:rPr>
            <w:noProof/>
            <w:webHidden/>
          </w:rPr>
          <w:fldChar w:fldCharType="begin"/>
        </w:r>
        <w:r>
          <w:rPr>
            <w:noProof/>
            <w:webHidden/>
          </w:rPr>
          <w:instrText xml:space="preserve"> PAGEREF _Toc209560315 \h </w:instrText>
        </w:r>
        <w:r>
          <w:rPr>
            <w:noProof/>
            <w:webHidden/>
          </w:rPr>
        </w:r>
        <w:r>
          <w:rPr>
            <w:noProof/>
            <w:webHidden/>
          </w:rPr>
          <w:fldChar w:fldCharType="separate"/>
        </w:r>
        <w:r w:rsidR="00AD1FBB">
          <w:rPr>
            <w:noProof/>
            <w:webHidden/>
          </w:rPr>
          <w:t>ii</w:t>
        </w:r>
        <w:r>
          <w:rPr>
            <w:noProof/>
            <w:webHidden/>
          </w:rPr>
          <w:fldChar w:fldCharType="end"/>
        </w:r>
      </w:hyperlink>
    </w:p>
    <w:p w14:paraId="6734CBCA" w14:textId="603740A6"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20" w:history="1">
        <w:r w:rsidRPr="008E60A9">
          <w:rPr>
            <w:rStyle w:val="Hyperlink"/>
            <w:noProof/>
            <w:lang w:eastAsia="en-AU"/>
          </w:rPr>
          <w:t>Đối tượng và Phạm vi nghiên cứu</w:t>
        </w:r>
        <w:r>
          <w:rPr>
            <w:noProof/>
            <w:webHidden/>
          </w:rPr>
          <w:tab/>
        </w:r>
        <w:r>
          <w:rPr>
            <w:noProof/>
            <w:webHidden/>
          </w:rPr>
          <w:fldChar w:fldCharType="begin"/>
        </w:r>
        <w:r>
          <w:rPr>
            <w:noProof/>
            <w:webHidden/>
          </w:rPr>
          <w:instrText xml:space="preserve"> PAGEREF _Toc209560320 \h </w:instrText>
        </w:r>
        <w:r>
          <w:rPr>
            <w:noProof/>
            <w:webHidden/>
          </w:rPr>
        </w:r>
        <w:r>
          <w:rPr>
            <w:noProof/>
            <w:webHidden/>
          </w:rPr>
          <w:fldChar w:fldCharType="separate"/>
        </w:r>
        <w:r w:rsidR="00AD1FBB">
          <w:rPr>
            <w:noProof/>
            <w:webHidden/>
          </w:rPr>
          <w:t>iv</w:t>
        </w:r>
        <w:r>
          <w:rPr>
            <w:noProof/>
            <w:webHidden/>
          </w:rPr>
          <w:fldChar w:fldCharType="end"/>
        </w:r>
      </w:hyperlink>
    </w:p>
    <w:p w14:paraId="6F7AF479" w14:textId="2BB5B90E"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21" w:history="1">
        <w:r w:rsidRPr="008E60A9">
          <w:rPr>
            <w:rStyle w:val="Hyperlink"/>
            <w:noProof/>
            <w:lang w:eastAsia="en-AU"/>
          </w:rPr>
          <w:t>Kết quả dự kiến</w:t>
        </w:r>
        <w:r>
          <w:rPr>
            <w:noProof/>
            <w:webHidden/>
          </w:rPr>
          <w:tab/>
        </w:r>
        <w:r>
          <w:rPr>
            <w:noProof/>
            <w:webHidden/>
          </w:rPr>
          <w:fldChar w:fldCharType="begin"/>
        </w:r>
        <w:r>
          <w:rPr>
            <w:noProof/>
            <w:webHidden/>
          </w:rPr>
          <w:instrText xml:space="preserve"> PAGEREF _Toc209560321 \h </w:instrText>
        </w:r>
        <w:r>
          <w:rPr>
            <w:noProof/>
            <w:webHidden/>
          </w:rPr>
        </w:r>
        <w:r>
          <w:rPr>
            <w:noProof/>
            <w:webHidden/>
          </w:rPr>
          <w:fldChar w:fldCharType="separate"/>
        </w:r>
        <w:r w:rsidR="00AD1FBB">
          <w:rPr>
            <w:noProof/>
            <w:webHidden/>
          </w:rPr>
          <w:t>v</w:t>
        </w:r>
        <w:r>
          <w:rPr>
            <w:noProof/>
            <w:webHidden/>
          </w:rPr>
          <w:fldChar w:fldCharType="end"/>
        </w:r>
      </w:hyperlink>
    </w:p>
    <w:p w14:paraId="5B01BBF8" w14:textId="2A4BFB15"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22" w:history="1">
        <w:r w:rsidRPr="008E60A9">
          <w:rPr>
            <w:rStyle w:val="Hyperlink"/>
            <w:noProof/>
            <w:lang w:eastAsia="en-AU"/>
          </w:rPr>
          <w:t>Công cụ nghiên cứu</w:t>
        </w:r>
        <w:r>
          <w:rPr>
            <w:noProof/>
            <w:webHidden/>
          </w:rPr>
          <w:tab/>
        </w:r>
        <w:r>
          <w:rPr>
            <w:noProof/>
            <w:webHidden/>
          </w:rPr>
          <w:fldChar w:fldCharType="begin"/>
        </w:r>
        <w:r>
          <w:rPr>
            <w:noProof/>
            <w:webHidden/>
          </w:rPr>
          <w:instrText xml:space="preserve"> PAGEREF _Toc209560322 \h </w:instrText>
        </w:r>
        <w:r>
          <w:rPr>
            <w:noProof/>
            <w:webHidden/>
          </w:rPr>
        </w:r>
        <w:r>
          <w:rPr>
            <w:noProof/>
            <w:webHidden/>
          </w:rPr>
          <w:fldChar w:fldCharType="separate"/>
        </w:r>
        <w:r w:rsidR="00AD1FBB">
          <w:rPr>
            <w:noProof/>
            <w:webHidden/>
          </w:rPr>
          <w:t>vi</w:t>
        </w:r>
        <w:r>
          <w:rPr>
            <w:noProof/>
            <w:webHidden/>
          </w:rPr>
          <w:fldChar w:fldCharType="end"/>
        </w:r>
      </w:hyperlink>
    </w:p>
    <w:p w14:paraId="6C94F63A" w14:textId="5E86B3E4"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23" w:history="1">
        <w:r w:rsidRPr="008E60A9">
          <w:rPr>
            <w:rStyle w:val="Hyperlink"/>
            <w:noProof/>
            <w:lang w:eastAsia="en-AU"/>
          </w:rPr>
          <w:t>Dự kiến các Chương, mục</w:t>
        </w:r>
        <w:r>
          <w:rPr>
            <w:noProof/>
            <w:webHidden/>
          </w:rPr>
          <w:tab/>
        </w:r>
        <w:r>
          <w:rPr>
            <w:noProof/>
            <w:webHidden/>
          </w:rPr>
          <w:fldChar w:fldCharType="begin"/>
        </w:r>
        <w:r>
          <w:rPr>
            <w:noProof/>
            <w:webHidden/>
          </w:rPr>
          <w:instrText xml:space="preserve"> PAGEREF _Toc209560323 \h </w:instrText>
        </w:r>
        <w:r>
          <w:rPr>
            <w:noProof/>
            <w:webHidden/>
          </w:rPr>
        </w:r>
        <w:r>
          <w:rPr>
            <w:noProof/>
            <w:webHidden/>
          </w:rPr>
          <w:fldChar w:fldCharType="separate"/>
        </w:r>
        <w:r w:rsidR="00AD1FBB">
          <w:rPr>
            <w:noProof/>
            <w:webHidden/>
          </w:rPr>
          <w:t>vii</w:t>
        </w:r>
        <w:r>
          <w:rPr>
            <w:noProof/>
            <w:webHidden/>
          </w:rPr>
          <w:fldChar w:fldCharType="end"/>
        </w:r>
      </w:hyperlink>
    </w:p>
    <w:p w14:paraId="787FE97C" w14:textId="2EEA17B5" w:rsidR="002E0016" w:rsidRDefault="002E0016">
      <w:pPr>
        <w:pStyle w:val="TOC1"/>
        <w:rPr>
          <w:rFonts w:ascii="Calibri" w:eastAsia="Times New Roman" w:hAnsi="Calibri" w:cs="Times New Roman"/>
          <w:b w:val="0"/>
          <w:noProof/>
          <w:kern w:val="2"/>
          <w:sz w:val="24"/>
          <w:szCs w:val="24"/>
          <w:lang w:val="en-US" w:bidi="ar-SA"/>
        </w:rPr>
      </w:pPr>
      <w:hyperlink w:anchor="_Toc209560340" w:history="1">
        <w:r w:rsidRPr="008E60A9">
          <w:rPr>
            <w:rStyle w:val="Hyperlink"/>
            <w:noProof/>
            <w:lang w:val="en-US"/>
          </w:rPr>
          <w:t>DANH MỤC TỪ VIẾT TẮT</w:t>
        </w:r>
        <w:r>
          <w:rPr>
            <w:noProof/>
            <w:webHidden/>
          </w:rPr>
          <w:tab/>
        </w:r>
        <w:r>
          <w:rPr>
            <w:noProof/>
            <w:webHidden/>
          </w:rPr>
          <w:fldChar w:fldCharType="begin"/>
        </w:r>
        <w:r>
          <w:rPr>
            <w:noProof/>
            <w:webHidden/>
          </w:rPr>
          <w:instrText xml:space="preserve"> PAGEREF _Toc209560340 \h </w:instrText>
        </w:r>
        <w:r>
          <w:rPr>
            <w:noProof/>
            <w:webHidden/>
          </w:rPr>
        </w:r>
        <w:r>
          <w:rPr>
            <w:noProof/>
            <w:webHidden/>
          </w:rPr>
          <w:fldChar w:fldCharType="separate"/>
        </w:r>
        <w:r w:rsidR="00AD1FBB">
          <w:rPr>
            <w:noProof/>
            <w:webHidden/>
          </w:rPr>
          <w:t>xi</w:t>
        </w:r>
        <w:r>
          <w:rPr>
            <w:noProof/>
            <w:webHidden/>
          </w:rPr>
          <w:fldChar w:fldCharType="end"/>
        </w:r>
      </w:hyperlink>
    </w:p>
    <w:p w14:paraId="5E2D3467" w14:textId="3480D547" w:rsidR="002E0016" w:rsidRDefault="002E0016">
      <w:pPr>
        <w:pStyle w:val="TOC1"/>
        <w:rPr>
          <w:rFonts w:ascii="Calibri" w:eastAsia="Times New Roman" w:hAnsi="Calibri" w:cs="Times New Roman"/>
          <w:b w:val="0"/>
          <w:noProof/>
          <w:kern w:val="2"/>
          <w:sz w:val="24"/>
          <w:szCs w:val="24"/>
          <w:lang w:val="en-US" w:bidi="ar-SA"/>
        </w:rPr>
      </w:pPr>
      <w:hyperlink w:anchor="_Toc209560341" w:history="1">
        <w:r w:rsidRPr="008E60A9">
          <w:rPr>
            <w:rStyle w:val="Hyperlink"/>
            <w:noProof/>
            <w:lang w:val="en-US"/>
          </w:rPr>
          <w:t>DANH MỤC HÌNH VẼ</w:t>
        </w:r>
        <w:r>
          <w:rPr>
            <w:noProof/>
            <w:webHidden/>
          </w:rPr>
          <w:tab/>
        </w:r>
        <w:r>
          <w:rPr>
            <w:noProof/>
            <w:webHidden/>
          </w:rPr>
          <w:fldChar w:fldCharType="begin"/>
        </w:r>
        <w:r>
          <w:rPr>
            <w:noProof/>
            <w:webHidden/>
          </w:rPr>
          <w:instrText xml:space="preserve"> PAGEREF _Toc209560341 \h </w:instrText>
        </w:r>
        <w:r>
          <w:rPr>
            <w:noProof/>
            <w:webHidden/>
          </w:rPr>
        </w:r>
        <w:r>
          <w:rPr>
            <w:noProof/>
            <w:webHidden/>
          </w:rPr>
          <w:fldChar w:fldCharType="separate"/>
        </w:r>
        <w:r w:rsidR="00AD1FBB">
          <w:rPr>
            <w:noProof/>
            <w:webHidden/>
          </w:rPr>
          <w:t>xii</w:t>
        </w:r>
        <w:r>
          <w:rPr>
            <w:noProof/>
            <w:webHidden/>
          </w:rPr>
          <w:fldChar w:fldCharType="end"/>
        </w:r>
      </w:hyperlink>
    </w:p>
    <w:p w14:paraId="07404517" w14:textId="2FA10A2A" w:rsidR="002E0016" w:rsidRDefault="002E0016">
      <w:pPr>
        <w:pStyle w:val="TOC1"/>
        <w:rPr>
          <w:rFonts w:ascii="Calibri" w:eastAsia="Times New Roman" w:hAnsi="Calibri" w:cs="Times New Roman"/>
          <w:b w:val="0"/>
          <w:noProof/>
          <w:kern w:val="2"/>
          <w:sz w:val="24"/>
          <w:szCs w:val="24"/>
          <w:lang w:val="en-US" w:bidi="ar-SA"/>
        </w:rPr>
      </w:pPr>
      <w:hyperlink w:anchor="_Toc209560342" w:history="1">
        <w:r w:rsidRPr="008E60A9">
          <w:rPr>
            <w:rStyle w:val="Hyperlink"/>
            <w:noProof/>
            <w:lang w:val="en-US"/>
          </w:rPr>
          <w:t>Chương 1: Tổng quan về Học Máy và Mã Độc</w:t>
        </w:r>
        <w:r>
          <w:rPr>
            <w:noProof/>
            <w:webHidden/>
          </w:rPr>
          <w:tab/>
        </w:r>
        <w:r>
          <w:rPr>
            <w:noProof/>
            <w:webHidden/>
          </w:rPr>
          <w:fldChar w:fldCharType="begin"/>
        </w:r>
        <w:r>
          <w:rPr>
            <w:noProof/>
            <w:webHidden/>
          </w:rPr>
          <w:instrText xml:space="preserve"> PAGEREF _Toc209560342 \h </w:instrText>
        </w:r>
        <w:r>
          <w:rPr>
            <w:noProof/>
            <w:webHidden/>
          </w:rPr>
        </w:r>
        <w:r>
          <w:rPr>
            <w:noProof/>
            <w:webHidden/>
          </w:rPr>
          <w:fldChar w:fldCharType="separate"/>
        </w:r>
        <w:r w:rsidR="00AD1FBB">
          <w:rPr>
            <w:noProof/>
            <w:webHidden/>
          </w:rPr>
          <w:t>1</w:t>
        </w:r>
        <w:r>
          <w:rPr>
            <w:noProof/>
            <w:webHidden/>
          </w:rPr>
          <w:fldChar w:fldCharType="end"/>
        </w:r>
      </w:hyperlink>
    </w:p>
    <w:p w14:paraId="47A72586" w14:textId="065BF285"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43" w:history="1">
        <w:r w:rsidRPr="008E60A9">
          <w:rPr>
            <w:rStyle w:val="Hyperlink"/>
            <w:noProof/>
            <w:lang w:val="en-US"/>
          </w:rPr>
          <w:t>1.1</w:t>
        </w:r>
        <w:r>
          <w:rPr>
            <w:rFonts w:ascii="Calibri" w:eastAsia="Times New Roman" w:hAnsi="Calibri" w:cs="Times New Roman"/>
            <w:noProof/>
            <w:kern w:val="2"/>
            <w:sz w:val="24"/>
            <w:szCs w:val="24"/>
            <w:lang w:val="en-US" w:bidi="ar-SA"/>
          </w:rPr>
          <w:tab/>
        </w:r>
        <w:r w:rsidRPr="008E60A9">
          <w:rPr>
            <w:rStyle w:val="Hyperlink"/>
            <w:noProof/>
            <w:lang w:val="en-US"/>
          </w:rPr>
          <w:t>Tổng quan về các loại học máy</w:t>
        </w:r>
        <w:r>
          <w:rPr>
            <w:noProof/>
            <w:webHidden/>
          </w:rPr>
          <w:tab/>
        </w:r>
        <w:r>
          <w:rPr>
            <w:noProof/>
            <w:webHidden/>
          </w:rPr>
          <w:fldChar w:fldCharType="begin"/>
        </w:r>
        <w:r>
          <w:rPr>
            <w:noProof/>
            <w:webHidden/>
          </w:rPr>
          <w:instrText xml:space="preserve"> PAGEREF _Toc209560343 \h </w:instrText>
        </w:r>
        <w:r>
          <w:rPr>
            <w:noProof/>
            <w:webHidden/>
          </w:rPr>
        </w:r>
        <w:r>
          <w:rPr>
            <w:noProof/>
            <w:webHidden/>
          </w:rPr>
          <w:fldChar w:fldCharType="separate"/>
        </w:r>
        <w:r w:rsidR="00AD1FBB">
          <w:rPr>
            <w:noProof/>
            <w:webHidden/>
          </w:rPr>
          <w:t>1</w:t>
        </w:r>
        <w:r>
          <w:rPr>
            <w:noProof/>
            <w:webHidden/>
          </w:rPr>
          <w:fldChar w:fldCharType="end"/>
        </w:r>
      </w:hyperlink>
    </w:p>
    <w:p w14:paraId="725758EC" w14:textId="3B2B8367"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44" w:history="1">
        <w:r w:rsidRPr="008E60A9">
          <w:rPr>
            <w:rStyle w:val="Hyperlink"/>
            <w:noProof/>
          </w:rPr>
          <w:t>1.1.1.</w:t>
        </w:r>
        <w:r>
          <w:rPr>
            <w:rFonts w:ascii="Calibri" w:eastAsia="Times New Roman" w:hAnsi="Calibri" w:cs="Times New Roman"/>
            <w:i w:val="0"/>
            <w:noProof/>
            <w:kern w:val="2"/>
            <w:sz w:val="24"/>
            <w:szCs w:val="24"/>
            <w:lang w:val="en-US" w:bidi="ar-SA"/>
          </w:rPr>
          <w:tab/>
        </w:r>
        <w:r w:rsidRPr="008E60A9">
          <w:rPr>
            <w:rStyle w:val="Hyperlink"/>
            <w:noProof/>
          </w:rPr>
          <w:t>Học có giám sát</w:t>
        </w:r>
        <w:r>
          <w:rPr>
            <w:noProof/>
            <w:webHidden/>
          </w:rPr>
          <w:tab/>
        </w:r>
        <w:r>
          <w:rPr>
            <w:noProof/>
            <w:webHidden/>
          </w:rPr>
          <w:fldChar w:fldCharType="begin"/>
        </w:r>
        <w:r>
          <w:rPr>
            <w:noProof/>
            <w:webHidden/>
          </w:rPr>
          <w:instrText xml:space="preserve"> PAGEREF _Toc209560344 \h </w:instrText>
        </w:r>
        <w:r>
          <w:rPr>
            <w:noProof/>
            <w:webHidden/>
          </w:rPr>
        </w:r>
        <w:r>
          <w:rPr>
            <w:noProof/>
            <w:webHidden/>
          </w:rPr>
          <w:fldChar w:fldCharType="separate"/>
        </w:r>
        <w:r w:rsidR="00AD1FBB">
          <w:rPr>
            <w:noProof/>
            <w:webHidden/>
          </w:rPr>
          <w:t>2</w:t>
        </w:r>
        <w:r>
          <w:rPr>
            <w:noProof/>
            <w:webHidden/>
          </w:rPr>
          <w:fldChar w:fldCharType="end"/>
        </w:r>
      </w:hyperlink>
    </w:p>
    <w:p w14:paraId="1BFB4E5F" w14:textId="77DDA39D"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45" w:history="1">
        <w:r w:rsidRPr="008E60A9">
          <w:rPr>
            <w:rStyle w:val="Hyperlink"/>
            <w:noProof/>
            <w:lang w:val="en-US"/>
          </w:rPr>
          <w:t>1.1.2.</w:t>
        </w:r>
        <w:r>
          <w:rPr>
            <w:rFonts w:ascii="Calibri" w:eastAsia="Times New Roman" w:hAnsi="Calibri" w:cs="Times New Roman"/>
            <w:i w:val="0"/>
            <w:noProof/>
            <w:kern w:val="2"/>
            <w:sz w:val="24"/>
            <w:szCs w:val="24"/>
            <w:lang w:val="en-US" w:bidi="ar-SA"/>
          </w:rPr>
          <w:tab/>
        </w:r>
        <w:r w:rsidRPr="008E60A9">
          <w:rPr>
            <w:rStyle w:val="Hyperlink"/>
            <w:noProof/>
          </w:rPr>
          <w:t>Học không giám sát</w:t>
        </w:r>
        <w:r>
          <w:rPr>
            <w:noProof/>
            <w:webHidden/>
          </w:rPr>
          <w:tab/>
        </w:r>
        <w:r>
          <w:rPr>
            <w:noProof/>
            <w:webHidden/>
          </w:rPr>
          <w:fldChar w:fldCharType="begin"/>
        </w:r>
        <w:r>
          <w:rPr>
            <w:noProof/>
            <w:webHidden/>
          </w:rPr>
          <w:instrText xml:space="preserve"> PAGEREF _Toc209560345 \h </w:instrText>
        </w:r>
        <w:r>
          <w:rPr>
            <w:noProof/>
            <w:webHidden/>
          </w:rPr>
        </w:r>
        <w:r>
          <w:rPr>
            <w:noProof/>
            <w:webHidden/>
          </w:rPr>
          <w:fldChar w:fldCharType="separate"/>
        </w:r>
        <w:r w:rsidR="00AD1FBB">
          <w:rPr>
            <w:noProof/>
            <w:webHidden/>
          </w:rPr>
          <w:t>4</w:t>
        </w:r>
        <w:r>
          <w:rPr>
            <w:noProof/>
            <w:webHidden/>
          </w:rPr>
          <w:fldChar w:fldCharType="end"/>
        </w:r>
      </w:hyperlink>
    </w:p>
    <w:p w14:paraId="12FA5713" w14:textId="3C655711"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46" w:history="1">
        <w:r w:rsidRPr="008E60A9">
          <w:rPr>
            <w:rStyle w:val="Hyperlink"/>
            <w:noProof/>
            <w:lang w:val="en-US"/>
          </w:rPr>
          <w:t>1.1.3.</w:t>
        </w:r>
        <w:r>
          <w:rPr>
            <w:rFonts w:ascii="Calibri" w:eastAsia="Times New Roman" w:hAnsi="Calibri" w:cs="Times New Roman"/>
            <w:i w:val="0"/>
            <w:noProof/>
            <w:kern w:val="2"/>
            <w:sz w:val="24"/>
            <w:szCs w:val="24"/>
            <w:lang w:val="en-US" w:bidi="ar-SA"/>
          </w:rPr>
          <w:tab/>
        </w:r>
        <w:r w:rsidRPr="008E60A9">
          <w:rPr>
            <w:rStyle w:val="Hyperlink"/>
            <w:noProof/>
          </w:rPr>
          <w:t>Học tăng cường</w:t>
        </w:r>
        <w:r>
          <w:rPr>
            <w:noProof/>
            <w:webHidden/>
          </w:rPr>
          <w:tab/>
        </w:r>
        <w:r>
          <w:rPr>
            <w:noProof/>
            <w:webHidden/>
          </w:rPr>
          <w:fldChar w:fldCharType="begin"/>
        </w:r>
        <w:r>
          <w:rPr>
            <w:noProof/>
            <w:webHidden/>
          </w:rPr>
          <w:instrText xml:space="preserve"> PAGEREF _Toc209560346 \h </w:instrText>
        </w:r>
        <w:r>
          <w:rPr>
            <w:noProof/>
            <w:webHidden/>
          </w:rPr>
        </w:r>
        <w:r>
          <w:rPr>
            <w:noProof/>
            <w:webHidden/>
          </w:rPr>
          <w:fldChar w:fldCharType="separate"/>
        </w:r>
        <w:r w:rsidR="00AD1FBB">
          <w:rPr>
            <w:noProof/>
            <w:webHidden/>
          </w:rPr>
          <w:t>6</w:t>
        </w:r>
        <w:r>
          <w:rPr>
            <w:noProof/>
            <w:webHidden/>
          </w:rPr>
          <w:fldChar w:fldCharType="end"/>
        </w:r>
      </w:hyperlink>
    </w:p>
    <w:p w14:paraId="28EB2F19" w14:textId="5D063A1A"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47" w:history="1">
        <w:r w:rsidRPr="008E60A9">
          <w:rPr>
            <w:rStyle w:val="Hyperlink"/>
            <w:noProof/>
            <w:lang w:val="en-US"/>
          </w:rPr>
          <w:t>1.2</w:t>
        </w:r>
        <w:r>
          <w:rPr>
            <w:rFonts w:ascii="Calibri" w:eastAsia="Times New Roman" w:hAnsi="Calibri" w:cs="Times New Roman"/>
            <w:noProof/>
            <w:kern w:val="2"/>
            <w:sz w:val="24"/>
            <w:szCs w:val="24"/>
            <w:lang w:val="en-US" w:bidi="ar-SA"/>
          </w:rPr>
          <w:tab/>
        </w:r>
        <w:r w:rsidRPr="008E60A9">
          <w:rPr>
            <w:rStyle w:val="Hyperlink"/>
            <w:noProof/>
            <w:lang w:val="en-US"/>
          </w:rPr>
          <w:t>Mã độc và các phương pháp phát hiện</w:t>
        </w:r>
        <w:r>
          <w:rPr>
            <w:noProof/>
            <w:webHidden/>
          </w:rPr>
          <w:tab/>
        </w:r>
        <w:r>
          <w:rPr>
            <w:noProof/>
            <w:webHidden/>
          </w:rPr>
          <w:fldChar w:fldCharType="begin"/>
        </w:r>
        <w:r>
          <w:rPr>
            <w:noProof/>
            <w:webHidden/>
          </w:rPr>
          <w:instrText xml:space="preserve"> PAGEREF _Toc209560347 \h </w:instrText>
        </w:r>
        <w:r>
          <w:rPr>
            <w:noProof/>
            <w:webHidden/>
          </w:rPr>
        </w:r>
        <w:r>
          <w:rPr>
            <w:noProof/>
            <w:webHidden/>
          </w:rPr>
          <w:fldChar w:fldCharType="separate"/>
        </w:r>
        <w:r w:rsidR="00AD1FBB">
          <w:rPr>
            <w:noProof/>
            <w:webHidden/>
          </w:rPr>
          <w:t>8</w:t>
        </w:r>
        <w:r>
          <w:rPr>
            <w:noProof/>
            <w:webHidden/>
          </w:rPr>
          <w:fldChar w:fldCharType="end"/>
        </w:r>
      </w:hyperlink>
    </w:p>
    <w:p w14:paraId="617A9896" w14:textId="54C6D47E"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1" w:history="1">
        <w:r w:rsidRPr="008E60A9">
          <w:rPr>
            <w:rStyle w:val="Hyperlink"/>
            <w:noProof/>
            <w:lang w:val="en-US"/>
          </w:rPr>
          <w:t>1.2.1.</w:t>
        </w:r>
        <w:r>
          <w:rPr>
            <w:rFonts w:ascii="Calibri" w:eastAsia="Times New Roman" w:hAnsi="Calibri" w:cs="Times New Roman"/>
            <w:i w:val="0"/>
            <w:noProof/>
            <w:kern w:val="2"/>
            <w:sz w:val="24"/>
            <w:szCs w:val="24"/>
            <w:lang w:val="en-US" w:bidi="ar-SA"/>
          </w:rPr>
          <w:tab/>
        </w:r>
        <w:r w:rsidRPr="008E60A9">
          <w:rPr>
            <w:rStyle w:val="Hyperlink"/>
            <w:noProof/>
            <w:lang w:val="en-US"/>
          </w:rPr>
          <w:t>Khái niệm và phân loại mã độc</w:t>
        </w:r>
        <w:r>
          <w:rPr>
            <w:noProof/>
            <w:webHidden/>
          </w:rPr>
          <w:tab/>
        </w:r>
        <w:r>
          <w:rPr>
            <w:noProof/>
            <w:webHidden/>
          </w:rPr>
          <w:fldChar w:fldCharType="begin"/>
        </w:r>
        <w:r>
          <w:rPr>
            <w:noProof/>
            <w:webHidden/>
          </w:rPr>
          <w:instrText xml:space="preserve"> PAGEREF _Toc209560351 \h </w:instrText>
        </w:r>
        <w:r>
          <w:rPr>
            <w:noProof/>
            <w:webHidden/>
          </w:rPr>
        </w:r>
        <w:r>
          <w:rPr>
            <w:noProof/>
            <w:webHidden/>
          </w:rPr>
          <w:fldChar w:fldCharType="separate"/>
        </w:r>
        <w:r w:rsidR="00AD1FBB">
          <w:rPr>
            <w:noProof/>
            <w:webHidden/>
          </w:rPr>
          <w:t>8</w:t>
        </w:r>
        <w:r>
          <w:rPr>
            <w:noProof/>
            <w:webHidden/>
          </w:rPr>
          <w:fldChar w:fldCharType="end"/>
        </w:r>
      </w:hyperlink>
    </w:p>
    <w:p w14:paraId="373CAFC6" w14:textId="344F81B7"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2" w:history="1">
        <w:r w:rsidRPr="008E60A9">
          <w:rPr>
            <w:rStyle w:val="Hyperlink"/>
            <w:noProof/>
          </w:rPr>
          <w:t>1.2.2.</w:t>
        </w:r>
        <w:r>
          <w:rPr>
            <w:rFonts w:ascii="Calibri" w:eastAsia="Times New Roman" w:hAnsi="Calibri" w:cs="Times New Roman"/>
            <w:i w:val="0"/>
            <w:noProof/>
            <w:kern w:val="2"/>
            <w:sz w:val="24"/>
            <w:szCs w:val="24"/>
            <w:lang w:val="en-US" w:bidi="ar-SA"/>
          </w:rPr>
          <w:tab/>
        </w:r>
        <w:r w:rsidRPr="008E60A9">
          <w:rPr>
            <w:rStyle w:val="Hyperlink"/>
            <w:noProof/>
          </w:rPr>
          <w:t>Phân loại mã độc</w:t>
        </w:r>
        <w:r>
          <w:rPr>
            <w:noProof/>
            <w:webHidden/>
          </w:rPr>
          <w:tab/>
        </w:r>
        <w:r>
          <w:rPr>
            <w:noProof/>
            <w:webHidden/>
          </w:rPr>
          <w:fldChar w:fldCharType="begin"/>
        </w:r>
        <w:r>
          <w:rPr>
            <w:noProof/>
            <w:webHidden/>
          </w:rPr>
          <w:instrText xml:space="preserve"> PAGEREF _Toc209560352 \h </w:instrText>
        </w:r>
        <w:r>
          <w:rPr>
            <w:noProof/>
            <w:webHidden/>
          </w:rPr>
        </w:r>
        <w:r>
          <w:rPr>
            <w:noProof/>
            <w:webHidden/>
          </w:rPr>
          <w:fldChar w:fldCharType="separate"/>
        </w:r>
        <w:r w:rsidR="00AD1FBB">
          <w:rPr>
            <w:noProof/>
            <w:webHidden/>
          </w:rPr>
          <w:t>9</w:t>
        </w:r>
        <w:r>
          <w:rPr>
            <w:noProof/>
            <w:webHidden/>
          </w:rPr>
          <w:fldChar w:fldCharType="end"/>
        </w:r>
      </w:hyperlink>
    </w:p>
    <w:p w14:paraId="2E300D62" w14:textId="73527A4A"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3" w:history="1">
        <w:r w:rsidRPr="008E60A9">
          <w:rPr>
            <w:rStyle w:val="Hyperlink"/>
            <w:noProof/>
            <w:lang w:val="en-US"/>
          </w:rPr>
          <w:t>1.2.3.</w:t>
        </w:r>
        <w:r>
          <w:rPr>
            <w:rFonts w:ascii="Calibri" w:eastAsia="Times New Roman" w:hAnsi="Calibri" w:cs="Times New Roman"/>
            <w:i w:val="0"/>
            <w:noProof/>
            <w:kern w:val="2"/>
            <w:sz w:val="24"/>
            <w:szCs w:val="24"/>
            <w:lang w:val="en-US" w:bidi="ar-SA"/>
          </w:rPr>
          <w:tab/>
        </w:r>
        <w:r w:rsidRPr="008E60A9">
          <w:rPr>
            <w:rStyle w:val="Hyperlink"/>
            <w:noProof/>
          </w:rPr>
          <w:t>Các phương pháp phát hiện mã độc truyền thống</w:t>
        </w:r>
        <w:r>
          <w:rPr>
            <w:noProof/>
            <w:webHidden/>
          </w:rPr>
          <w:tab/>
        </w:r>
        <w:r>
          <w:rPr>
            <w:noProof/>
            <w:webHidden/>
          </w:rPr>
          <w:fldChar w:fldCharType="begin"/>
        </w:r>
        <w:r>
          <w:rPr>
            <w:noProof/>
            <w:webHidden/>
          </w:rPr>
          <w:instrText xml:space="preserve"> PAGEREF _Toc209560353 \h </w:instrText>
        </w:r>
        <w:r>
          <w:rPr>
            <w:noProof/>
            <w:webHidden/>
          </w:rPr>
        </w:r>
        <w:r>
          <w:rPr>
            <w:noProof/>
            <w:webHidden/>
          </w:rPr>
          <w:fldChar w:fldCharType="separate"/>
        </w:r>
        <w:r w:rsidR="00AD1FBB">
          <w:rPr>
            <w:noProof/>
            <w:webHidden/>
          </w:rPr>
          <w:t>12</w:t>
        </w:r>
        <w:r>
          <w:rPr>
            <w:noProof/>
            <w:webHidden/>
          </w:rPr>
          <w:fldChar w:fldCharType="end"/>
        </w:r>
      </w:hyperlink>
    </w:p>
    <w:p w14:paraId="047E22E6" w14:textId="7C7B7DD2"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4" w:history="1">
        <w:r w:rsidRPr="008E60A9">
          <w:rPr>
            <w:rStyle w:val="Hyperlink"/>
            <w:noProof/>
            <w:lang w:val="en-US"/>
          </w:rPr>
          <w:t>1.2.4.</w:t>
        </w:r>
        <w:r>
          <w:rPr>
            <w:rFonts w:ascii="Calibri" w:eastAsia="Times New Roman" w:hAnsi="Calibri" w:cs="Times New Roman"/>
            <w:i w:val="0"/>
            <w:noProof/>
            <w:kern w:val="2"/>
            <w:sz w:val="24"/>
            <w:szCs w:val="24"/>
            <w:lang w:val="en-US" w:bidi="ar-SA"/>
          </w:rPr>
          <w:tab/>
        </w:r>
        <w:r w:rsidRPr="008E60A9">
          <w:rPr>
            <w:rStyle w:val="Hyperlink"/>
            <w:noProof/>
          </w:rPr>
          <w:t>Phương pháp phát hiện mã độc dựa trên học máy</w:t>
        </w:r>
        <w:r>
          <w:rPr>
            <w:noProof/>
            <w:webHidden/>
          </w:rPr>
          <w:tab/>
        </w:r>
        <w:r>
          <w:rPr>
            <w:noProof/>
            <w:webHidden/>
          </w:rPr>
          <w:fldChar w:fldCharType="begin"/>
        </w:r>
        <w:r>
          <w:rPr>
            <w:noProof/>
            <w:webHidden/>
          </w:rPr>
          <w:instrText xml:space="preserve"> PAGEREF _Toc209560354 \h </w:instrText>
        </w:r>
        <w:r>
          <w:rPr>
            <w:noProof/>
            <w:webHidden/>
          </w:rPr>
        </w:r>
        <w:r>
          <w:rPr>
            <w:noProof/>
            <w:webHidden/>
          </w:rPr>
          <w:fldChar w:fldCharType="separate"/>
        </w:r>
        <w:r w:rsidR="00AD1FBB">
          <w:rPr>
            <w:noProof/>
            <w:webHidden/>
          </w:rPr>
          <w:t>14</w:t>
        </w:r>
        <w:r>
          <w:rPr>
            <w:noProof/>
            <w:webHidden/>
          </w:rPr>
          <w:fldChar w:fldCharType="end"/>
        </w:r>
      </w:hyperlink>
    </w:p>
    <w:p w14:paraId="760D912A" w14:textId="3FD6CAA0"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5" w:history="1">
        <w:r w:rsidRPr="008E60A9">
          <w:rPr>
            <w:rStyle w:val="Hyperlink"/>
            <w:noProof/>
            <w:lang w:val="en-US"/>
          </w:rPr>
          <w:t>1.2.5.</w:t>
        </w:r>
        <w:r>
          <w:rPr>
            <w:rFonts w:ascii="Calibri" w:eastAsia="Times New Roman" w:hAnsi="Calibri" w:cs="Times New Roman"/>
            <w:i w:val="0"/>
            <w:noProof/>
            <w:kern w:val="2"/>
            <w:sz w:val="24"/>
            <w:szCs w:val="24"/>
            <w:lang w:val="en-US" w:bidi="ar-SA"/>
          </w:rPr>
          <w:tab/>
        </w:r>
        <w:r w:rsidRPr="008E60A9">
          <w:rPr>
            <w:rStyle w:val="Hyperlink"/>
            <w:noProof/>
            <w:lang w:val="en-US"/>
          </w:rPr>
          <w:t>Các công cụ hỗ trợ phát hiện mã độc dựa trên học máy</w:t>
        </w:r>
        <w:r>
          <w:rPr>
            <w:noProof/>
            <w:webHidden/>
          </w:rPr>
          <w:tab/>
        </w:r>
        <w:r>
          <w:rPr>
            <w:noProof/>
            <w:webHidden/>
          </w:rPr>
          <w:fldChar w:fldCharType="begin"/>
        </w:r>
        <w:r>
          <w:rPr>
            <w:noProof/>
            <w:webHidden/>
          </w:rPr>
          <w:instrText xml:space="preserve"> PAGEREF _Toc209560355 \h </w:instrText>
        </w:r>
        <w:r>
          <w:rPr>
            <w:noProof/>
            <w:webHidden/>
          </w:rPr>
        </w:r>
        <w:r>
          <w:rPr>
            <w:noProof/>
            <w:webHidden/>
          </w:rPr>
          <w:fldChar w:fldCharType="separate"/>
        </w:r>
        <w:r w:rsidR="00AD1FBB">
          <w:rPr>
            <w:noProof/>
            <w:webHidden/>
          </w:rPr>
          <w:t>17</w:t>
        </w:r>
        <w:r>
          <w:rPr>
            <w:noProof/>
            <w:webHidden/>
          </w:rPr>
          <w:fldChar w:fldCharType="end"/>
        </w:r>
      </w:hyperlink>
    </w:p>
    <w:p w14:paraId="018700A2" w14:textId="588E2C2F"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6" w:history="1">
        <w:r w:rsidRPr="008E60A9">
          <w:rPr>
            <w:rStyle w:val="Hyperlink"/>
            <w:noProof/>
            <w:lang w:val="en-US"/>
          </w:rPr>
          <w:t>1.2.6.</w:t>
        </w:r>
        <w:r>
          <w:rPr>
            <w:rFonts w:ascii="Calibri" w:eastAsia="Times New Roman" w:hAnsi="Calibri" w:cs="Times New Roman"/>
            <w:i w:val="0"/>
            <w:noProof/>
            <w:kern w:val="2"/>
            <w:sz w:val="24"/>
            <w:szCs w:val="24"/>
            <w:lang w:val="en-US" w:bidi="ar-SA"/>
          </w:rPr>
          <w:tab/>
        </w:r>
        <w:r w:rsidRPr="008E60A9">
          <w:rPr>
            <w:rStyle w:val="Hyperlink"/>
            <w:noProof/>
            <w:lang w:val="en-US"/>
          </w:rPr>
          <w:t>Hạn Chế</w:t>
        </w:r>
        <w:r>
          <w:rPr>
            <w:noProof/>
            <w:webHidden/>
          </w:rPr>
          <w:tab/>
        </w:r>
        <w:r>
          <w:rPr>
            <w:noProof/>
            <w:webHidden/>
          </w:rPr>
          <w:fldChar w:fldCharType="begin"/>
        </w:r>
        <w:r>
          <w:rPr>
            <w:noProof/>
            <w:webHidden/>
          </w:rPr>
          <w:instrText xml:space="preserve"> PAGEREF _Toc209560356 \h </w:instrText>
        </w:r>
        <w:r>
          <w:rPr>
            <w:noProof/>
            <w:webHidden/>
          </w:rPr>
        </w:r>
        <w:r>
          <w:rPr>
            <w:noProof/>
            <w:webHidden/>
          </w:rPr>
          <w:fldChar w:fldCharType="separate"/>
        </w:r>
        <w:r w:rsidR="00AD1FBB">
          <w:rPr>
            <w:noProof/>
            <w:webHidden/>
          </w:rPr>
          <w:t>18</w:t>
        </w:r>
        <w:r>
          <w:rPr>
            <w:noProof/>
            <w:webHidden/>
          </w:rPr>
          <w:fldChar w:fldCharType="end"/>
        </w:r>
      </w:hyperlink>
    </w:p>
    <w:p w14:paraId="332FEA72" w14:textId="3A410172"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57" w:history="1">
        <w:r w:rsidRPr="008E60A9">
          <w:rPr>
            <w:rStyle w:val="Hyperlink"/>
            <w:noProof/>
            <w:lang w:val="en-US"/>
          </w:rPr>
          <w:t>1.3</w:t>
        </w:r>
        <w:r>
          <w:rPr>
            <w:rFonts w:ascii="Calibri" w:eastAsia="Times New Roman" w:hAnsi="Calibri" w:cs="Times New Roman"/>
            <w:noProof/>
            <w:kern w:val="2"/>
            <w:sz w:val="24"/>
            <w:szCs w:val="24"/>
            <w:lang w:val="en-US" w:bidi="ar-SA"/>
          </w:rPr>
          <w:tab/>
        </w:r>
        <w:r w:rsidRPr="008E60A9">
          <w:rPr>
            <w:rStyle w:val="Hyperlink"/>
            <w:noProof/>
            <w:lang w:val="en-US"/>
          </w:rPr>
          <w:t>Kỹ thuật vượt qua hệ thống phát hiện mã độc</w:t>
        </w:r>
        <w:r>
          <w:rPr>
            <w:noProof/>
            <w:webHidden/>
          </w:rPr>
          <w:tab/>
        </w:r>
        <w:r>
          <w:rPr>
            <w:noProof/>
            <w:webHidden/>
          </w:rPr>
          <w:fldChar w:fldCharType="begin"/>
        </w:r>
        <w:r>
          <w:rPr>
            <w:noProof/>
            <w:webHidden/>
          </w:rPr>
          <w:instrText xml:space="preserve"> PAGEREF _Toc209560357 \h </w:instrText>
        </w:r>
        <w:r>
          <w:rPr>
            <w:noProof/>
            <w:webHidden/>
          </w:rPr>
        </w:r>
        <w:r>
          <w:rPr>
            <w:noProof/>
            <w:webHidden/>
          </w:rPr>
          <w:fldChar w:fldCharType="separate"/>
        </w:r>
        <w:r w:rsidR="00AD1FBB">
          <w:rPr>
            <w:noProof/>
            <w:webHidden/>
          </w:rPr>
          <w:t>18</w:t>
        </w:r>
        <w:r>
          <w:rPr>
            <w:noProof/>
            <w:webHidden/>
          </w:rPr>
          <w:fldChar w:fldCharType="end"/>
        </w:r>
      </w:hyperlink>
    </w:p>
    <w:p w14:paraId="5041D59B" w14:textId="5CA7F448"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8" w:history="1">
        <w:r w:rsidRPr="008E60A9">
          <w:rPr>
            <w:rStyle w:val="Hyperlink"/>
            <w:noProof/>
          </w:rPr>
          <w:t>1.3.1</w:t>
        </w:r>
        <w:r>
          <w:rPr>
            <w:rFonts w:ascii="Calibri" w:eastAsia="Times New Roman" w:hAnsi="Calibri" w:cs="Times New Roman"/>
            <w:i w:val="0"/>
            <w:noProof/>
            <w:kern w:val="2"/>
            <w:sz w:val="24"/>
            <w:szCs w:val="24"/>
            <w:lang w:val="en-US" w:bidi="ar-SA"/>
          </w:rPr>
          <w:tab/>
        </w:r>
        <w:r w:rsidRPr="008E60A9">
          <w:rPr>
            <w:rStyle w:val="Hyperlink"/>
            <w:noProof/>
          </w:rPr>
          <w:t>Fast Gradient Sign Method (FGSM)</w:t>
        </w:r>
        <w:r>
          <w:rPr>
            <w:noProof/>
            <w:webHidden/>
          </w:rPr>
          <w:tab/>
        </w:r>
        <w:r>
          <w:rPr>
            <w:noProof/>
            <w:webHidden/>
          </w:rPr>
          <w:fldChar w:fldCharType="begin"/>
        </w:r>
        <w:r>
          <w:rPr>
            <w:noProof/>
            <w:webHidden/>
          </w:rPr>
          <w:instrText xml:space="preserve"> PAGEREF _Toc209560358 \h </w:instrText>
        </w:r>
        <w:r>
          <w:rPr>
            <w:noProof/>
            <w:webHidden/>
          </w:rPr>
        </w:r>
        <w:r>
          <w:rPr>
            <w:noProof/>
            <w:webHidden/>
          </w:rPr>
          <w:fldChar w:fldCharType="separate"/>
        </w:r>
        <w:r w:rsidR="00AD1FBB">
          <w:rPr>
            <w:noProof/>
            <w:webHidden/>
          </w:rPr>
          <w:t>18</w:t>
        </w:r>
        <w:r>
          <w:rPr>
            <w:noProof/>
            <w:webHidden/>
          </w:rPr>
          <w:fldChar w:fldCharType="end"/>
        </w:r>
      </w:hyperlink>
    </w:p>
    <w:p w14:paraId="08AC7783" w14:textId="403D1077"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59" w:history="1">
        <w:r w:rsidRPr="008E60A9">
          <w:rPr>
            <w:rStyle w:val="Hyperlink"/>
            <w:noProof/>
          </w:rPr>
          <w:t>1.3.2</w:t>
        </w:r>
        <w:r>
          <w:rPr>
            <w:rFonts w:ascii="Calibri" w:eastAsia="Times New Roman" w:hAnsi="Calibri" w:cs="Times New Roman"/>
            <w:i w:val="0"/>
            <w:noProof/>
            <w:kern w:val="2"/>
            <w:sz w:val="24"/>
            <w:szCs w:val="24"/>
            <w:lang w:val="en-US" w:bidi="ar-SA"/>
          </w:rPr>
          <w:tab/>
        </w:r>
        <w:r w:rsidRPr="008E60A9">
          <w:rPr>
            <w:rStyle w:val="Hyperlink"/>
            <w:noProof/>
          </w:rPr>
          <w:t>Mạng đối kháng sinh tạo (GANs)</w:t>
        </w:r>
        <w:r>
          <w:rPr>
            <w:noProof/>
            <w:webHidden/>
          </w:rPr>
          <w:tab/>
        </w:r>
        <w:r>
          <w:rPr>
            <w:noProof/>
            <w:webHidden/>
          </w:rPr>
          <w:fldChar w:fldCharType="begin"/>
        </w:r>
        <w:r>
          <w:rPr>
            <w:noProof/>
            <w:webHidden/>
          </w:rPr>
          <w:instrText xml:space="preserve"> PAGEREF _Toc209560359 \h </w:instrText>
        </w:r>
        <w:r>
          <w:rPr>
            <w:noProof/>
            <w:webHidden/>
          </w:rPr>
        </w:r>
        <w:r>
          <w:rPr>
            <w:noProof/>
            <w:webHidden/>
          </w:rPr>
          <w:fldChar w:fldCharType="separate"/>
        </w:r>
        <w:r w:rsidR="00AD1FBB">
          <w:rPr>
            <w:noProof/>
            <w:webHidden/>
          </w:rPr>
          <w:t>22</w:t>
        </w:r>
        <w:r>
          <w:rPr>
            <w:noProof/>
            <w:webHidden/>
          </w:rPr>
          <w:fldChar w:fldCharType="end"/>
        </w:r>
      </w:hyperlink>
    </w:p>
    <w:p w14:paraId="5B719070" w14:textId="75C8C00A"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60" w:history="1">
        <w:r w:rsidRPr="008E60A9">
          <w:rPr>
            <w:rStyle w:val="Hyperlink"/>
            <w:noProof/>
          </w:rPr>
          <w:t>1.3.3</w:t>
        </w:r>
        <w:r>
          <w:rPr>
            <w:rFonts w:ascii="Calibri" w:eastAsia="Times New Roman" w:hAnsi="Calibri" w:cs="Times New Roman"/>
            <w:i w:val="0"/>
            <w:noProof/>
            <w:kern w:val="2"/>
            <w:sz w:val="24"/>
            <w:szCs w:val="24"/>
            <w:lang w:val="en-US" w:bidi="ar-SA"/>
          </w:rPr>
          <w:tab/>
        </w:r>
        <w:r w:rsidRPr="008E60A9">
          <w:rPr>
            <w:rStyle w:val="Hyperlink"/>
            <w:noProof/>
          </w:rPr>
          <w:t>Học tăng cường</w:t>
        </w:r>
        <w:r>
          <w:rPr>
            <w:noProof/>
            <w:webHidden/>
          </w:rPr>
          <w:tab/>
        </w:r>
        <w:r>
          <w:rPr>
            <w:noProof/>
            <w:webHidden/>
          </w:rPr>
          <w:fldChar w:fldCharType="begin"/>
        </w:r>
        <w:r>
          <w:rPr>
            <w:noProof/>
            <w:webHidden/>
          </w:rPr>
          <w:instrText xml:space="preserve"> PAGEREF _Toc209560360 \h </w:instrText>
        </w:r>
        <w:r>
          <w:rPr>
            <w:noProof/>
            <w:webHidden/>
          </w:rPr>
        </w:r>
        <w:r>
          <w:rPr>
            <w:noProof/>
            <w:webHidden/>
          </w:rPr>
          <w:fldChar w:fldCharType="separate"/>
        </w:r>
        <w:r w:rsidR="00AD1FBB">
          <w:rPr>
            <w:noProof/>
            <w:webHidden/>
          </w:rPr>
          <w:t>24</w:t>
        </w:r>
        <w:r>
          <w:rPr>
            <w:noProof/>
            <w:webHidden/>
          </w:rPr>
          <w:fldChar w:fldCharType="end"/>
        </w:r>
      </w:hyperlink>
    </w:p>
    <w:p w14:paraId="2EBF0D34" w14:textId="0470B707"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61" w:history="1">
        <w:r w:rsidRPr="008E60A9">
          <w:rPr>
            <w:rStyle w:val="Hyperlink"/>
            <w:noProof/>
            <w:lang w:val="en-US"/>
          </w:rPr>
          <w:t>Kết luận chương 1</w:t>
        </w:r>
        <w:r>
          <w:rPr>
            <w:noProof/>
            <w:webHidden/>
          </w:rPr>
          <w:tab/>
        </w:r>
        <w:r>
          <w:rPr>
            <w:noProof/>
            <w:webHidden/>
          </w:rPr>
          <w:fldChar w:fldCharType="begin"/>
        </w:r>
        <w:r>
          <w:rPr>
            <w:noProof/>
            <w:webHidden/>
          </w:rPr>
          <w:instrText xml:space="preserve"> PAGEREF _Toc209560361 \h </w:instrText>
        </w:r>
        <w:r>
          <w:rPr>
            <w:noProof/>
            <w:webHidden/>
          </w:rPr>
        </w:r>
        <w:r>
          <w:rPr>
            <w:noProof/>
            <w:webHidden/>
          </w:rPr>
          <w:fldChar w:fldCharType="separate"/>
        </w:r>
        <w:r w:rsidR="00AD1FBB">
          <w:rPr>
            <w:noProof/>
            <w:webHidden/>
          </w:rPr>
          <w:t>27</w:t>
        </w:r>
        <w:r>
          <w:rPr>
            <w:noProof/>
            <w:webHidden/>
          </w:rPr>
          <w:fldChar w:fldCharType="end"/>
        </w:r>
      </w:hyperlink>
    </w:p>
    <w:p w14:paraId="726A48AC" w14:textId="36469F11" w:rsidR="002E0016" w:rsidRDefault="002E0016">
      <w:pPr>
        <w:pStyle w:val="TOC1"/>
        <w:rPr>
          <w:rFonts w:ascii="Calibri" w:eastAsia="Times New Roman" w:hAnsi="Calibri" w:cs="Times New Roman"/>
          <w:b w:val="0"/>
          <w:noProof/>
          <w:kern w:val="2"/>
          <w:sz w:val="24"/>
          <w:szCs w:val="24"/>
          <w:lang w:val="en-US" w:bidi="ar-SA"/>
        </w:rPr>
      </w:pPr>
      <w:hyperlink w:anchor="_Toc209560362" w:history="1">
        <w:r w:rsidRPr="008E60A9">
          <w:rPr>
            <w:rStyle w:val="Hyperlink"/>
            <w:noProof/>
            <w:lang w:val="en-US"/>
          </w:rPr>
          <w:t>Chương 2: Triển khai và xử lý dữ liệu</w:t>
        </w:r>
        <w:r>
          <w:rPr>
            <w:noProof/>
            <w:webHidden/>
          </w:rPr>
          <w:tab/>
        </w:r>
        <w:r>
          <w:rPr>
            <w:noProof/>
            <w:webHidden/>
          </w:rPr>
          <w:fldChar w:fldCharType="begin"/>
        </w:r>
        <w:r>
          <w:rPr>
            <w:noProof/>
            <w:webHidden/>
          </w:rPr>
          <w:instrText xml:space="preserve"> PAGEREF _Toc209560362 \h </w:instrText>
        </w:r>
        <w:r>
          <w:rPr>
            <w:noProof/>
            <w:webHidden/>
          </w:rPr>
        </w:r>
        <w:r>
          <w:rPr>
            <w:noProof/>
            <w:webHidden/>
          </w:rPr>
          <w:fldChar w:fldCharType="separate"/>
        </w:r>
        <w:r w:rsidR="00AD1FBB">
          <w:rPr>
            <w:noProof/>
            <w:webHidden/>
          </w:rPr>
          <w:t>28</w:t>
        </w:r>
        <w:r>
          <w:rPr>
            <w:noProof/>
            <w:webHidden/>
          </w:rPr>
          <w:fldChar w:fldCharType="end"/>
        </w:r>
      </w:hyperlink>
    </w:p>
    <w:p w14:paraId="7272E4F1" w14:textId="19859CCD"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64" w:history="1">
        <w:r w:rsidRPr="008E60A9">
          <w:rPr>
            <w:rStyle w:val="Hyperlink"/>
            <w:noProof/>
            <w:lang w:val="en-US"/>
          </w:rPr>
          <w:t>2.1.</w:t>
        </w:r>
        <w:r>
          <w:rPr>
            <w:rFonts w:ascii="Calibri" w:eastAsia="Times New Roman" w:hAnsi="Calibri" w:cs="Times New Roman"/>
            <w:noProof/>
            <w:kern w:val="2"/>
            <w:sz w:val="24"/>
            <w:szCs w:val="24"/>
            <w:lang w:val="en-US" w:bidi="ar-SA"/>
          </w:rPr>
          <w:tab/>
        </w:r>
        <w:r w:rsidRPr="008E60A9">
          <w:rPr>
            <w:rStyle w:val="Hyperlink"/>
            <w:noProof/>
            <w:lang w:val="en-US"/>
          </w:rPr>
          <w:t>Triển khai các kỹ thuật vượt qua hệ thống phát hiện mã độc</w:t>
        </w:r>
        <w:r>
          <w:rPr>
            <w:noProof/>
            <w:webHidden/>
          </w:rPr>
          <w:tab/>
        </w:r>
        <w:r>
          <w:rPr>
            <w:noProof/>
            <w:webHidden/>
          </w:rPr>
          <w:fldChar w:fldCharType="begin"/>
        </w:r>
        <w:r>
          <w:rPr>
            <w:noProof/>
            <w:webHidden/>
          </w:rPr>
          <w:instrText xml:space="preserve"> PAGEREF _Toc209560364 \h </w:instrText>
        </w:r>
        <w:r>
          <w:rPr>
            <w:noProof/>
            <w:webHidden/>
          </w:rPr>
        </w:r>
        <w:r>
          <w:rPr>
            <w:noProof/>
            <w:webHidden/>
          </w:rPr>
          <w:fldChar w:fldCharType="separate"/>
        </w:r>
        <w:r w:rsidR="00AD1FBB">
          <w:rPr>
            <w:noProof/>
            <w:webHidden/>
          </w:rPr>
          <w:t>28</w:t>
        </w:r>
        <w:r>
          <w:rPr>
            <w:noProof/>
            <w:webHidden/>
          </w:rPr>
          <w:fldChar w:fldCharType="end"/>
        </w:r>
      </w:hyperlink>
    </w:p>
    <w:p w14:paraId="3CC5F87F" w14:textId="00E374D0"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65" w:history="1">
        <w:r w:rsidRPr="008E60A9">
          <w:rPr>
            <w:rStyle w:val="Hyperlink"/>
            <w:noProof/>
            <w:lang w:val="en-US"/>
          </w:rPr>
          <w:t>2.1.1.</w:t>
        </w:r>
        <w:r>
          <w:rPr>
            <w:rFonts w:ascii="Calibri" w:eastAsia="Times New Roman" w:hAnsi="Calibri" w:cs="Times New Roman"/>
            <w:i w:val="0"/>
            <w:noProof/>
            <w:kern w:val="2"/>
            <w:sz w:val="24"/>
            <w:szCs w:val="24"/>
            <w:lang w:val="en-US" w:bidi="ar-SA"/>
          </w:rPr>
          <w:tab/>
        </w:r>
        <w:r w:rsidRPr="008E60A9">
          <w:rPr>
            <w:rStyle w:val="Hyperlink"/>
            <w:noProof/>
            <w:lang w:val="en-US"/>
          </w:rPr>
          <w:t>Tổng quan về quá trình triển khai</w:t>
        </w:r>
        <w:r>
          <w:rPr>
            <w:noProof/>
            <w:webHidden/>
          </w:rPr>
          <w:tab/>
        </w:r>
        <w:r>
          <w:rPr>
            <w:noProof/>
            <w:webHidden/>
          </w:rPr>
          <w:fldChar w:fldCharType="begin"/>
        </w:r>
        <w:r>
          <w:rPr>
            <w:noProof/>
            <w:webHidden/>
          </w:rPr>
          <w:instrText xml:space="preserve"> PAGEREF _Toc209560365 \h </w:instrText>
        </w:r>
        <w:r>
          <w:rPr>
            <w:noProof/>
            <w:webHidden/>
          </w:rPr>
        </w:r>
        <w:r>
          <w:rPr>
            <w:noProof/>
            <w:webHidden/>
          </w:rPr>
          <w:fldChar w:fldCharType="separate"/>
        </w:r>
        <w:r w:rsidR="00AD1FBB">
          <w:rPr>
            <w:noProof/>
            <w:webHidden/>
          </w:rPr>
          <w:t>28</w:t>
        </w:r>
        <w:r>
          <w:rPr>
            <w:noProof/>
            <w:webHidden/>
          </w:rPr>
          <w:fldChar w:fldCharType="end"/>
        </w:r>
      </w:hyperlink>
    </w:p>
    <w:p w14:paraId="11DAFF39" w14:textId="263040E1"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66" w:history="1">
        <w:r w:rsidRPr="008E60A9">
          <w:rPr>
            <w:rStyle w:val="Hyperlink"/>
            <w:noProof/>
            <w:lang w:val="en-US"/>
          </w:rPr>
          <w:t>2.1.2.</w:t>
        </w:r>
        <w:r>
          <w:rPr>
            <w:rFonts w:ascii="Calibri" w:eastAsia="Times New Roman" w:hAnsi="Calibri" w:cs="Times New Roman"/>
            <w:i w:val="0"/>
            <w:noProof/>
            <w:kern w:val="2"/>
            <w:sz w:val="24"/>
            <w:szCs w:val="24"/>
            <w:lang w:val="en-US" w:bidi="ar-SA"/>
          </w:rPr>
          <w:tab/>
        </w:r>
        <w:r w:rsidRPr="008E60A9">
          <w:rPr>
            <w:rStyle w:val="Hyperlink"/>
            <w:noProof/>
            <w:lang w:val="en-US"/>
          </w:rPr>
          <w:t>Vai trò của các công cụ</w:t>
        </w:r>
        <w:r>
          <w:rPr>
            <w:noProof/>
            <w:webHidden/>
          </w:rPr>
          <w:tab/>
        </w:r>
        <w:r>
          <w:rPr>
            <w:noProof/>
            <w:webHidden/>
          </w:rPr>
          <w:fldChar w:fldCharType="begin"/>
        </w:r>
        <w:r>
          <w:rPr>
            <w:noProof/>
            <w:webHidden/>
          </w:rPr>
          <w:instrText xml:space="preserve"> PAGEREF _Toc209560366 \h </w:instrText>
        </w:r>
        <w:r>
          <w:rPr>
            <w:noProof/>
            <w:webHidden/>
          </w:rPr>
        </w:r>
        <w:r>
          <w:rPr>
            <w:noProof/>
            <w:webHidden/>
          </w:rPr>
          <w:fldChar w:fldCharType="separate"/>
        </w:r>
        <w:r w:rsidR="00AD1FBB">
          <w:rPr>
            <w:noProof/>
            <w:webHidden/>
          </w:rPr>
          <w:t>28</w:t>
        </w:r>
        <w:r>
          <w:rPr>
            <w:noProof/>
            <w:webHidden/>
          </w:rPr>
          <w:fldChar w:fldCharType="end"/>
        </w:r>
      </w:hyperlink>
    </w:p>
    <w:p w14:paraId="197DF471" w14:textId="3DF9D06B"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67" w:history="1">
        <w:r w:rsidRPr="008E60A9">
          <w:rPr>
            <w:rStyle w:val="Hyperlink"/>
            <w:noProof/>
            <w:lang w:val="en-US"/>
          </w:rPr>
          <w:t>2.2.</w:t>
        </w:r>
        <w:r>
          <w:rPr>
            <w:rFonts w:ascii="Calibri" w:eastAsia="Times New Roman" w:hAnsi="Calibri" w:cs="Times New Roman"/>
            <w:noProof/>
            <w:kern w:val="2"/>
            <w:sz w:val="24"/>
            <w:szCs w:val="24"/>
            <w:lang w:val="en-US" w:bidi="ar-SA"/>
          </w:rPr>
          <w:tab/>
        </w:r>
        <w:r w:rsidRPr="008E60A9">
          <w:rPr>
            <w:rStyle w:val="Hyperlink"/>
            <w:noProof/>
            <w:lang w:val="en-US"/>
          </w:rPr>
          <w:t>Chuẩn bị và xử lý dữ liệu</w:t>
        </w:r>
        <w:r>
          <w:rPr>
            <w:noProof/>
            <w:webHidden/>
          </w:rPr>
          <w:tab/>
        </w:r>
        <w:r>
          <w:rPr>
            <w:noProof/>
            <w:webHidden/>
          </w:rPr>
          <w:fldChar w:fldCharType="begin"/>
        </w:r>
        <w:r>
          <w:rPr>
            <w:noProof/>
            <w:webHidden/>
          </w:rPr>
          <w:instrText xml:space="preserve"> PAGEREF _Toc209560367 \h </w:instrText>
        </w:r>
        <w:r>
          <w:rPr>
            <w:noProof/>
            <w:webHidden/>
          </w:rPr>
        </w:r>
        <w:r>
          <w:rPr>
            <w:noProof/>
            <w:webHidden/>
          </w:rPr>
          <w:fldChar w:fldCharType="separate"/>
        </w:r>
        <w:r w:rsidR="00AD1FBB">
          <w:rPr>
            <w:noProof/>
            <w:webHidden/>
          </w:rPr>
          <w:t>30</w:t>
        </w:r>
        <w:r>
          <w:rPr>
            <w:noProof/>
            <w:webHidden/>
          </w:rPr>
          <w:fldChar w:fldCharType="end"/>
        </w:r>
      </w:hyperlink>
    </w:p>
    <w:p w14:paraId="10175883" w14:textId="06638C34"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72" w:history="1">
        <w:r w:rsidRPr="008E60A9">
          <w:rPr>
            <w:rStyle w:val="Hyperlink"/>
            <w:noProof/>
            <w:lang w:val="en-US"/>
          </w:rPr>
          <w:t>2.2.1.</w:t>
        </w:r>
        <w:r>
          <w:rPr>
            <w:rFonts w:ascii="Calibri" w:eastAsia="Times New Roman" w:hAnsi="Calibri" w:cs="Times New Roman"/>
            <w:i w:val="0"/>
            <w:noProof/>
            <w:kern w:val="2"/>
            <w:sz w:val="24"/>
            <w:szCs w:val="24"/>
            <w:lang w:val="en-US" w:bidi="ar-SA"/>
          </w:rPr>
          <w:tab/>
        </w:r>
        <w:r w:rsidRPr="008E60A9">
          <w:rPr>
            <w:rStyle w:val="Hyperlink"/>
            <w:noProof/>
            <w:lang w:val="en-US"/>
          </w:rPr>
          <w:t>Nguồn dữ liệu</w:t>
        </w:r>
        <w:r>
          <w:rPr>
            <w:noProof/>
            <w:webHidden/>
          </w:rPr>
          <w:tab/>
        </w:r>
        <w:r>
          <w:rPr>
            <w:noProof/>
            <w:webHidden/>
          </w:rPr>
          <w:fldChar w:fldCharType="begin"/>
        </w:r>
        <w:r>
          <w:rPr>
            <w:noProof/>
            <w:webHidden/>
          </w:rPr>
          <w:instrText xml:space="preserve"> PAGEREF _Toc209560372 \h </w:instrText>
        </w:r>
        <w:r>
          <w:rPr>
            <w:noProof/>
            <w:webHidden/>
          </w:rPr>
        </w:r>
        <w:r>
          <w:rPr>
            <w:noProof/>
            <w:webHidden/>
          </w:rPr>
          <w:fldChar w:fldCharType="separate"/>
        </w:r>
        <w:r w:rsidR="00AD1FBB">
          <w:rPr>
            <w:noProof/>
            <w:webHidden/>
          </w:rPr>
          <w:t>30</w:t>
        </w:r>
        <w:r>
          <w:rPr>
            <w:noProof/>
            <w:webHidden/>
          </w:rPr>
          <w:fldChar w:fldCharType="end"/>
        </w:r>
      </w:hyperlink>
    </w:p>
    <w:p w14:paraId="6AAB5BAD" w14:textId="751B7EEB"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73" w:history="1">
        <w:r w:rsidRPr="008E60A9">
          <w:rPr>
            <w:rStyle w:val="Hyperlink"/>
            <w:noProof/>
            <w:lang w:val="en-US"/>
          </w:rPr>
          <w:t>2.2.2.</w:t>
        </w:r>
        <w:r>
          <w:rPr>
            <w:rFonts w:ascii="Calibri" w:eastAsia="Times New Roman" w:hAnsi="Calibri" w:cs="Times New Roman"/>
            <w:i w:val="0"/>
            <w:noProof/>
            <w:kern w:val="2"/>
            <w:sz w:val="24"/>
            <w:szCs w:val="24"/>
            <w:lang w:val="en-US" w:bidi="ar-SA"/>
          </w:rPr>
          <w:tab/>
        </w:r>
        <w:r w:rsidRPr="008E60A9">
          <w:rPr>
            <w:rStyle w:val="Hyperlink"/>
            <w:noProof/>
            <w:lang w:val="en-US"/>
          </w:rPr>
          <w:t>Quy trình tiền xử lý dữ liệu</w:t>
        </w:r>
        <w:r>
          <w:rPr>
            <w:noProof/>
            <w:webHidden/>
          </w:rPr>
          <w:tab/>
        </w:r>
        <w:r>
          <w:rPr>
            <w:noProof/>
            <w:webHidden/>
          </w:rPr>
          <w:fldChar w:fldCharType="begin"/>
        </w:r>
        <w:r>
          <w:rPr>
            <w:noProof/>
            <w:webHidden/>
          </w:rPr>
          <w:instrText xml:space="preserve"> PAGEREF _Toc209560373 \h </w:instrText>
        </w:r>
        <w:r>
          <w:rPr>
            <w:noProof/>
            <w:webHidden/>
          </w:rPr>
        </w:r>
        <w:r>
          <w:rPr>
            <w:noProof/>
            <w:webHidden/>
          </w:rPr>
          <w:fldChar w:fldCharType="separate"/>
        </w:r>
        <w:r w:rsidR="00AD1FBB">
          <w:rPr>
            <w:noProof/>
            <w:webHidden/>
          </w:rPr>
          <w:t>31</w:t>
        </w:r>
        <w:r>
          <w:rPr>
            <w:noProof/>
            <w:webHidden/>
          </w:rPr>
          <w:fldChar w:fldCharType="end"/>
        </w:r>
      </w:hyperlink>
    </w:p>
    <w:p w14:paraId="4AE8DDA1" w14:textId="626199AF"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74" w:history="1">
        <w:r w:rsidRPr="008E60A9">
          <w:rPr>
            <w:rStyle w:val="Hyperlink"/>
            <w:noProof/>
            <w:lang w:val="en-US"/>
          </w:rPr>
          <w:t>2.3.</w:t>
        </w:r>
        <w:r>
          <w:rPr>
            <w:rFonts w:ascii="Calibri" w:eastAsia="Times New Roman" w:hAnsi="Calibri" w:cs="Times New Roman"/>
            <w:noProof/>
            <w:kern w:val="2"/>
            <w:sz w:val="24"/>
            <w:szCs w:val="24"/>
            <w:lang w:val="en-US" w:bidi="ar-SA"/>
          </w:rPr>
          <w:tab/>
        </w:r>
        <w:r w:rsidRPr="008E60A9">
          <w:rPr>
            <w:rStyle w:val="Hyperlink"/>
            <w:noProof/>
            <w:lang w:val="en-US"/>
          </w:rPr>
          <w:t>Các thuật toán xử lý dữ liệu và triển khai</w:t>
        </w:r>
        <w:r>
          <w:rPr>
            <w:noProof/>
            <w:webHidden/>
          </w:rPr>
          <w:tab/>
        </w:r>
        <w:r>
          <w:rPr>
            <w:noProof/>
            <w:webHidden/>
          </w:rPr>
          <w:fldChar w:fldCharType="begin"/>
        </w:r>
        <w:r>
          <w:rPr>
            <w:noProof/>
            <w:webHidden/>
          </w:rPr>
          <w:instrText xml:space="preserve"> PAGEREF _Toc209560374 \h </w:instrText>
        </w:r>
        <w:r>
          <w:rPr>
            <w:noProof/>
            <w:webHidden/>
          </w:rPr>
        </w:r>
        <w:r>
          <w:rPr>
            <w:noProof/>
            <w:webHidden/>
          </w:rPr>
          <w:fldChar w:fldCharType="separate"/>
        </w:r>
        <w:r w:rsidR="00AD1FBB">
          <w:rPr>
            <w:noProof/>
            <w:webHidden/>
          </w:rPr>
          <w:t>33</w:t>
        </w:r>
        <w:r>
          <w:rPr>
            <w:noProof/>
            <w:webHidden/>
          </w:rPr>
          <w:fldChar w:fldCharType="end"/>
        </w:r>
      </w:hyperlink>
    </w:p>
    <w:p w14:paraId="628B44E6" w14:textId="3CDB6C75"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80" w:history="1">
        <w:r w:rsidRPr="008E60A9">
          <w:rPr>
            <w:rStyle w:val="Hyperlink"/>
            <w:noProof/>
            <w:lang w:val="en-US"/>
          </w:rPr>
          <w:t>2.3.1.</w:t>
        </w:r>
        <w:r>
          <w:rPr>
            <w:rFonts w:ascii="Calibri" w:eastAsia="Times New Roman" w:hAnsi="Calibri" w:cs="Times New Roman"/>
            <w:i w:val="0"/>
            <w:noProof/>
            <w:kern w:val="2"/>
            <w:sz w:val="24"/>
            <w:szCs w:val="24"/>
            <w:lang w:val="en-US" w:bidi="ar-SA"/>
          </w:rPr>
          <w:tab/>
        </w:r>
        <w:r w:rsidRPr="008E60A9">
          <w:rPr>
            <w:rStyle w:val="Hyperlink"/>
            <w:noProof/>
            <w:lang w:val="en-US"/>
          </w:rPr>
          <w:t>Fast Gradient Sign Method (FGSM)</w:t>
        </w:r>
        <w:r>
          <w:rPr>
            <w:noProof/>
            <w:webHidden/>
          </w:rPr>
          <w:tab/>
        </w:r>
        <w:r>
          <w:rPr>
            <w:noProof/>
            <w:webHidden/>
          </w:rPr>
          <w:fldChar w:fldCharType="begin"/>
        </w:r>
        <w:r>
          <w:rPr>
            <w:noProof/>
            <w:webHidden/>
          </w:rPr>
          <w:instrText xml:space="preserve"> PAGEREF _Toc209560380 \h </w:instrText>
        </w:r>
        <w:r>
          <w:rPr>
            <w:noProof/>
            <w:webHidden/>
          </w:rPr>
        </w:r>
        <w:r>
          <w:rPr>
            <w:noProof/>
            <w:webHidden/>
          </w:rPr>
          <w:fldChar w:fldCharType="separate"/>
        </w:r>
        <w:r w:rsidR="00AD1FBB">
          <w:rPr>
            <w:noProof/>
            <w:webHidden/>
          </w:rPr>
          <w:t>33</w:t>
        </w:r>
        <w:r>
          <w:rPr>
            <w:noProof/>
            <w:webHidden/>
          </w:rPr>
          <w:fldChar w:fldCharType="end"/>
        </w:r>
      </w:hyperlink>
    </w:p>
    <w:p w14:paraId="13DF1C7A" w14:textId="54B5F07E"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81" w:history="1">
        <w:r w:rsidRPr="008E60A9">
          <w:rPr>
            <w:rStyle w:val="Hyperlink"/>
            <w:noProof/>
            <w:lang w:val="en-US"/>
          </w:rPr>
          <w:t>2.3.2.</w:t>
        </w:r>
        <w:r>
          <w:rPr>
            <w:rFonts w:ascii="Calibri" w:eastAsia="Times New Roman" w:hAnsi="Calibri" w:cs="Times New Roman"/>
            <w:i w:val="0"/>
            <w:noProof/>
            <w:kern w:val="2"/>
            <w:sz w:val="24"/>
            <w:szCs w:val="24"/>
            <w:lang w:val="en-US" w:bidi="ar-SA"/>
          </w:rPr>
          <w:tab/>
        </w:r>
        <w:r w:rsidRPr="008E60A9">
          <w:rPr>
            <w:rStyle w:val="Hyperlink"/>
            <w:noProof/>
            <w:lang w:val="en-US"/>
          </w:rPr>
          <w:t>Học tăng cường Re-inforcement Learning</w:t>
        </w:r>
        <w:r>
          <w:rPr>
            <w:noProof/>
            <w:webHidden/>
          </w:rPr>
          <w:tab/>
        </w:r>
        <w:r>
          <w:rPr>
            <w:noProof/>
            <w:webHidden/>
          </w:rPr>
          <w:fldChar w:fldCharType="begin"/>
        </w:r>
        <w:r>
          <w:rPr>
            <w:noProof/>
            <w:webHidden/>
          </w:rPr>
          <w:instrText xml:space="preserve"> PAGEREF _Toc209560381 \h </w:instrText>
        </w:r>
        <w:r>
          <w:rPr>
            <w:noProof/>
            <w:webHidden/>
          </w:rPr>
        </w:r>
        <w:r>
          <w:rPr>
            <w:noProof/>
            <w:webHidden/>
          </w:rPr>
          <w:fldChar w:fldCharType="separate"/>
        </w:r>
        <w:r w:rsidR="00AD1FBB">
          <w:rPr>
            <w:noProof/>
            <w:webHidden/>
          </w:rPr>
          <w:t>41</w:t>
        </w:r>
        <w:r>
          <w:rPr>
            <w:noProof/>
            <w:webHidden/>
          </w:rPr>
          <w:fldChar w:fldCharType="end"/>
        </w:r>
      </w:hyperlink>
    </w:p>
    <w:p w14:paraId="71541D87" w14:textId="0F15279E"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82" w:history="1">
        <w:r w:rsidRPr="008E60A9">
          <w:rPr>
            <w:rStyle w:val="Hyperlink"/>
            <w:noProof/>
            <w:lang w:val="en-US"/>
          </w:rPr>
          <w:t>2.4.</w:t>
        </w:r>
        <w:r>
          <w:rPr>
            <w:rFonts w:ascii="Calibri" w:eastAsia="Times New Roman" w:hAnsi="Calibri" w:cs="Times New Roman"/>
            <w:noProof/>
            <w:kern w:val="2"/>
            <w:sz w:val="24"/>
            <w:szCs w:val="24"/>
            <w:lang w:val="en-US" w:bidi="ar-SA"/>
          </w:rPr>
          <w:tab/>
        </w:r>
        <w:r w:rsidRPr="008E60A9">
          <w:rPr>
            <w:rStyle w:val="Hyperlink"/>
            <w:noProof/>
          </w:rPr>
          <w:t>Triển khai các kỹ thuật học máy đối kháng</w:t>
        </w:r>
        <w:r>
          <w:rPr>
            <w:noProof/>
            <w:webHidden/>
          </w:rPr>
          <w:tab/>
        </w:r>
        <w:r>
          <w:rPr>
            <w:noProof/>
            <w:webHidden/>
          </w:rPr>
          <w:fldChar w:fldCharType="begin"/>
        </w:r>
        <w:r>
          <w:rPr>
            <w:noProof/>
            <w:webHidden/>
          </w:rPr>
          <w:instrText xml:space="preserve"> PAGEREF _Toc209560382 \h </w:instrText>
        </w:r>
        <w:r>
          <w:rPr>
            <w:noProof/>
            <w:webHidden/>
          </w:rPr>
        </w:r>
        <w:r>
          <w:rPr>
            <w:noProof/>
            <w:webHidden/>
          </w:rPr>
          <w:fldChar w:fldCharType="separate"/>
        </w:r>
        <w:r w:rsidR="00AD1FBB">
          <w:rPr>
            <w:noProof/>
            <w:webHidden/>
          </w:rPr>
          <w:t>47</w:t>
        </w:r>
        <w:r>
          <w:rPr>
            <w:noProof/>
            <w:webHidden/>
          </w:rPr>
          <w:fldChar w:fldCharType="end"/>
        </w:r>
      </w:hyperlink>
    </w:p>
    <w:p w14:paraId="42FDC080" w14:textId="6D33F4B9"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89" w:history="1">
        <w:r w:rsidRPr="008E60A9">
          <w:rPr>
            <w:rStyle w:val="Hyperlink"/>
            <w:noProof/>
            <w:lang w:val="en-US"/>
          </w:rPr>
          <w:t>2.4.1.</w:t>
        </w:r>
        <w:r>
          <w:rPr>
            <w:rFonts w:ascii="Calibri" w:eastAsia="Times New Roman" w:hAnsi="Calibri" w:cs="Times New Roman"/>
            <w:i w:val="0"/>
            <w:noProof/>
            <w:kern w:val="2"/>
            <w:sz w:val="24"/>
            <w:szCs w:val="24"/>
            <w:lang w:val="en-US" w:bidi="ar-SA"/>
          </w:rPr>
          <w:tab/>
        </w:r>
        <w:r w:rsidRPr="008E60A9">
          <w:rPr>
            <w:rStyle w:val="Hyperlink"/>
            <w:noProof/>
            <w:lang w:val="en-US"/>
          </w:rPr>
          <w:t>Ứng dụng Foolbox để tạo mẫu mã độc đối kháng với FGSM</w:t>
        </w:r>
        <w:r>
          <w:rPr>
            <w:noProof/>
            <w:webHidden/>
          </w:rPr>
          <w:tab/>
        </w:r>
        <w:r>
          <w:rPr>
            <w:noProof/>
            <w:webHidden/>
          </w:rPr>
          <w:fldChar w:fldCharType="begin"/>
        </w:r>
        <w:r>
          <w:rPr>
            <w:noProof/>
            <w:webHidden/>
          </w:rPr>
          <w:instrText xml:space="preserve"> PAGEREF _Toc209560389 \h </w:instrText>
        </w:r>
        <w:r>
          <w:rPr>
            <w:noProof/>
            <w:webHidden/>
          </w:rPr>
        </w:r>
        <w:r>
          <w:rPr>
            <w:noProof/>
            <w:webHidden/>
          </w:rPr>
          <w:fldChar w:fldCharType="separate"/>
        </w:r>
        <w:r w:rsidR="00AD1FBB">
          <w:rPr>
            <w:noProof/>
            <w:webHidden/>
          </w:rPr>
          <w:t>47</w:t>
        </w:r>
        <w:r>
          <w:rPr>
            <w:noProof/>
            <w:webHidden/>
          </w:rPr>
          <w:fldChar w:fldCharType="end"/>
        </w:r>
      </w:hyperlink>
    </w:p>
    <w:p w14:paraId="1BCEBD1A" w14:textId="28DC3BDD"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90" w:history="1">
        <w:r w:rsidRPr="008E60A9">
          <w:rPr>
            <w:rStyle w:val="Hyperlink"/>
            <w:noProof/>
            <w:lang w:val="en-US"/>
          </w:rPr>
          <w:t>2.4.2.</w:t>
        </w:r>
        <w:r>
          <w:rPr>
            <w:rFonts w:ascii="Calibri" w:eastAsia="Times New Roman" w:hAnsi="Calibri" w:cs="Times New Roman"/>
            <w:i w:val="0"/>
            <w:noProof/>
            <w:kern w:val="2"/>
            <w:sz w:val="24"/>
            <w:szCs w:val="24"/>
            <w:lang w:val="en-US" w:bidi="ar-SA"/>
          </w:rPr>
          <w:tab/>
        </w:r>
        <w:r w:rsidRPr="008E60A9">
          <w:rPr>
            <w:rStyle w:val="Hyperlink"/>
            <w:noProof/>
            <w:lang w:val="en-US"/>
          </w:rPr>
          <w:t>Xây dựng mô hình MalGAN sử dụng TensorFlow</w:t>
        </w:r>
        <w:r>
          <w:rPr>
            <w:noProof/>
            <w:webHidden/>
          </w:rPr>
          <w:tab/>
        </w:r>
        <w:r>
          <w:rPr>
            <w:noProof/>
            <w:webHidden/>
          </w:rPr>
          <w:fldChar w:fldCharType="begin"/>
        </w:r>
        <w:r>
          <w:rPr>
            <w:noProof/>
            <w:webHidden/>
          </w:rPr>
          <w:instrText xml:space="preserve"> PAGEREF _Toc209560390 \h </w:instrText>
        </w:r>
        <w:r>
          <w:rPr>
            <w:noProof/>
            <w:webHidden/>
          </w:rPr>
        </w:r>
        <w:r>
          <w:rPr>
            <w:noProof/>
            <w:webHidden/>
          </w:rPr>
          <w:fldChar w:fldCharType="separate"/>
        </w:r>
        <w:r w:rsidR="00AD1FBB">
          <w:rPr>
            <w:noProof/>
            <w:webHidden/>
          </w:rPr>
          <w:t>49</w:t>
        </w:r>
        <w:r>
          <w:rPr>
            <w:noProof/>
            <w:webHidden/>
          </w:rPr>
          <w:fldChar w:fldCharType="end"/>
        </w:r>
      </w:hyperlink>
    </w:p>
    <w:p w14:paraId="653956AD" w14:textId="7A56BE9C"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391" w:history="1">
        <w:r w:rsidRPr="008E60A9">
          <w:rPr>
            <w:rStyle w:val="Hyperlink"/>
            <w:noProof/>
            <w:lang w:val="en-US"/>
          </w:rPr>
          <w:t>2.4.3.</w:t>
        </w:r>
        <w:r>
          <w:rPr>
            <w:rFonts w:ascii="Calibri" w:eastAsia="Times New Roman" w:hAnsi="Calibri" w:cs="Times New Roman"/>
            <w:i w:val="0"/>
            <w:noProof/>
            <w:kern w:val="2"/>
            <w:sz w:val="24"/>
            <w:szCs w:val="24"/>
            <w:lang w:val="en-US" w:bidi="ar-SA"/>
          </w:rPr>
          <w:tab/>
        </w:r>
        <w:r w:rsidRPr="008E60A9">
          <w:rPr>
            <w:rStyle w:val="Hyperlink"/>
            <w:noProof/>
          </w:rPr>
          <w:t>Ứng dụng học tăng cường với Gym-malware</w:t>
        </w:r>
        <w:r>
          <w:rPr>
            <w:noProof/>
            <w:webHidden/>
          </w:rPr>
          <w:tab/>
        </w:r>
        <w:r>
          <w:rPr>
            <w:noProof/>
            <w:webHidden/>
          </w:rPr>
          <w:fldChar w:fldCharType="begin"/>
        </w:r>
        <w:r>
          <w:rPr>
            <w:noProof/>
            <w:webHidden/>
          </w:rPr>
          <w:instrText xml:space="preserve"> PAGEREF _Toc209560391 \h </w:instrText>
        </w:r>
        <w:r>
          <w:rPr>
            <w:noProof/>
            <w:webHidden/>
          </w:rPr>
        </w:r>
        <w:r>
          <w:rPr>
            <w:noProof/>
            <w:webHidden/>
          </w:rPr>
          <w:fldChar w:fldCharType="separate"/>
        </w:r>
        <w:r w:rsidR="00AD1FBB">
          <w:rPr>
            <w:noProof/>
            <w:webHidden/>
          </w:rPr>
          <w:t>52</w:t>
        </w:r>
        <w:r>
          <w:rPr>
            <w:noProof/>
            <w:webHidden/>
          </w:rPr>
          <w:fldChar w:fldCharType="end"/>
        </w:r>
      </w:hyperlink>
    </w:p>
    <w:p w14:paraId="63BF0895" w14:textId="38A1AA24"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392" w:history="1">
        <w:r w:rsidRPr="008E60A9">
          <w:rPr>
            <w:rStyle w:val="Hyperlink"/>
            <w:noProof/>
            <w:lang w:val="en-US"/>
          </w:rPr>
          <w:t>2.5.</w:t>
        </w:r>
        <w:r>
          <w:rPr>
            <w:rFonts w:ascii="Calibri" w:eastAsia="Times New Roman" w:hAnsi="Calibri" w:cs="Times New Roman"/>
            <w:noProof/>
            <w:kern w:val="2"/>
            <w:sz w:val="24"/>
            <w:szCs w:val="24"/>
            <w:lang w:val="en-US" w:bidi="ar-SA"/>
          </w:rPr>
          <w:tab/>
        </w:r>
        <w:r w:rsidRPr="008E60A9">
          <w:rPr>
            <w:rStyle w:val="Hyperlink"/>
            <w:noProof/>
          </w:rPr>
          <w:t>Đánh giá và so sánh hiệu quả các phương pháp</w:t>
        </w:r>
        <w:r>
          <w:rPr>
            <w:noProof/>
            <w:webHidden/>
          </w:rPr>
          <w:tab/>
        </w:r>
        <w:r>
          <w:rPr>
            <w:noProof/>
            <w:webHidden/>
          </w:rPr>
          <w:fldChar w:fldCharType="begin"/>
        </w:r>
        <w:r>
          <w:rPr>
            <w:noProof/>
            <w:webHidden/>
          </w:rPr>
          <w:instrText xml:space="preserve"> PAGEREF _Toc209560392 \h </w:instrText>
        </w:r>
        <w:r>
          <w:rPr>
            <w:noProof/>
            <w:webHidden/>
          </w:rPr>
        </w:r>
        <w:r>
          <w:rPr>
            <w:noProof/>
            <w:webHidden/>
          </w:rPr>
          <w:fldChar w:fldCharType="separate"/>
        </w:r>
        <w:r w:rsidR="00AD1FBB">
          <w:rPr>
            <w:noProof/>
            <w:webHidden/>
          </w:rPr>
          <w:t>55</w:t>
        </w:r>
        <w:r>
          <w:rPr>
            <w:noProof/>
            <w:webHidden/>
          </w:rPr>
          <w:fldChar w:fldCharType="end"/>
        </w:r>
      </w:hyperlink>
    </w:p>
    <w:p w14:paraId="32B91EE3" w14:textId="49D772B0"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00" w:history="1">
        <w:r w:rsidRPr="008E60A9">
          <w:rPr>
            <w:rStyle w:val="Hyperlink"/>
            <w:noProof/>
            <w:lang w:val="en-US"/>
          </w:rPr>
          <w:t>2.5.1.</w:t>
        </w:r>
        <w:r>
          <w:rPr>
            <w:rFonts w:ascii="Calibri" w:eastAsia="Times New Roman" w:hAnsi="Calibri" w:cs="Times New Roman"/>
            <w:i w:val="0"/>
            <w:noProof/>
            <w:kern w:val="2"/>
            <w:sz w:val="24"/>
            <w:szCs w:val="24"/>
            <w:lang w:val="en-US" w:bidi="ar-SA"/>
          </w:rPr>
          <w:tab/>
        </w:r>
        <w:r w:rsidRPr="008E60A9">
          <w:rPr>
            <w:rStyle w:val="Hyperlink"/>
            <w:noProof/>
            <w:lang w:val="en-US"/>
          </w:rPr>
          <w:t>Tiêu chí đánh giá</w:t>
        </w:r>
        <w:r>
          <w:rPr>
            <w:noProof/>
            <w:webHidden/>
          </w:rPr>
          <w:tab/>
        </w:r>
        <w:r>
          <w:rPr>
            <w:noProof/>
            <w:webHidden/>
          </w:rPr>
          <w:fldChar w:fldCharType="begin"/>
        </w:r>
        <w:r>
          <w:rPr>
            <w:noProof/>
            <w:webHidden/>
          </w:rPr>
          <w:instrText xml:space="preserve"> PAGEREF _Toc209560400 \h </w:instrText>
        </w:r>
        <w:r>
          <w:rPr>
            <w:noProof/>
            <w:webHidden/>
          </w:rPr>
        </w:r>
        <w:r>
          <w:rPr>
            <w:noProof/>
            <w:webHidden/>
          </w:rPr>
          <w:fldChar w:fldCharType="separate"/>
        </w:r>
        <w:r w:rsidR="00AD1FBB">
          <w:rPr>
            <w:noProof/>
            <w:webHidden/>
          </w:rPr>
          <w:t>55</w:t>
        </w:r>
        <w:r>
          <w:rPr>
            <w:noProof/>
            <w:webHidden/>
          </w:rPr>
          <w:fldChar w:fldCharType="end"/>
        </w:r>
      </w:hyperlink>
    </w:p>
    <w:p w14:paraId="02E2AD61" w14:textId="5FC5F6E6"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01" w:history="1">
        <w:r w:rsidRPr="008E60A9">
          <w:rPr>
            <w:rStyle w:val="Hyperlink"/>
            <w:noProof/>
            <w:lang w:val="en-US"/>
          </w:rPr>
          <w:t>2.5.2.</w:t>
        </w:r>
        <w:r>
          <w:rPr>
            <w:rFonts w:ascii="Calibri" w:eastAsia="Times New Roman" w:hAnsi="Calibri" w:cs="Times New Roman"/>
            <w:i w:val="0"/>
            <w:noProof/>
            <w:kern w:val="2"/>
            <w:sz w:val="24"/>
            <w:szCs w:val="24"/>
            <w:lang w:val="en-US" w:bidi="ar-SA"/>
          </w:rPr>
          <w:tab/>
        </w:r>
        <w:r w:rsidRPr="008E60A9">
          <w:rPr>
            <w:rStyle w:val="Hyperlink"/>
            <w:noProof/>
            <w:lang w:val="en-US"/>
          </w:rPr>
          <w:t>So sánh hiệu quả các phương pháp</w:t>
        </w:r>
        <w:r>
          <w:rPr>
            <w:noProof/>
            <w:webHidden/>
          </w:rPr>
          <w:tab/>
        </w:r>
        <w:r>
          <w:rPr>
            <w:noProof/>
            <w:webHidden/>
          </w:rPr>
          <w:fldChar w:fldCharType="begin"/>
        </w:r>
        <w:r>
          <w:rPr>
            <w:noProof/>
            <w:webHidden/>
          </w:rPr>
          <w:instrText xml:space="preserve"> PAGEREF _Toc209560401 \h </w:instrText>
        </w:r>
        <w:r>
          <w:rPr>
            <w:noProof/>
            <w:webHidden/>
          </w:rPr>
        </w:r>
        <w:r>
          <w:rPr>
            <w:noProof/>
            <w:webHidden/>
          </w:rPr>
          <w:fldChar w:fldCharType="separate"/>
        </w:r>
        <w:r w:rsidR="00AD1FBB">
          <w:rPr>
            <w:noProof/>
            <w:webHidden/>
          </w:rPr>
          <w:t>57</w:t>
        </w:r>
        <w:r>
          <w:rPr>
            <w:noProof/>
            <w:webHidden/>
          </w:rPr>
          <w:fldChar w:fldCharType="end"/>
        </w:r>
      </w:hyperlink>
    </w:p>
    <w:p w14:paraId="4D221D95" w14:textId="65783AB0"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402" w:history="1">
        <w:r w:rsidRPr="008E60A9">
          <w:rPr>
            <w:rStyle w:val="Hyperlink"/>
            <w:noProof/>
            <w:lang w:val="en-US"/>
          </w:rPr>
          <w:t>Kết luận chương 2</w:t>
        </w:r>
        <w:r>
          <w:rPr>
            <w:noProof/>
            <w:webHidden/>
          </w:rPr>
          <w:tab/>
        </w:r>
        <w:r>
          <w:rPr>
            <w:noProof/>
            <w:webHidden/>
          </w:rPr>
          <w:fldChar w:fldCharType="begin"/>
        </w:r>
        <w:r>
          <w:rPr>
            <w:noProof/>
            <w:webHidden/>
          </w:rPr>
          <w:instrText xml:space="preserve"> PAGEREF _Toc209560402 \h </w:instrText>
        </w:r>
        <w:r>
          <w:rPr>
            <w:noProof/>
            <w:webHidden/>
          </w:rPr>
        </w:r>
        <w:r>
          <w:rPr>
            <w:noProof/>
            <w:webHidden/>
          </w:rPr>
          <w:fldChar w:fldCharType="separate"/>
        </w:r>
        <w:r w:rsidR="00AD1FBB">
          <w:rPr>
            <w:noProof/>
            <w:webHidden/>
          </w:rPr>
          <w:t>58</w:t>
        </w:r>
        <w:r>
          <w:rPr>
            <w:noProof/>
            <w:webHidden/>
          </w:rPr>
          <w:fldChar w:fldCharType="end"/>
        </w:r>
      </w:hyperlink>
    </w:p>
    <w:p w14:paraId="30D5B194" w14:textId="01BE4473" w:rsidR="002E0016" w:rsidRDefault="002E0016">
      <w:pPr>
        <w:pStyle w:val="TOC1"/>
        <w:rPr>
          <w:rFonts w:ascii="Calibri" w:eastAsia="Times New Roman" w:hAnsi="Calibri" w:cs="Times New Roman"/>
          <w:b w:val="0"/>
          <w:noProof/>
          <w:kern w:val="2"/>
          <w:sz w:val="24"/>
          <w:szCs w:val="24"/>
          <w:lang w:val="en-US" w:bidi="ar-SA"/>
        </w:rPr>
      </w:pPr>
      <w:hyperlink w:anchor="_Toc209560403" w:history="1">
        <w:r w:rsidRPr="008E60A9">
          <w:rPr>
            <w:rStyle w:val="Hyperlink"/>
            <w:noProof/>
            <w:lang w:val="en-US"/>
          </w:rPr>
          <w:t>Chương 3: Thực Nghiệm triển khai</w:t>
        </w:r>
        <w:r>
          <w:rPr>
            <w:noProof/>
            <w:webHidden/>
          </w:rPr>
          <w:tab/>
        </w:r>
        <w:r>
          <w:rPr>
            <w:noProof/>
            <w:webHidden/>
          </w:rPr>
          <w:fldChar w:fldCharType="begin"/>
        </w:r>
        <w:r>
          <w:rPr>
            <w:noProof/>
            <w:webHidden/>
          </w:rPr>
          <w:instrText xml:space="preserve"> PAGEREF _Toc209560403 \h </w:instrText>
        </w:r>
        <w:r>
          <w:rPr>
            <w:noProof/>
            <w:webHidden/>
          </w:rPr>
        </w:r>
        <w:r>
          <w:rPr>
            <w:noProof/>
            <w:webHidden/>
          </w:rPr>
          <w:fldChar w:fldCharType="separate"/>
        </w:r>
        <w:r w:rsidR="00AD1FBB">
          <w:rPr>
            <w:noProof/>
            <w:webHidden/>
          </w:rPr>
          <w:t>59</w:t>
        </w:r>
        <w:r>
          <w:rPr>
            <w:noProof/>
            <w:webHidden/>
          </w:rPr>
          <w:fldChar w:fldCharType="end"/>
        </w:r>
      </w:hyperlink>
    </w:p>
    <w:p w14:paraId="110A3A15" w14:textId="76F11E57"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407" w:history="1">
        <w:r w:rsidRPr="008E60A9">
          <w:rPr>
            <w:rStyle w:val="Hyperlink"/>
            <w:noProof/>
            <w:lang w:val="en-US"/>
          </w:rPr>
          <w:t>3.1.</w:t>
        </w:r>
        <w:r>
          <w:rPr>
            <w:rFonts w:ascii="Calibri" w:eastAsia="Times New Roman" w:hAnsi="Calibri" w:cs="Times New Roman"/>
            <w:noProof/>
            <w:kern w:val="2"/>
            <w:sz w:val="24"/>
            <w:szCs w:val="24"/>
            <w:lang w:val="en-US" w:bidi="ar-SA"/>
          </w:rPr>
          <w:tab/>
        </w:r>
        <w:r w:rsidRPr="008E60A9">
          <w:rPr>
            <w:rStyle w:val="Hyperlink"/>
            <w:noProof/>
            <w:lang w:val="en-US"/>
          </w:rPr>
          <w:t>Triển khai FGSM với PDF</w:t>
        </w:r>
        <w:r>
          <w:rPr>
            <w:noProof/>
            <w:webHidden/>
          </w:rPr>
          <w:tab/>
        </w:r>
        <w:r>
          <w:rPr>
            <w:noProof/>
            <w:webHidden/>
          </w:rPr>
          <w:fldChar w:fldCharType="begin"/>
        </w:r>
        <w:r>
          <w:rPr>
            <w:noProof/>
            <w:webHidden/>
          </w:rPr>
          <w:instrText xml:space="preserve"> PAGEREF _Toc209560407 \h </w:instrText>
        </w:r>
        <w:r>
          <w:rPr>
            <w:noProof/>
            <w:webHidden/>
          </w:rPr>
        </w:r>
        <w:r>
          <w:rPr>
            <w:noProof/>
            <w:webHidden/>
          </w:rPr>
          <w:fldChar w:fldCharType="separate"/>
        </w:r>
        <w:r w:rsidR="00AD1FBB">
          <w:rPr>
            <w:noProof/>
            <w:webHidden/>
          </w:rPr>
          <w:t>59</w:t>
        </w:r>
        <w:r>
          <w:rPr>
            <w:noProof/>
            <w:webHidden/>
          </w:rPr>
          <w:fldChar w:fldCharType="end"/>
        </w:r>
      </w:hyperlink>
    </w:p>
    <w:p w14:paraId="5062FDC3" w14:textId="16F54667"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12" w:history="1">
        <w:r w:rsidRPr="008E60A9">
          <w:rPr>
            <w:rStyle w:val="Hyperlink"/>
            <w:noProof/>
            <w:lang w:val="en-US"/>
          </w:rPr>
          <w:t>3.1.1.</w:t>
        </w:r>
        <w:r>
          <w:rPr>
            <w:rFonts w:ascii="Calibri" w:eastAsia="Times New Roman" w:hAnsi="Calibri" w:cs="Times New Roman"/>
            <w:i w:val="0"/>
            <w:noProof/>
            <w:kern w:val="2"/>
            <w:sz w:val="24"/>
            <w:szCs w:val="24"/>
            <w:lang w:val="en-US" w:bidi="ar-SA"/>
          </w:rPr>
          <w:tab/>
        </w:r>
        <w:r w:rsidRPr="008E60A9">
          <w:rPr>
            <w:rStyle w:val="Hyperlink"/>
            <w:noProof/>
            <w:lang w:val="en-US"/>
          </w:rPr>
          <w:t>Các bước thực hiện</w:t>
        </w:r>
        <w:r>
          <w:rPr>
            <w:noProof/>
            <w:webHidden/>
          </w:rPr>
          <w:tab/>
        </w:r>
        <w:r>
          <w:rPr>
            <w:noProof/>
            <w:webHidden/>
          </w:rPr>
          <w:fldChar w:fldCharType="begin"/>
        </w:r>
        <w:r>
          <w:rPr>
            <w:noProof/>
            <w:webHidden/>
          </w:rPr>
          <w:instrText xml:space="preserve"> PAGEREF _Toc209560412 \h </w:instrText>
        </w:r>
        <w:r>
          <w:rPr>
            <w:noProof/>
            <w:webHidden/>
          </w:rPr>
        </w:r>
        <w:r>
          <w:rPr>
            <w:noProof/>
            <w:webHidden/>
          </w:rPr>
          <w:fldChar w:fldCharType="separate"/>
        </w:r>
        <w:r w:rsidR="00AD1FBB">
          <w:rPr>
            <w:noProof/>
            <w:webHidden/>
          </w:rPr>
          <w:t>59</w:t>
        </w:r>
        <w:r>
          <w:rPr>
            <w:noProof/>
            <w:webHidden/>
          </w:rPr>
          <w:fldChar w:fldCharType="end"/>
        </w:r>
      </w:hyperlink>
    </w:p>
    <w:p w14:paraId="00ADFC48" w14:textId="75931FEC"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13" w:history="1">
        <w:r w:rsidRPr="008E60A9">
          <w:rPr>
            <w:rStyle w:val="Hyperlink"/>
            <w:noProof/>
            <w:lang w:val="en-US"/>
          </w:rPr>
          <w:t>3.1.2.</w:t>
        </w:r>
        <w:r>
          <w:rPr>
            <w:rFonts w:ascii="Calibri" w:eastAsia="Times New Roman" w:hAnsi="Calibri" w:cs="Times New Roman"/>
            <w:i w:val="0"/>
            <w:noProof/>
            <w:kern w:val="2"/>
            <w:sz w:val="24"/>
            <w:szCs w:val="24"/>
            <w:lang w:val="en-US" w:bidi="ar-SA"/>
          </w:rPr>
          <w:tab/>
        </w:r>
        <w:r w:rsidRPr="008E60A9">
          <w:rPr>
            <w:rStyle w:val="Hyperlink"/>
            <w:noProof/>
            <w:lang w:val="en-US"/>
          </w:rPr>
          <w:t>Code Triển Khai FGSM</w:t>
        </w:r>
        <w:r>
          <w:rPr>
            <w:noProof/>
            <w:webHidden/>
          </w:rPr>
          <w:tab/>
        </w:r>
        <w:r>
          <w:rPr>
            <w:noProof/>
            <w:webHidden/>
          </w:rPr>
          <w:fldChar w:fldCharType="begin"/>
        </w:r>
        <w:r>
          <w:rPr>
            <w:noProof/>
            <w:webHidden/>
          </w:rPr>
          <w:instrText xml:space="preserve"> PAGEREF _Toc209560413 \h </w:instrText>
        </w:r>
        <w:r>
          <w:rPr>
            <w:noProof/>
            <w:webHidden/>
          </w:rPr>
        </w:r>
        <w:r>
          <w:rPr>
            <w:noProof/>
            <w:webHidden/>
          </w:rPr>
          <w:fldChar w:fldCharType="separate"/>
        </w:r>
        <w:r w:rsidR="00AD1FBB">
          <w:rPr>
            <w:noProof/>
            <w:webHidden/>
          </w:rPr>
          <w:t>60</w:t>
        </w:r>
        <w:r>
          <w:rPr>
            <w:noProof/>
            <w:webHidden/>
          </w:rPr>
          <w:fldChar w:fldCharType="end"/>
        </w:r>
      </w:hyperlink>
    </w:p>
    <w:p w14:paraId="2DB412DA" w14:textId="38085398"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414" w:history="1">
        <w:r w:rsidRPr="008E60A9">
          <w:rPr>
            <w:rStyle w:val="Hyperlink"/>
            <w:noProof/>
            <w:lang w:val="en-US"/>
          </w:rPr>
          <w:t>3.2.</w:t>
        </w:r>
        <w:r>
          <w:rPr>
            <w:rFonts w:ascii="Calibri" w:eastAsia="Times New Roman" w:hAnsi="Calibri" w:cs="Times New Roman"/>
            <w:noProof/>
            <w:kern w:val="2"/>
            <w:sz w:val="24"/>
            <w:szCs w:val="24"/>
            <w:lang w:val="en-US" w:bidi="ar-SA"/>
          </w:rPr>
          <w:tab/>
        </w:r>
        <w:r w:rsidRPr="008E60A9">
          <w:rPr>
            <w:rStyle w:val="Hyperlink"/>
            <w:noProof/>
            <w:lang w:val="en-US"/>
          </w:rPr>
          <w:t>Triển khai học tăng cường với Gym</w:t>
        </w:r>
        <w:r>
          <w:rPr>
            <w:noProof/>
            <w:webHidden/>
          </w:rPr>
          <w:tab/>
        </w:r>
        <w:r>
          <w:rPr>
            <w:noProof/>
            <w:webHidden/>
          </w:rPr>
          <w:fldChar w:fldCharType="begin"/>
        </w:r>
        <w:r>
          <w:rPr>
            <w:noProof/>
            <w:webHidden/>
          </w:rPr>
          <w:instrText xml:space="preserve"> PAGEREF _Toc209560414 \h </w:instrText>
        </w:r>
        <w:r>
          <w:rPr>
            <w:noProof/>
            <w:webHidden/>
          </w:rPr>
        </w:r>
        <w:r>
          <w:rPr>
            <w:noProof/>
            <w:webHidden/>
          </w:rPr>
          <w:fldChar w:fldCharType="separate"/>
        </w:r>
        <w:r w:rsidR="00AD1FBB">
          <w:rPr>
            <w:noProof/>
            <w:webHidden/>
          </w:rPr>
          <w:t>62</w:t>
        </w:r>
        <w:r>
          <w:rPr>
            <w:noProof/>
            <w:webHidden/>
          </w:rPr>
          <w:fldChar w:fldCharType="end"/>
        </w:r>
      </w:hyperlink>
    </w:p>
    <w:p w14:paraId="7043ED9D" w14:textId="5129DF75"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0" w:history="1">
        <w:r w:rsidRPr="008E60A9">
          <w:rPr>
            <w:rStyle w:val="Hyperlink"/>
            <w:noProof/>
            <w:lang w:val="en-US"/>
          </w:rPr>
          <w:t>3.2.1.</w:t>
        </w:r>
        <w:r>
          <w:rPr>
            <w:rFonts w:ascii="Calibri" w:eastAsia="Times New Roman" w:hAnsi="Calibri" w:cs="Times New Roman"/>
            <w:i w:val="0"/>
            <w:noProof/>
            <w:kern w:val="2"/>
            <w:sz w:val="24"/>
            <w:szCs w:val="24"/>
            <w:lang w:val="en-US" w:bidi="ar-SA"/>
          </w:rPr>
          <w:tab/>
        </w:r>
        <w:r w:rsidRPr="008E60A9">
          <w:rPr>
            <w:rStyle w:val="Hyperlink"/>
            <w:noProof/>
            <w:lang w:val="en-US"/>
          </w:rPr>
          <w:t>Mô hình phát hiện mã độc</w:t>
        </w:r>
        <w:r>
          <w:rPr>
            <w:noProof/>
            <w:webHidden/>
          </w:rPr>
          <w:tab/>
        </w:r>
        <w:r>
          <w:rPr>
            <w:noProof/>
            <w:webHidden/>
          </w:rPr>
          <w:fldChar w:fldCharType="begin"/>
        </w:r>
        <w:r>
          <w:rPr>
            <w:noProof/>
            <w:webHidden/>
          </w:rPr>
          <w:instrText xml:space="preserve"> PAGEREF _Toc209560420 \h </w:instrText>
        </w:r>
        <w:r>
          <w:rPr>
            <w:noProof/>
            <w:webHidden/>
          </w:rPr>
        </w:r>
        <w:r>
          <w:rPr>
            <w:noProof/>
            <w:webHidden/>
          </w:rPr>
          <w:fldChar w:fldCharType="separate"/>
        </w:r>
        <w:r w:rsidR="00AD1FBB">
          <w:rPr>
            <w:noProof/>
            <w:webHidden/>
          </w:rPr>
          <w:t>62</w:t>
        </w:r>
        <w:r>
          <w:rPr>
            <w:noProof/>
            <w:webHidden/>
          </w:rPr>
          <w:fldChar w:fldCharType="end"/>
        </w:r>
      </w:hyperlink>
    </w:p>
    <w:p w14:paraId="78FFA31E" w14:textId="7DA581F4"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1" w:history="1">
        <w:r w:rsidRPr="008E60A9">
          <w:rPr>
            <w:rStyle w:val="Hyperlink"/>
            <w:noProof/>
            <w:lang w:val="en-US"/>
          </w:rPr>
          <w:t>3.2.2.</w:t>
        </w:r>
        <w:r>
          <w:rPr>
            <w:rFonts w:ascii="Calibri" w:eastAsia="Times New Roman" w:hAnsi="Calibri" w:cs="Times New Roman"/>
            <w:i w:val="0"/>
            <w:noProof/>
            <w:kern w:val="2"/>
            <w:sz w:val="24"/>
            <w:szCs w:val="24"/>
            <w:lang w:val="en-US" w:bidi="ar-SA"/>
          </w:rPr>
          <w:tab/>
        </w:r>
        <w:r w:rsidRPr="008E60A9">
          <w:rPr>
            <w:rStyle w:val="Hyperlink"/>
            <w:noProof/>
            <w:lang w:val="en-US"/>
          </w:rPr>
          <w:t>Môi trường RL (MalwareEvasionEnv)</w:t>
        </w:r>
        <w:r>
          <w:rPr>
            <w:noProof/>
            <w:webHidden/>
          </w:rPr>
          <w:tab/>
        </w:r>
        <w:r>
          <w:rPr>
            <w:noProof/>
            <w:webHidden/>
          </w:rPr>
          <w:fldChar w:fldCharType="begin"/>
        </w:r>
        <w:r>
          <w:rPr>
            <w:noProof/>
            <w:webHidden/>
          </w:rPr>
          <w:instrText xml:space="preserve"> PAGEREF _Toc209560421 \h </w:instrText>
        </w:r>
        <w:r>
          <w:rPr>
            <w:noProof/>
            <w:webHidden/>
          </w:rPr>
        </w:r>
        <w:r>
          <w:rPr>
            <w:noProof/>
            <w:webHidden/>
          </w:rPr>
          <w:fldChar w:fldCharType="separate"/>
        </w:r>
        <w:r w:rsidR="00AD1FBB">
          <w:rPr>
            <w:noProof/>
            <w:webHidden/>
          </w:rPr>
          <w:t>63</w:t>
        </w:r>
        <w:r>
          <w:rPr>
            <w:noProof/>
            <w:webHidden/>
          </w:rPr>
          <w:fldChar w:fldCharType="end"/>
        </w:r>
      </w:hyperlink>
    </w:p>
    <w:p w14:paraId="0221C0E5" w14:textId="6E7E60A0"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2" w:history="1">
        <w:r w:rsidRPr="008E60A9">
          <w:rPr>
            <w:rStyle w:val="Hyperlink"/>
            <w:noProof/>
            <w:lang w:val="en-US"/>
          </w:rPr>
          <w:t>3.2.3.</w:t>
        </w:r>
        <w:r>
          <w:rPr>
            <w:rFonts w:ascii="Calibri" w:eastAsia="Times New Roman" w:hAnsi="Calibri" w:cs="Times New Roman"/>
            <w:i w:val="0"/>
            <w:noProof/>
            <w:kern w:val="2"/>
            <w:sz w:val="24"/>
            <w:szCs w:val="24"/>
            <w:lang w:val="en-US" w:bidi="ar-SA"/>
          </w:rPr>
          <w:tab/>
        </w:r>
        <w:r w:rsidRPr="008E60A9">
          <w:rPr>
            <w:rStyle w:val="Hyperlink"/>
            <w:noProof/>
            <w:lang w:val="en-US"/>
          </w:rPr>
          <w:t>Triển khai Q-Learning trong Môi trường MalwareEvasionEnv</w:t>
        </w:r>
        <w:r>
          <w:rPr>
            <w:noProof/>
            <w:webHidden/>
          </w:rPr>
          <w:tab/>
        </w:r>
        <w:r>
          <w:rPr>
            <w:noProof/>
            <w:webHidden/>
          </w:rPr>
          <w:fldChar w:fldCharType="begin"/>
        </w:r>
        <w:r>
          <w:rPr>
            <w:noProof/>
            <w:webHidden/>
          </w:rPr>
          <w:instrText xml:space="preserve"> PAGEREF _Toc209560422 \h </w:instrText>
        </w:r>
        <w:r>
          <w:rPr>
            <w:noProof/>
            <w:webHidden/>
          </w:rPr>
        </w:r>
        <w:r>
          <w:rPr>
            <w:noProof/>
            <w:webHidden/>
          </w:rPr>
          <w:fldChar w:fldCharType="separate"/>
        </w:r>
        <w:r w:rsidR="00AD1FBB">
          <w:rPr>
            <w:noProof/>
            <w:webHidden/>
          </w:rPr>
          <w:t>65</w:t>
        </w:r>
        <w:r>
          <w:rPr>
            <w:noProof/>
            <w:webHidden/>
          </w:rPr>
          <w:fldChar w:fldCharType="end"/>
        </w:r>
      </w:hyperlink>
    </w:p>
    <w:p w14:paraId="63F1C291" w14:textId="1DE0F256"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3" w:history="1">
        <w:r w:rsidRPr="008E60A9">
          <w:rPr>
            <w:rStyle w:val="Hyperlink"/>
            <w:noProof/>
            <w:lang w:val="en-US"/>
          </w:rPr>
          <w:t>3.2.4.</w:t>
        </w:r>
        <w:r>
          <w:rPr>
            <w:rFonts w:ascii="Calibri" w:eastAsia="Times New Roman" w:hAnsi="Calibri" w:cs="Times New Roman"/>
            <w:i w:val="0"/>
            <w:noProof/>
            <w:kern w:val="2"/>
            <w:sz w:val="24"/>
            <w:szCs w:val="24"/>
            <w:lang w:val="en-US" w:bidi="ar-SA"/>
          </w:rPr>
          <w:tab/>
        </w:r>
        <w:r w:rsidRPr="008E60A9">
          <w:rPr>
            <w:rStyle w:val="Hyperlink"/>
            <w:noProof/>
            <w:lang w:val="en-US"/>
          </w:rPr>
          <w:t>Quy trình Triển khai</w:t>
        </w:r>
        <w:r>
          <w:rPr>
            <w:noProof/>
            <w:webHidden/>
          </w:rPr>
          <w:tab/>
        </w:r>
        <w:r>
          <w:rPr>
            <w:noProof/>
            <w:webHidden/>
          </w:rPr>
          <w:fldChar w:fldCharType="begin"/>
        </w:r>
        <w:r>
          <w:rPr>
            <w:noProof/>
            <w:webHidden/>
          </w:rPr>
          <w:instrText xml:space="preserve"> PAGEREF _Toc209560423 \h </w:instrText>
        </w:r>
        <w:r>
          <w:rPr>
            <w:noProof/>
            <w:webHidden/>
          </w:rPr>
        </w:r>
        <w:r>
          <w:rPr>
            <w:noProof/>
            <w:webHidden/>
          </w:rPr>
          <w:fldChar w:fldCharType="separate"/>
        </w:r>
        <w:r w:rsidR="00AD1FBB">
          <w:rPr>
            <w:noProof/>
            <w:webHidden/>
          </w:rPr>
          <w:t>65</w:t>
        </w:r>
        <w:r>
          <w:rPr>
            <w:noProof/>
            <w:webHidden/>
          </w:rPr>
          <w:fldChar w:fldCharType="end"/>
        </w:r>
      </w:hyperlink>
    </w:p>
    <w:p w14:paraId="4CC2296A" w14:textId="5AF956B9"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424" w:history="1">
        <w:r w:rsidRPr="008E60A9">
          <w:rPr>
            <w:rStyle w:val="Hyperlink"/>
            <w:noProof/>
            <w:lang w:val="en-US"/>
          </w:rPr>
          <w:t>3.3.</w:t>
        </w:r>
        <w:r>
          <w:rPr>
            <w:rFonts w:ascii="Calibri" w:eastAsia="Times New Roman" w:hAnsi="Calibri" w:cs="Times New Roman"/>
            <w:noProof/>
            <w:kern w:val="2"/>
            <w:sz w:val="24"/>
            <w:szCs w:val="24"/>
            <w:lang w:val="en-US" w:bidi="ar-SA"/>
          </w:rPr>
          <w:tab/>
        </w:r>
        <w:r w:rsidRPr="008E60A9">
          <w:rPr>
            <w:rStyle w:val="Hyperlink"/>
            <w:noProof/>
            <w:lang w:val="en-US"/>
          </w:rPr>
          <w:t>Kết Quả và Phân Tích</w:t>
        </w:r>
        <w:r>
          <w:rPr>
            <w:noProof/>
            <w:webHidden/>
          </w:rPr>
          <w:tab/>
        </w:r>
        <w:r>
          <w:rPr>
            <w:noProof/>
            <w:webHidden/>
          </w:rPr>
          <w:fldChar w:fldCharType="begin"/>
        </w:r>
        <w:r>
          <w:rPr>
            <w:noProof/>
            <w:webHidden/>
          </w:rPr>
          <w:instrText xml:space="preserve"> PAGEREF _Toc209560424 \h </w:instrText>
        </w:r>
        <w:r>
          <w:rPr>
            <w:noProof/>
            <w:webHidden/>
          </w:rPr>
        </w:r>
        <w:r>
          <w:rPr>
            <w:noProof/>
            <w:webHidden/>
          </w:rPr>
          <w:fldChar w:fldCharType="separate"/>
        </w:r>
        <w:r w:rsidR="00AD1FBB">
          <w:rPr>
            <w:noProof/>
            <w:webHidden/>
          </w:rPr>
          <w:t>66</w:t>
        </w:r>
        <w:r>
          <w:rPr>
            <w:noProof/>
            <w:webHidden/>
          </w:rPr>
          <w:fldChar w:fldCharType="end"/>
        </w:r>
      </w:hyperlink>
    </w:p>
    <w:p w14:paraId="4FBBB833" w14:textId="2F61372C"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5" w:history="1">
        <w:r w:rsidRPr="008E60A9">
          <w:rPr>
            <w:rStyle w:val="Hyperlink"/>
            <w:noProof/>
            <w:lang w:val="en-US"/>
          </w:rPr>
          <w:t>3.3.1.</w:t>
        </w:r>
        <w:r>
          <w:rPr>
            <w:rFonts w:ascii="Calibri" w:eastAsia="Times New Roman" w:hAnsi="Calibri" w:cs="Times New Roman"/>
            <w:i w:val="0"/>
            <w:noProof/>
            <w:kern w:val="2"/>
            <w:sz w:val="24"/>
            <w:szCs w:val="24"/>
            <w:lang w:val="en-US" w:bidi="ar-SA"/>
          </w:rPr>
          <w:tab/>
        </w:r>
        <w:r w:rsidRPr="008E60A9">
          <w:rPr>
            <w:rStyle w:val="Hyperlink"/>
            <w:noProof/>
            <w:lang w:val="en-US"/>
          </w:rPr>
          <w:t>Hiệu suất của Bộ Phát hiện (Detector Performance)</w:t>
        </w:r>
        <w:r>
          <w:rPr>
            <w:noProof/>
            <w:webHidden/>
          </w:rPr>
          <w:tab/>
        </w:r>
        <w:r>
          <w:rPr>
            <w:noProof/>
            <w:webHidden/>
          </w:rPr>
          <w:fldChar w:fldCharType="begin"/>
        </w:r>
        <w:r>
          <w:rPr>
            <w:noProof/>
            <w:webHidden/>
          </w:rPr>
          <w:instrText xml:space="preserve"> PAGEREF _Toc209560425 \h </w:instrText>
        </w:r>
        <w:r>
          <w:rPr>
            <w:noProof/>
            <w:webHidden/>
          </w:rPr>
        </w:r>
        <w:r>
          <w:rPr>
            <w:noProof/>
            <w:webHidden/>
          </w:rPr>
          <w:fldChar w:fldCharType="separate"/>
        </w:r>
        <w:r w:rsidR="00AD1FBB">
          <w:rPr>
            <w:noProof/>
            <w:webHidden/>
          </w:rPr>
          <w:t>66</w:t>
        </w:r>
        <w:r>
          <w:rPr>
            <w:noProof/>
            <w:webHidden/>
          </w:rPr>
          <w:fldChar w:fldCharType="end"/>
        </w:r>
      </w:hyperlink>
    </w:p>
    <w:p w14:paraId="6F965D8F" w14:textId="55705225"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6" w:history="1">
        <w:r w:rsidRPr="008E60A9">
          <w:rPr>
            <w:rStyle w:val="Hyperlink"/>
            <w:noProof/>
            <w:lang w:val="en-US"/>
          </w:rPr>
          <w:t>3.3.2.</w:t>
        </w:r>
        <w:r>
          <w:rPr>
            <w:rFonts w:ascii="Calibri" w:eastAsia="Times New Roman" w:hAnsi="Calibri" w:cs="Times New Roman"/>
            <w:i w:val="0"/>
            <w:noProof/>
            <w:kern w:val="2"/>
            <w:sz w:val="24"/>
            <w:szCs w:val="24"/>
            <w:lang w:val="en-US" w:bidi="ar-SA"/>
          </w:rPr>
          <w:tab/>
        </w:r>
        <w:r w:rsidRPr="008E60A9">
          <w:rPr>
            <w:rStyle w:val="Hyperlink"/>
            <w:noProof/>
            <w:lang w:val="en-US"/>
          </w:rPr>
          <w:t>Báo cáo Phân loại (Classification Report)</w:t>
        </w:r>
        <w:r>
          <w:rPr>
            <w:noProof/>
            <w:webHidden/>
          </w:rPr>
          <w:tab/>
        </w:r>
        <w:r>
          <w:rPr>
            <w:noProof/>
            <w:webHidden/>
          </w:rPr>
          <w:fldChar w:fldCharType="begin"/>
        </w:r>
        <w:r>
          <w:rPr>
            <w:noProof/>
            <w:webHidden/>
          </w:rPr>
          <w:instrText xml:space="preserve"> PAGEREF _Toc209560426 \h </w:instrText>
        </w:r>
        <w:r>
          <w:rPr>
            <w:noProof/>
            <w:webHidden/>
          </w:rPr>
        </w:r>
        <w:r>
          <w:rPr>
            <w:noProof/>
            <w:webHidden/>
          </w:rPr>
          <w:fldChar w:fldCharType="separate"/>
        </w:r>
        <w:r w:rsidR="00AD1FBB">
          <w:rPr>
            <w:noProof/>
            <w:webHidden/>
          </w:rPr>
          <w:t>67</w:t>
        </w:r>
        <w:r>
          <w:rPr>
            <w:noProof/>
            <w:webHidden/>
          </w:rPr>
          <w:fldChar w:fldCharType="end"/>
        </w:r>
      </w:hyperlink>
    </w:p>
    <w:p w14:paraId="76901967" w14:textId="5A791A98"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7" w:history="1">
        <w:r w:rsidRPr="008E60A9">
          <w:rPr>
            <w:rStyle w:val="Hyperlink"/>
            <w:noProof/>
            <w:lang w:val="en-US"/>
          </w:rPr>
          <w:t>3.3.3.</w:t>
        </w:r>
        <w:r>
          <w:rPr>
            <w:rFonts w:ascii="Calibri" w:eastAsia="Times New Roman" w:hAnsi="Calibri" w:cs="Times New Roman"/>
            <w:i w:val="0"/>
            <w:noProof/>
            <w:kern w:val="2"/>
            <w:sz w:val="24"/>
            <w:szCs w:val="24"/>
            <w:lang w:val="en-US" w:bidi="ar-SA"/>
          </w:rPr>
          <w:tab/>
        </w:r>
        <w:r w:rsidRPr="008E60A9">
          <w:rPr>
            <w:rStyle w:val="Hyperlink"/>
            <w:noProof/>
            <w:lang w:val="en-US"/>
          </w:rPr>
          <w:t>Kết quả Né tránh (Evasion Results)</w:t>
        </w:r>
        <w:r>
          <w:rPr>
            <w:noProof/>
            <w:webHidden/>
          </w:rPr>
          <w:tab/>
        </w:r>
        <w:r>
          <w:rPr>
            <w:noProof/>
            <w:webHidden/>
          </w:rPr>
          <w:fldChar w:fldCharType="begin"/>
        </w:r>
        <w:r>
          <w:rPr>
            <w:noProof/>
            <w:webHidden/>
          </w:rPr>
          <w:instrText xml:space="preserve"> PAGEREF _Toc209560427 \h </w:instrText>
        </w:r>
        <w:r>
          <w:rPr>
            <w:noProof/>
            <w:webHidden/>
          </w:rPr>
        </w:r>
        <w:r>
          <w:rPr>
            <w:noProof/>
            <w:webHidden/>
          </w:rPr>
          <w:fldChar w:fldCharType="separate"/>
        </w:r>
        <w:r w:rsidR="00AD1FBB">
          <w:rPr>
            <w:noProof/>
            <w:webHidden/>
          </w:rPr>
          <w:t>67</w:t>
        </w:r>
        <w:r>
          <w:rPr>
            <w:noProof/>
            <w:webHidden/>
          </w:rPr>
          <w:fldChar w:fldCharType="end"/>
        </w:r>
      </w:hyperlink>
    </w:p>
    <w:p w14:paraId="112B7856" w14:textId="1C91E58F"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8" w:history="1">
        <w:r w:rsidRPr="008E60A9">
          <w:rPr>
            <w:rStyle w:val="Hyperlink"/>
            <w:noProof/>
            <w:lang w:val="en-US"/>
          </w:rPr>
          <w:t>3.3.4.</w:t>
        </w:r>
        <w:r>
          <w:rPr>
            <w:rFonts w:ascii="Calibri" w:eastAsia="Times New Roman" w:hAnsi="Calibri" w:cs="Times New Roman"/>
            <w:i w:val="0"/>
            <w:noProof/>
            <w:kern w:val="2"/>
            <w:sz w:val="24"/>
            <w:szCs w:val="24"/>
            <w:lang w:val="en-US" w:bidi="ar-SA"/>
          </w:rPr>
          <w:tab/>
        </w:r>
        <w:r w:rsidRPr="008E60A9">
          <w:rPr>
            <w:rStyle w:val="Hyperlink"/>
            <w:noProof/>
            <w:lang w:val="en-US"/>
          </w:rPr>
          <w:t>Kết quả từ Q-Learning</w:t>
        </w:r>
        <w:r>
          <w:rPr>
            <w:noProof/>
            <w:webHidden/>
          </w:rPr>
          <w:tab/>
        </w:r>
        <w:r>
          <w:rPr>
            <w:noProof/>
            <w:webHidden/>
          </w:rPr>
          <w:fldChar w:fldCharType="begin"/>
        </w:r>
        <w:r>
          <w:rPr>
            <w:noProof/>
            <w:webHidden/>
          </w:rPr>
          <w:instrText xml:space="preserve"> PAGEREF _Toc209560428 \h </w:instrText>
        </w:r>
        <w:r>
          <w:rPr>
            <w:noProof/>
            <w:webHidden/>
          </w:rPr>
        </w:r>
        <w:r>
          <w:rPr>
            <w:noProof/>
            <w:webHidden/>
          </w:rPr>
          <w:fldChar w:fldCharType="separate"/>
        </w:r>
        <w:r w:rsidR="00AD1FBB">
          <w:rPr>
            <w:noProof/>
            <w:webHidden/>
          </w:rPr>
          <w:t>68</w:t>
        </w:r>
        <w:r>
          <w:rPr>
            <w:noProof/>
            <w:webHidden/>
          </w:rPr>
          <w:fldChar w:fldCharType="end"/>
        </w:r>
      </w:hyperlink>
    </w:p>
    <w:p w14:paraId="4BB42EB8" w14:textId="06F5B20D"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29" w:history="1">
        <w:r w:rsidRPr="008E60A9">
          <w:rPr>
            <w:rStyle w:val="Hyperlink"/>
            <w:noProof/>
            <w:lang w:val="en-US"/>
          </w:rPr>
          <w:t>3.3.5.</w:t>
        </w:r>
        <w:r>
          <w:rPr>
            <w:rFonts w:ascii="Calibri" w:eastAsia="Times New Roman" w:hAnsi="Calibri" w:cs="Times New Roman"/>
            <w:i w:val="0"/>
            <w:noProof/>
            <w:kern w:val="2"/>
            <w:sz w:val="24"/>
            <w:szCs w:val="24"/>
            <w:lang w:val="en-US" w:bidi="ar-SA"/>
          </w:rPr>
          <w:tab/>
        </w:r>
        <w:r w:rsidRPr="008E60A9">
          <w:rPr>
            <w:rStyle w:val="Hyperlink"/>
            <w:noProof/>
            <w:lang w:val="en-US"/>
          </w:rPr>
          <w:t>Kết quả từ FGSM</w:t>
        </w:r>
        <w:r>
          <w:rPr>
            <w:noProof/>
            <w:webHidden/>
          </w:rPr>
          <w:tab/>
        </w:r>
        <w:r>
          <w:rPr>
            <w:noProof/>
            <w:webHidden/>
          </w:rPr>
          <w:fldChar w:fldCharType="begin"/>
        </w:r>
        <w:r>
          <w:rPr>
            <w:noProof/>
            <w:webHidden/>
          </w:rPr>
          <w:instrText xml:space="preserve"> PAGEREF _Toc209560429 \h </w:instrText>
        </w:r>
        <w:r>
          <w:rPr>
            <w:noProof/>
            <w:webHidden/>
          </w:rPr>
        </w:r>
        <w:r>
          <w:rPr>
            <w:noProof/>
            <w:webHidden/>
          </w:rPr>
          <w:fldChar w:fldCharType="separate"/>
        </w:r>
        <w:r w:rsidR="00AD1FBB">
          <w:rPr>
            <w:noProof/>
            <w:webHidden/>
          </w:rPr>
          <w:t>69</w:t>
        </w:r>
        <w:r>
          <w:rPr>
            <w:noProof/>
            <w:webHidden/>
          </w:rPr>
          <w:fldChar w:fldCharType="end"/>
        </w:r>
      </w:hyperlink>
    </w:p>
    <w:p w14:paraId="5A711A84" w14:textId="43411E83"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30" w:history="1">
        <w:r w:rsidRPr="008E60A9">
          <w:rPr>
            <w:rStyle w:val="Hyperlink"/>
            <w:noProof/>
            <w:lang w:val="en-US"/>
          </w:rPr>
          <w:t>3.3.6.</w:t>
        </w:r>
        <w:r>
          <w:rPr>
            <w:rFonts w:ascii="Calibri" w:eastAsia="Times New Roman" w:hAnsi="Calibri" w:cs="Times New Roman"/>
            <w:i w:val="0"/>
            <w:noProof/>
            <w:kern w:val="2"/>
            <w:sz w:val="24"/>
            <w:szCs w:val="24"/>
            <w:lang w:val="en-US" w:bidi="ar-SA"/>
          </w:rPr>
          <w:tab/>
        </w:r>
        <w:r w:rsidRPr="008E60A9">
          <w:rPr>
            <w:rStyle w:val="Hyperlink"/>
            <w:noProof/>
            <w:lang w:val="en-US"/>
          </w:rPr>
          <w:t>So sánh và Phân tích</w:t>
        </w:r>
        <w:r>
          <w:rPr>
            <w:noProof/>
            <w:webHidden/>
          </w:rPr>
          <w:tab/>
        </w:r>
        <w:r>
          <w:rPr>
            <w:noProof/>
            <w:webHidden/>
          </w:rPr>
          <w:fldChar w:fldCharType="begin"/>
        </w:r>
        <w:r>
          <w:rPr>
            <w:noProof/>
            <w:webHidden/>
          </w:rPr>
          <w:instrText xml:space="preserve"> PAGEREF _Toc209560430 \h </w:instrText>
        </w:r>
        <w:r>
          <w:rPr>
            <w:noProof/>
            <w:webHidden/>
          </w:rPr>
        </w:r>
        <w:r>
          <w:rPr>
            <w:noProof/>
            <w:webHidden/>
          </w:rPr>
          <w:fldChar w:fldCharType="separate"/>
        </w:r>
        <w:r w:rsidR="00AD1FBB">
          <w:rPr>
            <w:noProof/>
            <w:webHidden/>
          </w:rPr>
          <w:t>70</w:t>
        </w:r>
        <w:r>
          <w:rPr>
            <w:noProof/>
            <w:webHidden/>
          </w:rPr>
          <w:fldChar w:fldCharType="end"/>
        </w:r>
      </w:hyperlink>
    </w:p>
    <w:p w14:paraId="40131358" w14:textId="0C80BE7B" w:rsidR="002E0016" w:rsidRDefault="002E0016">
      <w:pPr>
        <w:pStyle w:val="TOC3"/>
        <w:tabs>
          <w:tab w:val="left" w:pos="1440"/>
        </w:tabs>
        <w:rPr>
          <w:rFonts w:ascii="Calibri" w:eastAsia="Times New Roman" w:hAnsi="Calibri" w:cs="Times New Roman"/>
          <w:i w:val="0"/>
          <w:noProof/>
          <w:kern w:val="2"/>
          <w:sz w:val="24"/>
          <w:szCs w:val="24"/>
          <w:lang w:val="en-US" w:bidi="ar-SA"/>
        </w:rPr>
      </w:pPr>
      <w:hyperlink w:anchor="_Toc209560431" w:history="1">
        <w:r w:rsidRPr="008E60A9">
          <w:rPr>
            <w:rStyle w:val="Hyperlink"/>
            <w:noProof/>
            <w:lang w:val="en-US"/>
          </w:rPr>
          <w:t>3.3.7.</w:t>
        </w:r>
        <w:r>
          <w:rPr>
            <w:rFonts w:ascii="Calibri" w:eastAsia="Times New Roman" w:hAnsi="Calibri" w:cs="Times New Roman"/>
            <w:i w:val="0"/>
            <w:noProof/>
            <w:kern w:val="2"/>
            <w:sz w:val="24"/>
            <w:szCs w:val="24"/>
            <w:lang w:val="en-US" w:bidi="ar-SA"/>
          </w:rPr>
          <w:tab/>
        </w:r>
        <w:r w:rsidRPr="008E60A9">
          <w:rPr>
            <w:rStyle w:val="Hyperlink"/>
            <w:noProof/>
            <w:lang w:val="en-US"/>
          </w:rPr>
          <w:t>Thảo luận và Đánh giá</w:t>
        </w:r>
        <w:r>
          <w:rPr>
            <w:noProof/>
            <w:webHidden/>
          </w:rPr>
          <w:tab/>
        </w:r>
        <w:r>
          <w:rPr>
            <w:noProof/>
            <w:webHidden/>
          </w:rPr>
          <w:fldChar w:fldCharType="begin"/>
        </w:r>
        <w:r>
          <w:rPr>
            <w:noProof/>
            <w:webHidden/>
          </w:rPr>
          <w:instrText xml:space="preserve"> PAGEREF _Toc209560431 \h </w:instrText>
        </w:r>
        <w:r>
          <w:rPr>
            <w:noProof/>
            <w:webHidden/>
          </w:rPr>
        </w:r>
        <w:r>
          <w:rPr>
            <w:noProof/>
            <w:webHidden/>
          </w:rPr>
          <w:fldChar w:fldCharType="separate"/>
        </w:r>
        <w:r w:rsidR="00AD1FBB">
          <w:rPr>
            <w:noProof/>
            <w:webHidden/>
          </w:rPr>
          <w:t>70</w:t>
        </w:r>
        <w:r>
          <w:rPr>
            <w:noProof/>
            <w:webHidden/>
          </w:rPr>
          <w:fldChar w:fldCharType="end"/>
        </w:r>
      </w:hyperlink>
    </w:p>
    <w:p w14:paraId="36D9E532" w14:textId="332885CF" w:rsidR="002E0016" w:rsidRDefault="002E0016">
      <w:pPr>
        <w:pStyle w:val="TOC2"/>
        <w:tabs>
          <w:tab w:val="right" w:leader="dot" w:pos="9055"/>
        </w:tabs>
        <w:rPr>
          <w:rFonts w:ascii="Calibri" w:eastAsia="Times New Roman" w:hAnsi="Calibri" w:cs="Times New Roman"/>
          <w:noProof/>
          <w:kern w:val="2"/>
          <w:sz w:val="24"/>
          <w:szCs w:val="24"/>
          <w:lang w:val="en-US" w:bidi="ar-SA"/>
        </w:rPr>
      </w:pPr>
      <w:hyperlink w:anchor="_Toc209560432" w:history="1">
        <w:r w:rsidRPr="008E60A9">
          <w:rPr>
            <w:rStyle w:val="Hyperlink"/>
            <w:noProof/>
            <w:lang w:val="en-US"/>
          </w:rPr>
          <w:t>3.4.</w:t>
        </w:r>
        <w:r>
          <w:rPr>
            <w:rFonts w:ascii="Calibri" w:eastAsia="Times New Roman" w:hAnsi="Calibri" w:cs="Times New Roman"/>
            <w:noProof/>
            <w:kern w:val="2"/>
            <w:sz w:val="24"/>
            <w:szCs w:val="24"/>
            <w:lang w:val="en-US" w:bidi="ar-SA"/>
          </w:rPr>
          <w:tab/>
        </w:r>
        <w:r w:rsidRPr="008E60A9">
          <w:rPr>
            <w:rStyle w:val="Hyperlink"/>
            <w:noProof/>
            <w:lang w:val="en-US"/>
          </w:rPr>
          <w:t>Kết luận</w:t>
        </w:r>
        <w:r>
          <w:rPr>
            <w:noProof/>
            <w:webHidden/>
          </w:rPr>
          <w:tab/>
        </w:r>
        <w:r>
          <w:rPr>
            <w:noProof/>
            <w:webHidden/>
          </w:rPr>
          <w:fldChar w:fldCharType="begin"/>
        </w:r>
        <w:r>
          <w:rPr>
            <w:noProof/>
            <w:webHidden/>
          </w:rPr>
          <w:instrText xml:space="preserve"> PAGEREF _Toc209560432 \h </w:instrText>
        </w:r>
        <w:r>
          <w:rPr>
            <w:noProof/>
            <w:webHidden/>
          </w:rPr>
        </w:r>
        <w:r>
          <w:rPr>
            <w:noProof/>
            <w:webHidden/>
          </w:rPr>
          <w:fldChar w:fldCharType="separate"/>
        </w:r>
        <w:r w:rsidR="00AD1FBB">
          <w:rPr>
            <w:noProof/>
            <w:webHidden/>
          </w:rPr>
          <w:t>70</w:t>
        </w:r>
        <w:r>
          <w:rPr>
            <w:noProof/>
            <w:webHidden/>
          </w:rPr>
          <w:fldChar w:fldCharType="end"/>
        </w:r>
      </w:hyperlink>
    </w:p>
    <w:p w14:paraId="603A7AEA" w14:textId="4D1F810C" w:rsidR="002E0016" w:rsidRDefault="002E0016">
      <w:pPr>
        <w:pStyle w:val="TOC1"/>
        <w:rPr>
          <w:rFonts w:ascii="Calibri" w:eastAsia="Times New Roman" w:hAnsi="Calibri" w:cs="Times New Roman"/>
          <w:b w:val="0"/>
          <w:noProof/>
          <w:kern w:val="2"/>
          <w:sz w:val="24"/>
          <w:szCs w:val="24"/>
          <w:lang w:val="en-US" w:bidi="ar-SA"/>
        </w:rPr>
      </w:pPr>
      <w:hyperlink w:anchor="_Toc209560433" w:history="1">
        <w:r w:rsidRPr="008E60A9">
          <w:rPr>
            <w:rStyle w:val="Hyperlink"/>
            <w:noProof/>
            <w:lang w:val="en-US"/>
          </w:rPr>
          <w:t>Kết Luận</w:t>
        </w:r>
        <w:r>
          <w:rPr>
            <w:noProof/>
            <w:webHidden/>
          </w:rPr>
          <w:tab/>
        </w:r>
        <w:r>
          <w:rPr>
            <w:noProof/>
            <w:webHidden/>
          </w:rPr>
          <w:fldChar w:fldCharType="begin"/>
        </w:r>
        <w:r>
          <w:rPr>
            <w:noProof/>
            <w:webHidden/>
          </w:rPr>
          <w:instrText xml:space="preserve"> PAGEREF _Toc209560433 \h </w:instrText>
        </w:r>
        <w:r>
          <w:rPr>
            <w:noProof/>
            <w:webHidden/>
          </w:rPr>
        </w:r>
        <w:r>
          <w:rPr>
            <w:noProof/>
            <w:webHidden/>
          </w:rPr>
          <w:fldChar w:fldCharType="separate"/>
        </w:r>
        <w:r w:rsidR="00AD1FBB">
          <w:rPr>
            <w:noProof/>
            <w:webHidden/>
          </w:rPr>
          <w:t>72</w:t>
        </w:r>
        <w:r>
          <w:rPr>
            <w:noProof/>
            <w:webHidden/>
          </w:rPr>
          <w:fldChar w:fldCharType="end"/>
        </w:r>
      </w:hyperlink>
    </w:p>
    <w:p w14:paraId="3E8A5559" w14:textId="29B69C34" w:rsidR="002E0016" w:rsidRDefault="002E0016">
      <w:pPr>
        <w:pStyle w:val="TOC1"/>
        <w:rPr>
          <w:rFonts w:ascii="Calibri" w:eastAsia="Times New Roman" w:hAnsi="Calibri" w:cs="Times New Roman"/>
          <w:b w:val="0"/>
          <w:noProof/>
          <w:kern w:val="2"/>
          <w:sz w:val="24"/>
          <w:szCs w:val="24"/>
          <w:lang w:val="en-US" w:bidi="ar-SA"/>
        </w:rPr>
      </w:pPr>
      <w:hyperlink w:anchor="_Toc209560434" w:history="1">
        <w:r w:rsidRPr="008E60A9">
          <w:rPr>
            <w:rStyle w:val="Hyperlink"/>
            <w:noProof/>
            <w:lang w:val="en-US"/>
          </w:rPr>
          <w:t>Tài Liệu Tham Khảo</w:t>
        </w:r>
        <w:r>
          <w:rPr>
            <w:noProof/>
            <w:webHidden/>
          </w:rPr>
          <w:tab/>
        </w:r>
        <w:r>
          <w:rPr>
            <w:noProof/>
            <w:webHidden/>
          </w:rPr>
          <w:fldChar w:fldCharType="begin"/>
        </w:r>
        <w:r>
          <w:rPr>
            <w:noProof/>
            <w:webHidden/>
          </w:rPr>
          <w:instrText xml:space="preserve"> PAGEREF _Toc209560434 \h </w:instrText>
        </w:r>
        <w:r>
          <w:rPr>
            <w:noProof/>
            <w:webHidden/>
          </w:rPr>
        </w:r>
        <w:r>
          <w:rPr>
            <w:noProof/>
            <w:webHidden/>
          </w:rPr>
          <w:fldChar w:fldCharType="separate"/>
        </w:r>
        <w:r w:rsidR="00AD1FBB">
          <w:rPr>
            <w:noProof/>
            <w:webHidden/>
          </w:rPr>
          <w:t>73</w:t>
        </w:r>
        <w:r>
          <w:rPr>
            <w:noProof/>
            <w:webHidden/>
          </w:rPr>
          <w:fldChar w:fldCharType="end"/>
        </w:r>
      </w:hyperlink>
    </w:p>
    <w:p w14:paraId="5BF91837" w14:textId="74624C13" w:rsidR="002E0016" w:rsidRDefault="002E0016">
      <w:pPr>
        <w:pStyle w:val="TOC1"/>
        <w:rPr>
          <w:rFonts w:ascii="Calibri" w:eastAsia="Times New Roman" w:hAnsi="Calibri" w:cs="Times New Roman"/>
          <w:b w:val="0"/>
          <w:noProof/>
          <w:kern w:val="2"/>
          <w:sz w:val="24"/>
          <w:szCs w:val="24"/>
          <w:lang w:val="en-US" w:bidi="ar-SA"/>
        </w:rPr>
      </w:pPr>
      <w:hyperlink w:anchor="_Toc209560435" w:history="1">
        <w:r w:rsidRPr="008E60A9">
          <w:rPr>
            <w:rStyle w:val="Hyperlink"/>
            <w:noProof/>
            <w:lang w:val="en-US"/>
          </w:rPr>
          <w:t>PHỤ LỤC</w:t>
        </w:r>
        <w:r>
          <w:rPr>
            <w:noProof/>
            <w:webHidden/>
          </w:rPr>
          <w:tab/>
        </w:r>
        <w:r>
          <w:rPr>
            <w:noProof/>
            <w:webHidden/>
          </w:rPr>
          <w:fldChar w:fldCharType="begin"/>
        </w:r>
        <w:r>
          <w:rPr>
            <w:noProof/>
            <w:webHidden/>
          </w:rPr>
          <w:instrText xml:space="preserve"> PAGEREF _Toc209560435 \h </w:instrText>
        </w:r>
        <w:r>
          <w:rPr>
            <w:noProof/>
            <w:webHidden/>
          </w:rPr>
        </w:r>
        <w:r>
          <w:rPr>
            <w:noProof/>
            <w:webHidden/>
          </w:rPr>
          <w:fldChar w:fldCharType="separate"/>
        </w:r>
        <w:r w:rsidR="00AD1FBB">
          <w:rPr>
            <w:noProof/>
            <w:webHidden/>
          </w:rPr>
          <w:t>76</w:t>
        </w:r>
        <w:r>
          <w:rPr>
            <w:noProof/>
            <w:webHidden/>
          </w:rPr>
          <w:fldChar w:fldCharType="end"/>
        </w:r>
      </w:hyperlink>
    </w:p>
    <w:p w14:paraId="0AD78258" w14:textId="7E22CA7F" w:rsidR="00FC07B3" w:rsidRDefault="00FC07B3">
      <w:r>
        <w:rPr>
          <w:b/>
          <w:bCs/>
          <w:noProof/>
        </w:rPr>
        <w:fldChar w:fldCharType="end"/>
      </w:r>
    </w:p>
    <w:p w14:paraId="5621DD39" w14:textId="77777777" w:rsidR="00303E92" w:rsidRDefault="00303E92" w:rsidP="00FC07B3">
      <w:pPr>
        <w:ind w:firstLine="0"/>
        <w:rPr>
          <w:lang w:val="en-US"/>
        </w:rPr>
        <w:sectPr w:rsidR="00303E92" w:rsidSect="000E1BEC">
          <w:footerReference w:type="default" r:id="rId12"/>
          <w:footerReference w:type="first" r:id="rId13"/>
          <w:pgSz w:w="11900" w:h="16840"/>
          <w:pgMar w:top="1134" w:right="1134" w:bottom="1134" w:left="1701" w:header="720" w:footer="720" w:gutter="0"/>
          <w:cols w:space="720"/>
        </w:sectPr>
      </w:pPr>
    </w:p>
    <w:p w14:paraId="2F3AC2FD" w14:textId="77777777" w:rsidR="00D034A7" w:rsidRDefault="00D034A7" w:rsidP="00D034A7">
      <w:pPr>
        <w:pStyle w:val="Heading1"/>
      </w:pPr>
      <w:bookmarkStart w:id="3" w:name="_Toc209560313"/>
      <w:bookmarkStart w:id="4" w:name="_Toc452402282"/>
      <w:bookmarkStart w:id="5" w:name="_Toc452409574"/>
      <w:r>
        <w:lastRenderedPageBreak/>
        <w:t>Mở đầu</w:t>
      </w:r>
      <w:bookmarkEnd w:id="3"/>
    </w:p>
    <w:p w14:paraId="7C5734AE" w14:textId="77777777" w:rsidR="00D034A7" w:rsidRDefault="00D034A7" w:rsidP="00D034A7">
      <w:pPr>
        <w:pStyle w:val="Heading2"/>
        <w:rPr>
          <w:lang w:eastAsia="en-AU"/>
        </w:rPr>
      </w:pPr>
      <w:bookmarkStart w:id="6" w:name="_Toc209208186"/>
      <w:bookmarkStart w:id="7" w:name="_Toc209560314"/>
      <w:bookmarkEnd w:id="4"/>
      <w:bookmarkEnd w:id="5"/>
      <w:r>
        <w:rPr>
          <w:lang w:eastAsia="en-AU"/>
        </w:rPr>
        <w:t>Tính cấp thiết của đề tài</w:t>
      </w:r>
      <w:bookmarkEnd w:id="6"/>
      <w:bookmarkEnd w:id="7"/>
    </w:p>
    <w:p w14:paraId="388CF012" w14:textId="77777777" w:rsidR="00D034A7" w:rsidRDefault="00D034A7" w:rsidP="00D034A7">
      <w:r w:rsidRPr="002934C2">
        <w:t>Trong bối cảnh công nghệ thông tin phát triển mạnh mẽ, các mối đe dọa an ninh mạng, đặc biệt là mã độc (malware), ngày càng trở nên tinh vi và khó lường. Các hệ thống phát hiện mã độc truyền thống dựa trên chữ ký (signature-based) đã bộc lộ nhiều hạn chế khi đối mặt với các biến thể mã độc mới hoặc các kỹ thuật tấn công tiên tiến. Để khắc phục, các hệ thống phát hiện mã độc dựa trên học máy (machine learning) đã được nghiên cứu và ứng dụng rộng rãi, tận dụng khả năng phân tích và nhận diện mẫu dữ liệu phức tạp để phát hiện các mối nguy tiềm tàng. Tuy nhiên, cùng với sự phát triển của các hệ thống này, những kẻ tấn công cũng không ngừng tìm cách vượt qua chúng bằng các kỹ thuật học máy đối kháng (adversarial machine learning), tạo ra thách thức lớn cho ngành an ninh mạng.</w:t>
      </w:r>
    </w:p>
    <w:p w14:paraId="11E2BBEF" w14:textId="77777777" w:rsidR="00D034A7" w:rsidRDefault="00D034A7" w:rsidP="00D034A7">
      <w:r w:rsidRPr="002934C2">
        <w:t>Nghiên cứu về việc vượt qua các hệ thống phát hiện mã độc dựa trên học máy là một chủ đề quan trọng và cấp thiết trong bối cảnh hiện nay. Các nghiên cứu gần đây, chẳng hạn như công trình của Search And RetrieVAI of Malware (SARVAM) tại Đại học California, Santa Barbara, đã chỉ ra rằng chỉ cần thay đổi một vài byte trong tệp mã độc, các mô hình học máy có thể bị đánh lừa, phân loại sai mã độc thành phần mềm hợp pháp (goodware). Tương tự, các kỹ thuật như mạng đối kháng tạo sinh (Generative Adversarial Networks - GANs) hay học tăng cường (reinforcement learning) đã được sử dụng để tạo ra các mẫu mã độc đối kháng, có khả năng qua mặt các hệ thống phát hiện tiên tiến mà không cần hiểu rõ cấu trúc bên trong của chúng (black-box attacks). Những phát hiện này cho thấy sự cần thiết phải nghiên cứu sâu hơn về các phương pháp tấn công và phòng thủ trong lĩnh vực này.</w:t>
      </w:r>
    </w:p>
    <w:p w14:paraId="425067B0" w14:textId="77777777" w:rsidR="00D034A7" w:rsidRDefault="00D034A7" w:rsidP="00D034A7">
      <w:r w:rsidRPr="002934C2">
        <w:t xml:space="preserve">Việc lựa chọn đề tài “Nghiên cứu giải pháp vượt qua hệ thống phát hiện mã độc dựa trên học máy” xuất phát từ nhu cầu thực tiễn trong việc đánh giá độ bền vững của các hệ thống bảo mật hiện đại. Kết quả của đề tài dự kiến sẽ cung cấp cái nhìn sâu sắc về các kỹ thuật tấn công, chẳng hạn như sử dụng Foolbox, MalGAN, hay Gym-malware, từ đó giúp các nhà phát triển cải thiện khả năng phòng thủ của hệ thống phát hiện mã độc. Đồng thời, nghiên cứu này mang ý nghĩa khoa học khi góp phần làm rõ các lỗ hổng trong mô hình học máy, thúc </w:t>
      </w:r>
      <w:r w:rsidRPr="002934C2">
        <w:lastRenderedPageBreak/>
        <w:t>đẩy sự phát triển của các giải pháp bảo mật mạnh mẽ hơn. Trong bối cảnh Việt Nam đang đẩy mạnh chuyển đổi số, việc hiểu và đối phó với các kỹ thuật tấn công học máy đối kháng sẽ đóng vai trò quan trọng trong việc bảo vệ cơ sở hạ tầng số quốc gia.</w:t>
      </w:r>
    </w:p>
    <w:p w14:paraId="21A696B1" w14:textId="77777777" w:rsidR="00D034A7" w:rsidRDefault="00D034A7" w:rsidP="00D034A7">
      <w:pPr>
        <w:rPr>
          <w:b/>
          <w:bCs/>
        </w:rPr>
      </w:pPr>
      <w:r w:rsidRPr="002934C2">
        <w:t>Đề tài không chỉ có ý nghĩa trong lĩnh vực nghiên cứu học thuật mà còn mang lại giá trị thực tiễn cao, đặc biệt trong việc nâng cao nhận thức về an ninh mạng và hỗ trợ phát triển các công cụ bảo mật tiên tiến. Kết quả nghiên cứu có thể được ứng dụng để kiểm tra và cải thiện các hệ thống phát hiện mã độc, từ đó tăng cường khả năng bảo vệ trước các mối đe dọa an ninh mạng trong tương lai.</w:t>
      </w:r>
    </w:p>
    <w:p w14:paraId="0EEFD048" w14:textId="77777777" w:rsidR="00D034A7" w:rsidRDefault="00D034A7" w:rsidP="00D034A7">
      <w:pPr>
        <w:pStyle w:val="Heading2"/>
        <w:rPr>
          <w:lang w:eastAsia="en-AU"/>
        </w:rPr>
      </w:pPr>
      <w:bookmarkStart w:id="8" w:name="_Toc209208187"/>
      <w:bookmarkStart w:id="9" w:name="_Toc209560315"/>
      <w:r>
        <w:rPr>
          <w:lang w:eastAsia="en-AU"/>
        </w:rPr>
        <w:t>Mục tiêu thực hiện đồ án</w:t>
      </w:r>
      <w:bookmarkEnd w:id="8"/>
      <w:bookmarkEnd w:id="9"/>
    </w:p>
    <w:p w14:paraId="211614AD" w14:textId="77777777" w:rsidR="00D034A7" w:rsidRDefault="00D034A7" w:rsidP="00D034A7">
      <w:r>
        <w:t>Mục tiêu của đồ án “Nghiên cứu giải pháp vượt qua hệ thống phát hiện mã độc dựa trên học máy” là xây dựng và đánh giá các phương pháp cụ thể nhằm tạo ra các mẫu mã độc đối kháng (adversarial malware samples) có khả năng qua mặt các hệ thống phát hiện mã độc sử dụng học máy, đồng thời phân tích hiệu quả của các phương pháp này. Đồ án tập trung vào việc đạt được các kết quả cụ thể, bao gồm việc triển khai các kỹ thuật học máy đối kháng, sử dụng các công cụ và khung công tác liên quan, cũng như so sánh hiệu suất của các phương pháp khác nhau. Những kết quả này không chỉ nhằm mục đích hiểu rõ hơn về các lỗ hổng trong hệ thống phát hiện mã độc mà còn cung cấp cơ sở để cải thiện các hệ thống bảo mật trong tương lai. Dưới đây là các mục tiêu cụ thể mà đồ án hướng tới:</w:t>
      </w:r>
    </w:p>
    <w:p w14:paraId="6724055D" w14:textId="77777777" w:rsidR="00D034A7" w:rsidRDefault="00D034A7" w:rsidP="00D034A7">
      <w:pPr>
        <w:pStyle w:val="Heading3"/>
        <w:rPr>
          <w:lang w:eastAsia="en-AU"/>
        </w:rPr>
      </w:pPr>
      <w:bookmarkStart w:id="10" w:name="_Toc209208188"/>
      <w:bookmarkStart w:id="11" w:name="_Toc209560316"/>
      <w:r>
        <w:rPr>
          <w:lang w:eastAsia="en-AU"/>
        </w:rPr>
        <w:t>Xây dựng các mẫu mã độc đối kháng sử dụng kỹ thuật học máy đối kháng</w:t>
      </w:r>
      <w:bookmarkEnd w:id="10"/>
      <w:bookmarkEnd w:id="11"/>
    </w:p>
    <w:p w14:paraId="6BEEBCCA" w14:textId="7C132B68" w:rsidR="00D034A7" w:rsidRDefault="00D034A7" w:rsidP="00D034A7">
      <w:r>
        <w:t xml:space="preserve">Mục tiêu đầu tiên là phát triển các mẫu mã độc đối kháng thông qua các kỹ thuật học máy đối kháng, như được mô tả trong các nghiên cứu về việc tấn công mạng nơ-ron nhân tạo (artificial neural networks) và mạng học sâu (deep learning networks). Cụ thể, đồ án sẽ tập trung vào việc sử dụng các phương pháp như Fast Gradient Sign Method (FGSM) và các công cụ để tạo ra các mẫu mã độc có khả năng đánh lừa các bộ phân loại mã độc. Ví dụ, bằng cách thay đổi một số byte trong tệp mã độc hoặc thêm nhiễu được tính toán cẩn thận, đồ án sẽ tạo ra các biến thể mã độc có thể được phân loại sai thành phần mềm hợp pháp (goodware). Kết quả dự kiến là một tập hợp các mẫu mã độc đối kháng, </w:t>
      </w:r>
      <w:r>
        <w:lastRenderedPageBreak/>
        <w:t>được kiểm tra để đảm bảo chúng vẫn giữ được tính năng hoạt động trong khi qua mặt được các hệ thống phát hiện.</w:t>
      </w:r>
    </w:p>
    <w:p w14:paraId="2C77DCEE" w14:textId="77777777" w:rsidR="00D034A7" w:rsidRDefault="00D034A7" w:rsidP="00D034A7">
      <w:pPr>
        <w:pStyle w:val="Heading3"/>
        <w:rPr>
          <w:lang w:eastAsia="en-AU"/>
        </w:rPr>
      </w:pPr>
      <w:bookmarkStart w:id="12" w:name="_Toc209208189"/>
      <w:bookmarkStart w:id="13" w:name="_Toc209560317"/>
      <w:r>
        <w:rPr>
          <w:lang w:eastAsia="en-AU"/>
        </w:rPr>
        <w:t>Sử dụng học tăng cường (Reinforcement Learning) để tối ưu hóa các mẫu mã độc</w:t>
      </w:r>
      <w:bookmarkEnd w:id="12"/>
      <w:bookmarkEnd w:id="13"/>
    </w:p>
    <w:p w14:paraId="0D635F5F" w14:textId="2018BDE9" w:rsidR="00D034A7" w:rsidRDefault="00D034A7" w:rsidP="00D034A7">
      <w:r>
        <w:t>Mục tiêu thứ hai là áp dụng học tăng cường để tối ưu hóa quá trình tạo mẫu mã độc đối kháng, khắc phục hạn chế của các phương pháp dựa trên GAN, như việc tạo ra các mẫu không hợp lệ. Dựa trên môi trường Gym-malware được phát triển bởi OpenAI, đồ án sẽ thiết lập một tác nhân (agent) học cách sửa đổi các tệp mã độc thông qua các hành động như thêm byte ngẫu nhiên, thay đổi tên section, hoặc loại bỏ chữ ký. Tác nhân này sẽ sử dụng thông tin trạng thái từ tệp mã độc (ví dụ: thông tin tiêu đề, chuỗi) và phần thưởng từ báo cáo của phần mềm diệt virus để tối ưu hóa hiệu suất. Kết quả dự kiến là một tập hợp các mẫu mã độc được tối ưu hóa, có khả năng thoát khỏi sự phát hiện của các hệ thống chống mã độc tiên tiến.</w:t>
      </w:r>
    </w:p>
    <w:p w14:paraId="384E68DF" w14:textId="77777777" w:rsidR="00D034A7" w:rsidRDefault="00D034A7" w:rsidP="00D034A7">
      <w:pPr>
        <w:pStyle w:val="Heading3"/>
        <w:rPr>
          <w:lang w:eastAsia="en-AU"/>
        </w:rPr>
      </w:pPr>
      <w:bookmarkStart w:id="14" w:name="_Toc209208190"/>
      <w:bookmarkStart w:id="15" w:name="_Toc209560318"/>
      <w:r>
        <w:rPr>
          <w:lang w:eastAsia="en-AU"/>
        </w:rPr>
        <w:t>So sánh và đánh giá hiệu quả của các phương pháp</w:t>
      </w:r>
      <w:bookmarkEnd w:id="14"/>
      <w:bookmarkEnd w:id="15"/>
    </w:p>
    <w:p w14:paraId="331A170B" w14:textId="33D46854" w:rsidR="00D034A7" w:rsidRDefault="00D034A7" w:rsidP="00D034A7">
      <w:r>
        <w:t>Mục tiêu tiếp theo là so sánh hiệu quả của các phương pháp đã triển khai, bao gồm kỹ thuật học máy đối kháng (FGSM) và học tăng cường (Gym-malware). Đồ án sẽ đánh giá các phương pháp dựa trên các tiêu chí như tỷ lệ thành công trong việc qua mặt hệ thống phát hiện, tính hợp lệ của mẫu mã độc sinh ra, và chi phí tính toán. Kết quả của quá trình so sánh sẽ được trình bày dưới dạng bảng hoặc biểu đồ, sử dụng các công cụ như Matplotlib để trực quan hóa. Mục tiêu này nhằm cung cấp cái nhìn rõ ràng về ưu, nhược điểm của từng phương pháp, từ đó đề xuất giải pháp phù hợp nhất trong các kịch bản thực tế.</w:t>
      </w:r>
    </w:p>
    <w:p w14:paraId="0AF2C748" w14:textId="77777777" w:rsidR="00D034A7" w:rsidRDefault="00D034A7" w:rsidP="00D034A7">
      <w:pPr>
        <w:pStyle w:val="Heading3"/>
        <w:rPr>
          <w:lang w:eastAsia="en-AU"/>
        </w:rPr>
      </w:pPr>
      <w:bookmarkStart w:id="16" w:name="_Toc209208191"/>
      <w:bookmarkStart w:id="17" w:name="_Toc209560319"/>
      <w:r>
        <w:rPr>
          <w:lang w:eastAsia="en-AU"/>
        </w:rPr>
        <w:t>Đóng góp vào việc cải thiện hệ thống phát hiện mã độc</w:t>
      </w:r>
      <w:bookmarkEnd w:id="16"/>
      <w:bookmarkEnd w:id="17"/>
    </w:p>
    <w:p w14:paraId="1ED3D72C" w14:textId="77777777" w:rsidR="00D034A7" w:rsidRDefault="00D034A7" w:rsidP="00D034A7">
      <w:r>
        <w:t>Cuối cùng, đồ án hướng tới việc cung cấp các khuyến nghị để cải thiện độ bền của các hệ thống phát hiện mã độc dựa trên học máy. Dựa trên các lỗ hổng được phát hiện thông qua các kỹ thuật tấn công, đồ án sẽ đề xuất các biện pháp như tăng cường dữ liệu huấn luyện, sử dụng các kỹ thuật phòng thủ đối kháng, hoặc cải tiến kiến trúc mô hình học máy. Kết quả này sẽ được trình bày trong báo cáo đồ án, đóng góp vào cộng đồng an ninh mạng bằng cách cung cấp thông tin chi tiết về các rủi ro và giải pháp tiềm năng.</w:t>
      </w:r>
    </w:p>
    <w:p w14:paraId="3FF2676F" w14:textId="77777777" w:rsidR="00D034A7" w:rsidRDefault="00D034A7" w:rsidP="00D034A7">
      <w:pPr>
        <w:rPr>
          <w:lang w:eastAsia="en-AU"/>
        </w:rPr>
      </w:pPr>
      <w:r>
        <w:rPr>
          <w:lang w:eastAsia="en-AU"/>
        </w:rPr>
        <w:lastRenderedPageBreak/>
        <w:t>Những mục tiêu trên được thiết kế để đảm bảo đồ án mang lại kết quả cụ thể, có tính ứng dụng cao, và đóng góp vào việc nâng cao hiểu biết về các kỹ thuật tấn công và phòng thủ trong an ninh mạng. Kết quả của đồ án sẽ được trình bày rõ ràng trong báo cáo, kèm theo mã nguồn, dữ liệu thực nghiệm, và phân tích chi tiết.</w:t>
      </w:r>
    </w:p>
    <w:p w14:paraId="5176ECDB" w14:textId="77777777" w:rsidR="00D034A7" w:rsidRDefault="00D034A7" w:rsidP="00D034A7">
      <w:pPr>
        <w:pStyle w:val="Heading2"/>
        <w:rPr>
          <w:lang w:eastAsia="en-AU"/>
        </w:rPr>
      </w:pPr>
      <w:bookmarkStart w:id="18" w:name="_Toc209208192"/>
      <w:bookmarkStart w:id="19" w:name="_Toc209560320"/>
      <w:r>
        <w:rPr>
          <w:lang w:eastAsia="en-AU"/>
        </w:rPr>
        <w:t>Đối tượng và Phạm vi nghiên cứu</w:t>
      </w:r>
      <w:bookmarkEnd w:id="18"/>
      <w:bookmarkEnd w:id="19"/>
    </w:p>
    <w:p w14:paraId="5A697E19" w14:textId="77777777" w:rsidR="00D034A7" w:rsidRPr="002934C2" w:rsidRDefault="00D034A7">
      <w:pPr>
        <w:numPr>
          <w:ilvl w:val="0"/>
          <w:numId w:val="6"/>
        </w:numPr>
        <w:spacing w:before="0" w:after="0" w:line="312" w:lineRule="auto"/>
        <w:rPr>
          <w:lang w:val="en-US" w:eastAsia="en-AU"/>
        </w:rPr>
      </w:pPr>
      <w:r w:rsidRPr="002934C2">
        <w:rPr>
          <w:lang w:val="en-US" w:eastAsia="en-AU"/>
        </w:rPr>
        <w:t>Đối tượng nghiên cứu:</w:t>
      </w:r>
    </w:p>
    <w:p w14:paraId="1C177E8B" w14:textId="77777777" w:rsidR="00D034A7" w:rsidRPr="002934C2" w:rsidRDefault="00D034A7">
      <w:pPr>
        <w:numPr>
          <w:ilvl w:val="1"/>
          <w:numId w:val="6"/>
        </w:numPr>
        <w:spacing w:before="0" w:after="0" w:line="312" w:lineRule="auto"/>
        <w:rPr>
          <w:lang w:val="en-US" w:eastAsia="en-AU"/>
        </w:rPr>
      </w:pPr>
      <w:r w:rsidRPr="002934C2">
        <w:rPr>
          <w:lang w:val="en-US" w:eastAsia="en-AU"/>
        </w:rPr>
        <w:t>Đồ án nhắm đến các hệ thống phát hiện mã độc dựa trên học máy, bao gồm các bộ phân loại sử dụng mạng nơ-ron nhân tạo (artificial neural networks) và mạng học sâu (deep learning networks).</w:t>
      </w:r>
    </w:p>
    <w:p w14:paraId="4C5E5ED5" w14:textId="77777777" w:rsidR="00D034A7" w:rsidRPr="002934C2" w:rsidRDefault="00D034A7">
      <w:pPr>
        <w:numPr>
          <w:ilvl w:val="1"/>
          <w:numId w:val="6"/>
        </w:numPr>
        <w:spacing w:before="0" w:after="0" w:line="312" w:lineRule="auto"/>
        <w:rPr>
          <w:lang w:val="en-US" w:eastAsia="en-AU"/>
        </w:rPr>
      </w:pPr>
      <w:r w:rsidRPr="002934C2">
        <w:rPr>
          <w:lang w:val="en-US" w:eastAsia="en-AU"/>
        </w:rPr>
        <w:t>Các mẫu mã độc đối kháng (adversarial malware samples) được tạo ra để đánh lừa các hệ thống này, tập trung vào các định dạng tệp thực thi như PE (Portable Executable) hoặc PDF.</w:t>
      </w:r>
    </w:p>
    <w:p w14:paraId="5B68DE07" w14:textId="04AA1884" w:rsidR="00D034A7" w:rsidRPr="002934C2" w:rsidRDefault="00D034A7">
      <w:pPr>
        <w:numPr>
          <w:ilvl w:val="1"/>
          <w:numId w:val="6"/>
        </w:numPr>
        <w:spacing w:before="0" w:after="0" w:line="312" w:lineRule="auto"/>
        <w:rPr>
          <w:lang w:val="en-US" w:eastAsia="en-AU"/>
        </w:rPr>
      </w:pPr>
      <w:r w:rsidRPr="002934C2">
        <w:rPr>
          <w:lang w:val="en-US" w:eastAsia="en-AU"/>
        </w:rPr>
        <w:t>Các kỹ thuật tấn công học máy đối kháng, bao gồm Fast Gradient Sign Method (FGSM)</w:t>
      </w:r>
      <w:r>
        <w:rPr>
          <w:lang w:val="en-US" w:eastAsia="en-AU"/>
        </w:rPr>
        <w:t xml:space="preserve"> </w:t>
      </w:r>
      <w:r w:rsidRPr="002934C2">
        <w:rPr>
          <w:lang w:val="en-US" w:eastAsia="en-AU"/>
        </w:rPr>
        <w:t>và học tăng cường (reinforcement learning) thông qua môi trường Gym-malware.</w:t>
      </w:r>
    </w:p>
    <w:p w14:paraId="611AABC6" w14:textId="77777777" w:rsidR="00D034A7" w:rsidRPr="002934C2" w:rsidRDefault="00D034A7">
      <w:pPr>
        <w:numPr>
          <w:ilvl w:val="1"/>
          <w:numId w:val="6"/>
        </w:numPr>
        <w:spacing w:before="0" w:after="0" w:line="312" w:lineRule="auto"/>
        <w:rPr>
          <w:lang w:val="en-US" w:eastAsia="en-AU"/>
        </w:rPr>
      </w:pPr>
      <w:r w:rsidRPr="002934C2">
        <w:rPr>
          <w:lang w:val="en-US" w:eastAsia="en-AU"/>
        </w:rPr>
        <w:t>Đối tượng nghiên cứu chủ yếu được kiểm tra trong các kịch bản tấn công hộp đen (black-box attacks), nơi không cần biết cấu trúc bên trong của mô hình phát hiện mã độc.</w:t>
      </w:r>
    </w:p>
    <w:p w14:paraId="573CC716" w14:textId="77777777" w:rsidR="00D034A7" w:rsidRPr="002934C2" w:rsidRDefault="00D034A7">
      <w:pPr>
        <w:numPr>
          <w:ilvl w:val="0"/>
          <w:numId w:val="6"/>
        </w:numPr>
        <w:spacing w:before="0" w:after="0" w:line="312" w:lineRule="auto"/>
        <w:rPr>
          <w:lang w:val="en-US" w:eastAsia="en-AU"/>
        </w:rPr>
      </w:pPr>
      <w:r w:rsidRPr="002934C2">
        <w:rPr>
          <w:lang w:val="en-US" w:eastAsia="en-AU"/>
        </w:rPr>
        <w:t>Phạm vi nghiên cứu:</w:t>
      </w:r>
    </w:p>
    <w:p w14:paraId="51AE7002" w14:textId="47A2EA2D" w:rsidR="00D034A7" w:rsidRPr="002934C2" w:rsidRDefault="00D034A7">
      <w:pPr>
        <w:numPr>
          <w:ilvl w:val="1"/>
          <w:numId w:val="6"/>
        </w:numPr>
        <w:spacing w:before="0" w:after="0" w:line="312" w:lineRule="auto"/>
        <w:rPr>
          <w:lang w:val="en-US" w:eastAsia="en-AU"/>
        </w:rPr>
      </w:pPr>
      <w:r w:rsidRPr="002934C2">
        <w:rPr>
          <w:lang w:val="en-US" w:eastAsia="en-AU"/>
        </w:rPr>
        <w:t xml:space="preserve">Mức độ lý thuyết và thực hành: Đồ án kết hợp cả nghiên cứu lý thuyết và thực hành. Về lý thuyết, nghiên cứu sẽ phân tích các phương pháp tấn công học máy đối kháng dựa trên các tài liệu khoa học và nghiên cứu điển hình như </w:t>
      </w:r>
      <w:r>
        <w:rPr>
          <w:lang w:val="en-US" w:eastAsia="en-AU"/>
        </w:rPr>
        <w:t>FGSM và Gym-Malware</w:t>
      </w:r>
      <w:r w:rsidRPr="002934C2">
        <w:rPr>
          <w:lang w:val="en-US" w:eastAsia="en-AU"/>
        </w:rPr>
        <w:t>. Về thực hành, đồ án sẽ triển khai các kỹ thuật tấn công bằng Python, sử dụng các công cụ như</w:t>
      </w:r>
      <w:r>
        <w:rPr>
          <w:lang w:val="en-US" w:eastAsia="en-AU"/>
        </w:rPr>
        <w:t xml:space="preserve"> Pytorch</w:t>
      </w:r>
      <w:r w:rsidRPr="002934C2">
        <w:rPr>
          <w:lang w:val="en-US" w:eastAsia="en-AU"/>
        </w:rPr>
        <w:t>, TensorFlow, và môi trường Gym-malware.</w:t>
      </w:r>
    </w:p>
    <w:p w14:paraId="2C0BCE7A" w14:textId="77777777" w:rsidR="00D034A7" w:rsidRPr="002934C2" w:rsidRDefault="00D034A7">
      <w:pPr>
        <w:numPr>
          <w:ilvl w:val="1"/>
          <w:numId w:val="6"/>
        </w:numPr>
        <w:spacing w:before="0" w:after="0" w:line="312" w:lineRule="auto"/>
        <w:rPr>
          <w:lang w:val="en-US" w:eastAsia="en-AU"/>
        </w:rPr>
      </w:pPr>
      <w:r w:rsidRPr="002934C2">
        <w:rPr>
          <w:lang w:val="en-US" w:eastAsia="en-AU"/>
        </w:rPr>
        <w:t>Phạm vi ứng dụng: Nghiên cứu tập trung vào việc đánh giá khả năng vượt qua các hệ thống phát hiện mã độc dựa trên học máy, với trọng tâm là các mô hình phân loại nhị phân (benign vs. malicious). Các kết quả có thể được áp dụng để kiểm tra độ bền của các hệ thống chống mã độc thương mại hoặc mã nguồn mở.</w:t>
      </w:r>
    </w:p>
    <w:p w14:paraId="5BFCD850" w14:textId="10CAE7F8" w:rsidR="00D034A7" w:rsidRPr="002934C2" w:rsidRDefault="00D034A7">
      <w:pPr>
        <w:numPr>
          <w:ilvl w:val="1"/>
          <w:numId w:val="6"/>
        </w:numPr>
        <w:spacing w:before="0" w:after="0" w:line="312" w:lineRule="auto"/>
        <w:rPr>
          <w:lang w:val="en-US" w:eastAsia="en-AU"/>
        </w:rPr>
      </w:pPr>
      <w:r w:rsidRPr="002934C2">
        <w:rPr>
          <w:lang w:val="en-US" w:eastAsia="en-AU"/>
        </w:rPr>
        <w:lastRenderedPageBreak/>
        <w:t xml:space="preserve">Tập đối tượng cụ thể: Đồ án tập trung vào các mẫu mã độc thực thi (executable malware) và PDF, sử dụng các tập dữ liệu công khai như MNIST (cho mục đích mô phỏng) hoặc các mẫu mã độc từ các nguồn như </w:t>
      </w:r>
      <w:r>
        <w:rPr>
          <w:lang w:val="en-US" w:eastAsia="en-AU"/>
        </w:rPr>
        <w:t>EMBER</w:t>
      </w:r>
      <w:r w:rsidRPr="002934C2">
        <w:rPr>
          <w:lang w:val="en-US" w:eastAsia="en-AU"/>
        </w:rPr>
        <w:t>.</w:t>
      </w:r>
    </w:p>
    <w:p w14:paraId="0E036589" w14:textId="77777777" w:rsidR="00D034A7" w:rsidRPr="002934C2" w:rsidRDefault="00D034A7">
      <w:pPr>
        <w:numPr>
          <w:ilvl w:val="1"/>
          <w:numId w:val="6"/>
        </w:numPr>
        <w:spacing w:before="0" w:after="0" w:line="312" w:lineRule="auto"/>
        <w:rPr>
          <w:lang w:val="en-US" w:eastAsia="en-AU"/>
        </w:rPr>
      </w:pPr>
      <w:r w:rsidRPr="002934C2">
        <w:rPr>
          <w:lang w:val="en-US" w:eastAsia="en-AU"/>
        </w:rPr>
        <w:t>Khả năng mở rộng: Nghiên cứu có tiềm năng mở rộng sang các loại hệ thống phát hiện mã độc khác, chẳng hạn như các mô hình dựa trên phân tích hành vi hoặc các hệ thống sử dụng học không giám sát (unsupervised learning). Tuy nhiên, đồ án sẽ giới hạn ở các kỹ thuật tấn công dựa trên học máy đối kháng và học tăng cường, không bao gồm các phương pháp truyền thống như mã hóa (obfuscation).</w:t>
      </w:r>
    </w:p>
    <w:p w14:paraId="335ADE89" w14:textId="77777777" w:rsidR="00D034A7" w:rsidRPr="002934C2" w:rsidRDefault="00D034A7">
      <w:pPr>
        <w:numPr>
          <w:ilvl w:val="1"/>
          <w:numId w:val="6"/>
        </w:numPr>
        <w:spacing w:before="0" w:after="0" w:line="312" w:lineRule="auto"/>
        <w:rPr>
          <w:lang w:val="en-US" w:eastAsia="en-AU"/>
        </w:rPr>
      </w:pPr>
      <w:r w:rsidRPr="002934C2">
        <w:rPr>
          <w:lang w:val="en-US" w:eastAsia="en-AU"/>
        </w:rPr>
        <w:t>Vấn đề nhỏ được tập trung: Trong số các vấn đề liên quan đến việc vượt qua hệ thống phát hiện mã độc, đồ án ưu tiên nghiên cứu các kỹ thuật tạo mẫu mã độc đối kháng có khả năng duy trì tính hợp lệ và chức năng của tệp mã độc, đồng thời đánh giá hiệu quả qua mặt các mô hình học máy.</w:t>
      </w:r>
    </w:p>
    <w:p w14:paraId="4017F63A" w14:textId="77777777" w:rsidR="00D034A7" w:rsidRPr="002934C2" w:rsidRDefault="00D034A7" w:rsidP="00D034A7">
      <w:pPr>
        <w:rPr>
          <w:lang w:val="en-US" w:eastAsia="en-AU"/>
        </w:rPr>
      </w:pPr>
      <w:r w:rsidRPr="002934C2">
        <w:rPr>
          <w:lang w:val="en-US" w:eastAsia="en-AU"/>
        </w:rPr>
        <w:t>Phạm vi nghiên cứu được giới hạn để đảm bảo tính khả thi trong khuôn khổ đồ án, nhưng vẫn cung cấp nền tảng cho các nghiên cứu mở rộng trong tương lai, đặc biệt trong việc phát triển các biện pháp phòng thủ chống lại các cuộc tấn công học máy đối kháng.</w:t>
      </w:r>
    </w:p>
    <w:p w14:paraId="724DDB58" w14:textId="77777777" w:rsidR="00D034A7" w:rsidRDefault="00D034A7" w:rsidP="00D034A7">
      <w:pPr>
        <w:pStyle w:val="Heading2"/>
        <w:rPr>
          <w:lang w:eastAsia="en-AU"/>
        </w:rPr>
      </w:pPr>
      <w:bookmarkStart w:id="20" w:name="_Toc209208193"/>
      <w:bookmarkStart w:id="21" w:name="_Toc209560321"/>
      <w:r>
        <w:rPr>
          <w:lang w:eastAsia="en-AU"/>
        </w:rPr>
        <w:t>Kết quả dự kiến</w:t>
      </w:r>
      <w:bookmarkEnd w:id="20"/>
      <w:bookmarkEnd w:id="21"/>
    </w:p>
    <w:p w14:paraId="2FE4BBBA" w14:textId="77777777" w:rsidR="00D034A7" w:rsidRPr="002934C2" w:rsidRDefault="00D034A7" w:rsidP="00D034A7">
      <w:pPr>
        <w:rPr>
          <w:lang w:val="en-US"/>
        </w:rPr>
      </w:pPr>
      <w:r w:rsidRPr="002934C2">
        <w:rPr>
          <w:lang w:val="en-US"/>
        </w:rPr>
        <w:t>Đồ án “Nghiên cứu giải pháp vượt qua hệ thống phát hiện mã độc dựa trên học máy” hướng đến việc tạo ra và đánh giá các mẫu mã độc đối kháng có khả năng qua mặt các hệ thống phát hiện mã độc sử dụng học máy, đồng thời cung cấp các phân tích và khuyến nghị để cải thiện độ bền của các hệ thống này. Các kết quả dự kiến sẽ được trình bày chi tiết trong báo cáo đồ án, bao gồm mã nguồn, dữ liệu thực nghiệm và các phân tích định lượng, góp phần nâng cao hiểu biết về các lỗ hổng trong hệ thống bảo mật và hỗ trợ phát triển các giải pháp phòng thủ hiệu quả hơn.</w:t>
      </w:r>
    </w:p>
    <w:p w14:paraId="750292AD" w14:textId="0A43148D" w:rsidR="00D034A7" w:rsidRPr="002934C2" w:rsidRDefault="00D034A7" w:rsidP="00D034A7">
      <w:pPr>
        <w:rPr>
          <w:lang w:val="en-US" w:eastAsia="en-AU"/>
        </w:rPr>
      </w:pPr>
      <w:r w:rsidRPr="002934C2">
        <w:rPr>
          <w:lang w:val="en-US" w:eastAsia="en-AU"/>
        </w:rPr>
        <w:t xml:space="preserve">Một trong những kết quả chính của đồ án là tạo ra các mẫu mã độc đối kháng thông qua các kỹ thuật học máy đối kháng, sử dụng công cụ với phương pháp Fast Gradient Sign Method (FGSM). Các mẫu này được thiết kế để đánh </w:t>
      </w:r>
      <w:r w:rsidRPr="002934C2">
        <w:rPr>
          <w:lang w:val="en-US" w:eastAsia="en-AU"/>
        </w:rPr>
        <w:lastRenderedPageBreak/>
        <w:t xml:space="preserve">lừa các bộ phân loại mã độc, khiến chúng nhận diện sai các tệp mã độc thành phần mềm hợp pháp. Các mẫu mã độc sẽ được kiểm tra tính hợp lệ và khả năng thực thi, tập trung vào các định dạng như PE (Portable Executable) hoặc PDF, sử dụng các tập dữ liệu công khai như </w:t>
      </w:r>
      <w:r>
        <w:rPr>
          <w:lang w:val="en-US" w:eastAsia="en-AU"/>
        </w:rPr>
        <w:t>EMBER, BODMAS</w:t>
      </w:r>
    </w:p>
    <w:p w14:paraId="72D35805" w14:textId="77777777" w:rsidR="00D034A7" w:rsidRPr="002934C2" w:rsidRDefault="00D034A7" w:rsidP="00D034A7">
      <w:pPr>
        <w:rPr>
          <w:lang w:val="en-US" w:eastAsia="en-AU"/>
        </w:rPr>
      </w:pPr>
      <w:r w:rsidRPr="002934C2">
        <w:rPr>
          <w:lang w:val="en-US" w:eastAsia="en-AU"/>
        </w:rPr>
        <w:t>Bên cạnh đó, đồ án sẽ sử dụng môi trường học tăng cường Gym-malware để tối ưu hóa các mẫu mã độc. Một tác nhân (agent) sẽ được thiết lập để thực hiện các hành động như thêm byte ngẫu nhiên, sửa đổi tiêu đề hoặc loại bỏ chữ ký, nhằm tạo ra các mẫu mã độc thoát khỏi sự phát hiện. Kết quả sẽ bao gồm các mẫu mã độc được tối ưu hóa và phân tích hiệu quả của các hành động được chọn.</w:t>
      </w:r>
    </w:p>
    <w:p w14:paraId="30E4B2ED" w14:textId="4B3B2765" w:rsidR="00D034A7" w:rsidRPr="002934C2" w:rsidRDefault="00D034A7" w:rsidP="00D034A7">
      <w:pPr>
        <w:rPr>
          <w:lang w:val="en-US" w:eastAsia="en-AU"/>
        </w:rPr>
      </w:pPr>
      <w:r w:rsidRPr="002934C2">
        <w:rPr>
          <w:lang w:val="en-US" w:eastAsia="en-AU"/>
        </w:rPr>
        <w:t xml:space="preserve">Để đánh giá các phương pháp, đồ án sẽ so sánh hiệu suất giữa </w:t>
      </w:r>
      <w:r>
        <w:rPr>
          <w:lang w:val="en-US" w:eastAsia="en-AU"/>
        </w:rPr>
        <w:t>các</w:t>
      </w:r>
      <w:r w:rsidRPr="002934C2">
        <w:rPr>
          <w:lang w:val="en-US" w:eastAsia="en-AU"/>
        </w:rPr>
        <w:t xml:space="preserve"> kỹ thuật: FGSM và học tăng cường (Gym-malware), dựa trên các tiêu chí như tỷ lệ qua mặt thành công, tính hợp lệ của mẫu mã độc và chi phí tính toán. Kết quả so sánh sẽ được trình bày dưới dạng bảng hoặc biểu đồ, sử dụng Matplotlib để trực quan hóa, làm rõ ưu và nhược điểm của từng phương pháp.</w:t>
      </w:r>
    </w:p>
    <w:p w14:paraId="50B0F25B" w14:textId="77777777" w:rsidR="00D034A7" w:rsidRPr="002934C2" w:rsidRDefault="00D034A7" w:rsidP="00D034A7">
      <w:pPr>
        <w:rPr>
          <w:lang w:val="en-US" w:eastAsia="en-AU"/>
        </w:rPr>
      </w:pPr>
      <w:r w:rsidRPr="002934C2">
        <w:rPr>
          <w:lang w:val="en-US" w:eastAsia="en-AU"/>
        </w:rPr>
        <w:t>Cuối cùng, dựa trên các lỗ hổng được phát hiện, đồ án sẽ đề xuất các giải pháp cải thiện hệ thống phát hiện mã độc, chẳng hạn như tăng cường dữ liệu huấn luyện hoặc áp dụng các kỹ thuật phòng thủ đối kháng. Những khuyến nghị này sẽ góp phần nâng cao độ bền của các hệ thống bảo mật trước các cuộc tấn công học máy đối kháng.</w:t>
      </w:r>
    </w:p>
    <w:p w14:paraId="2F4E791B" w14:textId="77777777" w:rsidR="00D034A7" w:rsidRDefault="00D034A7" w:rsidP="00D034A7">
      <w:pPr>
        <w:pStyle w:val="Heading2"/>
        <w:rPr>
          <w:lang w:eastAsia="en-AU"/>
        </w:rPr>
      </w:pPr>
      <w:bookmarkStart w:id="22" w:name="_Toc209208194"/>
      <w:bookmarkStart w:id="23" w:name="_Toc209560322"/>
      <w:r>
        <w:rPr>
          <w:lang w:eastAsia="en-AU"/>
        </w:rPr>
        <w:t>Công cụ nghiên cứu</w:t>
      </w:r>
      <w:bookmarkEnd w:id="22"/>
      <w:bookmarkEnd w:id="23"/>
    </w:p>
    <w:p w14:paraId="7088D7CC" w14:textId="2743FB25" w:rsidR="00D034A7" w:rsidRPr="002934C2" w:rsidRDefault="00D034A7" w:rsidP="00D034A7">
      <w:pPr>
        <w:rPr>
          <w:lang w:val="en-US" w:eastAsia="en-AU"/>
        </w:rPr>
      </w:pPr>
      <w:r w:rsidRPr="002934C2">
        <w:rPr>
          <w:lang w:val="en-US" w:eastAsia="en-AU"/>
        </w:rPr>
        <w:t>Đồ án tận dụng các công cụ lập trình và thư viện mã nguồn mở để triển khai các kỹ thuật học máy đối kháng và học tăng cường. Các công cụ được chọn dựa trên tính phổ biến, khả năng tương thích với mục tiêu nghiên cứu và kinh nghiệm lập trình Python của người thực hiện.</w:t>
      </w:r>
    </w:p>
    <w:p w14:paraId="4CCBA8E4" w14:textId="77777777" w:rsidR="00D034A7" w:rsidRPr="002934C2" w:rsidRDefault="00D034A7" w:rsidP="00D034A7">
      <w:pPr>
        <w:rPr>
          <w:lang w:val="en-US" w:eastAsia="en-AU"/>
        </w:rPr>
      </w:pPr>
      <w:r w:rsidRPr="002934C2">
        <w:rPr>
          <w:lang w:val="en-US" w:eastAsia="en-AU"/>
        </w:rPr>
        <w:t>Ngôn ngữ lập trình Python là công cụ chính trong đồ án, nhờ vào khả năng hỗ trợ mạnh mẽ trong học máy và an ninh mạng. Python sẽ được sử dụng để viết mã nguồn, xử lý dữ liệu và tích hợp các thư viện cần thiết. Các thư viện và công cụ cụ thể bao gồm:</w:t>
      </w:r>
    </w:p>
    <w:p w14:paraId="3C1B0F5D" w14:textId="77777777" w:rsidR="00D034A7" w:rsidRPr="002934C2" w:rsidRDefault="00D034A7">
      <w:pPr>
        <w:numPr>
          <w:ilvl w:val="0"/>
          <w:numId w:val="7"/>
        </w:numPr>
        <w:spacing w:before="0" w:after="0" w:line="312" w:lineRule="auto"/>
        <w:rPr>
          <w:lang w:val="en-US" w:eastAsia="en-AU"/>
        </w:rPr>
      </w:pPr>
      <w:r w:rsidRPr="002934C2">
        <w:rPr>
          <w:b/>
          <w:bCs/>
          <w:lang w:val="en-US" w:eastAsia="en-AU"/>
        </w:rPr>
        <w:lastRenderedPageBreak/>
        <w:t>NumPy và Matplotlib</w:t>
      </w:r>
      <w:r w:rsidRPr="002934C2">
        <w:rPr>
          <w:lang w:val="en-US" w:eastAsia="en-AU"/>
        </w:rPr>
        <w:t>: Sử dụng để xử lý dữ liệu số và trực quan hóa kết quả, chẳng hạn như tạo biểu đồ so sánh hiệu suất của các phương pháp tấn công như FGSM, MalGAN và học tăng cường.</w:t>
      </w:r>
    </w:p>
    <w:p w14:paraId="75294922" w14:textId="00170F7F" w:rsidR="00D034A7" w:rsidRPr="00D034A7" w:rsidRDefault="00D034A7">
      <w:pPr>
        <w:numPr>
          <w:ilvl w:val="0"/>
          <w:numId w:val="7"/>
        </w:numPr>
        <w:spacing w:before="0" w:after="0" w:line="312" w:lineRule="auto"/>
        <w:rPr>
          <w:b/>
          <w:bCs/>
          <w:lang w:eastAsia="en-AU"/>
        </w:rPr>
      </w:pPr>
      <w:r w:rsidRPr="00D034A7">
        <w:rPr>
          <w:b/>
          <w:bCs/>
          <w:lang w:val="en-US" w:eastAsia="en-AU"/>
        </w:rPr>
        <w:t>TensorFlow,</w:t>
      </w:r>
      <w:r w:rsidRPr="00D034A7">
        <w:rPr>
          <w:rFonts w:eastAsia="Times New Roman" w:cs="Times New Roman"/>
          <w:sz w:val="24"/>
          <w:szCs w:val="24"/>
          <w:lang w:val="en-US" w:bidi="ar-SA"/>
        </w:rPr>
        <w:t xml:space="preserve"> </w:t>
      </w:r>
      <w:r w:rsidRPr="00D034A7">
        <w:rPr>
          <w:b/>
          <w:bCs/>
          <w:lang w:eastAsia="en-AU"/>
        </w:rPr>
        <w:t>Scikit-learn,</w:t>
      </w:r>
      <w:r w:rsidRPr="00D034A7">
        <w:rPr>
          <w:rFonts w:eastAsia="Times New Roman" w:cs="Times New Roman"/>
          <w:sz w:val="24"/>
          <w:szCs w:val="24"/>
          <w:lang w:val="en-US" w:bidi="ar-SA"/>
        </w:rPr>
        <w:t xml:space="preserve"> </w:t>
      </w:r>
      <w:r w:rsidRPr="00D034A7">
        <w:rPr>
          <w:b/>
          <w:bCs/>
          <w:lang w:val="en-US" w:eastAsia="en-AU"/>
        </w:rPr>
        <w:t>PyTorch</w:t>
      </w:r>
      <w:r w:rsidRPr="00D034A7">
        <w:rPr>
          <w:lang w:val="en-US" w:eastAsia="en-AU"/>
        </w:rPr>
        <w:t xml:space="preserve">: Là </w:t>
      </w:r>
      <w:r>
        <w:rPr>
          <w:lang w:val="en-US" w:eastAsia="en-AU"/>
        </w:rPr>
        <w:t>các thư viện</w:t>
      </w:r>
      <w:r w:rsidRPr="00D034A7">
        <w:rPr>
          <w:lang w:val="en-US" w:eastAsia="en-AU"/>
        </w:rPr>
        <w:t xml:space="preserve"> chính để xây dựng và huấn luyện các mô hình học máy</w:t>
      </w:r>
      <w:r>
        <w:rPr>
          <w:lang w:val="en-US" w:eastAsia="en-AU"/>
        </w:rPr>
        <w:t>, cần sử dụng xuyên suốt trong quá trình làm đồ án</w:t>
      </w:r>
    </w:p>
    <w:p w14:paraId="10465A51" w14:textId="4DE636F2" w:rsidR="00D034A7" w:rsidRPr="00AD6B92" w:rsidRDefault="00D034A7">
      <w:pPr>
        <w:numPr>
          <w:ilvl w:val="0"/>
          <w:numId w:val="7"/>
        </w:numPr>
        <w:spacing w:before="0" w:after="0" w:line="312" w:lineRule="auto"/>
        <w:rPr>
          <w:lang w:val="en-US" w:eastAsia="en-AU"/>
        </w:rPr>
      </w:pPr>
      <w:r w:rsidRPr="00AD6B92">
        <w:rPr>
          <w:b/>
          <w:bCs/>
          <w:lang w:eastAsia="en-AU"/>
        </w:rPr>
        <w:t>Gymnasium</w:t>
      </w:r>
      <w:r w:rsidRPr="00AD6B92">
        <w:rPr>
          <w:b/>
          <w:bCs/>
          <w:lang w:val="en-US" w:eastAsia="en-AU"/>
        </w:rPr>
        <w:t xml:space="preserve"> và </w:t>
      </w:r>
      <w:r w:rsidR="00AD6B92" w:rsidRPr="00AD6B92">
        <w:rPr>
          <w:b/>
          <w:bCs/>
          <w:lang w:eastAsia="en-AU"/>
        </w:rPr>
        <w:t>PyPDF2</w:t>
      </w:r>
      <w:r w:rsidRPr="00AD6B92">
        <w:rPr>
          <w:lang w:val="en-US" w:eastAsia="en-AU"/>
        </w:rPr>
        <w:t xml:space="preserve">: Môi trường Gym-malware, phát triển bởi </w:t>
      </w:r>
      <w:r w:rsidR="00AD6B92">
        <w:rPr>
          <w:lang w:val="en-US" w:eastAsia="en-AU"/>
        </w:rPr>
        <w:t>OpenAI</w:t>
      </w:r>
      <w:r w:rsidRPr="00AD6B92">
        <w:rPr>
          <w:lang w:val="en-US" w:eastAsia="en-AU"/>
        </w:rPr>
        <w:t xml:space="preserve">, được sử dụng để áp dụng học tăng cường, cho phép tối ưu hóa các mẫu mã độc thông qua các hành động như thêm byte ngẫu nhiên hoặc sửa đổi tiêu đề. Thư viện </w:t>
      </w:r>
      <w:r w:rsidR="00AD6B92" w:rsidRPr="00AD6B92">
        <w:rPr>
          <w:b/>
          <w:bCs/>
          <w:lang w:eastAsia="en-AU"/>
        </w:rPr>
        <w:t>PyPDF2</w:t>
      </w:r>
      <w:r w:rsidR="00AD6B92">
        <w:rPr>
          <w:b/>
          <w:bCs/>
          <w:lang w:eastAsia="en-AU"/>
        </w:rPr>
        <w:t xml:space="preserve"> </w:t>
      </w:r>
      <w:r w:rsidRPr="00AD6B92">
        <w:rPr>
          <w:lang w:val="en-US" w:eastAsia="en-AU"/>
        </w:rPr>
        <w:t>được cài đặt để xử lý các định dạng tệp thực thi, đảm bảo tính hợp lệ của các mẫu mã độc.</w:t>
      </w:r>
    </w:p>
    <w:p w14:paraId="76039C74" w14:textId="77777777" w:rsidR="00D034A7" w:rsidRPr="002934C2" w:rsidRDefault="00D034A7" w:rsidP="00D034A7">
      <w:pPr>
        <w:ind w:firstLine="0"/>
        <w:rPr>
          <w:lang w:val="en-US" w:eastAsia="en-AU"/>
        </w:rPr>
      </w:pPr>
      <w:r w:rsidRPr="002934C2">
        <w:rPr>
          <w:lang w:val="en-US" w:eastAsia="en-AU"/>
        </w:rPr>
        <w:t>Về nguồn dữ liệu, đồ án sử dụng các tập dữ liệu công khai để kiểm tra và đánh giá các phương pháp:</w:t>
      </w:r>
    </w:p>
    <w:p w14:paraId="039615D7" w14:textId="3D402AEF" w:rsidR="00D034A7" w:rsidRPr="002934C2" w:rsidRDefault="00AD6B92">
      <w:pPr>
        <w:numPr>
          <w:ilvl w:val="0"/>
          <w:numId w:val="8"/>
        </w:numPr>
        <w:spacing w:before="0" w:after="0" w:line="312" w:lineRule="auto"/>
        <w:rPr>
          <w:lang w:val="en-US" w:eastAsia="en-AU"/>
        </w:rPr>
      </w:pPr>
      <w:r>
        <w:rPr>
          <w:b/>
          <w:bCs/>
          <w:lang w:val="en-US" w:eastAsia="en-AU"/>
        </w:rPr>
        <w:t>EMBER, BODMAS</w:t>
      </w:r>
      <w:r w:rsidR="00D034A7" w:rsidRPr="002934C2">
        <w:rPr>
          <w:lang w:val="en-US" w:eastAsia="en-AU"/>
        </w:rPr>
        <w:t>: Cung cấp các mẫu mã độc thực thi (PE) và PDF, đại diện cho các kịch bản thực tế trong phát hiện mã độc.</w:t>
      </w:r>
    </w:p>
    <w:p w14:paraId="2FD08AC9" w14:textId="77777777" w:rsidR="00D034A7" w:rsidRPr="002934C2" w:rsidRDefault="00D034A7">
      <w:pPr>
        <w:numPr>
          <w:ilvl w:val="0"/>
          <w:numId w:val="8"/>
        </w:numPr>
        <w:spacing w:before="0" w:after="0" w:line="312" w:lineRule="auto"/>
        <w:rPr>
          <w:lang w:val="en-US" w:eastAsia="en-AU"/>
        </w:rPr>
      </w:pPr>
      <w:r w:rsidRPr="002934C2">
        <w:rPr>
          <w:b/>
          <w:bCs/>
          <w:lang w:val="en-US" w:eastAsia="en-AU"/>
        </w:rPr>
        <w:t>MNIST</w:t>
      </w:r>
      <w:r w:rsidRPr="002934C2">
        <w:rPr>
          <w:lang w:val="en-US" w:eastAsia="en-AU"/>
        </w:rPr>
        <w:t>: Được sử dụng cho các thử nghiệm mô phỏng, đặc biệt để kiểm tra các kỹ thuật tấn công mạng nơ-ron trên dữ liệu hình ảnh, như mô tả trong các nghiên cứu về học máy đối kháng.</w:t>
      </w:r>
    </w:p>
    <w:p w14:paraId="6E6904E7" w14:textId="77777777" w:rsidR="00D034A7" w:rsidRPr="008F37C4" w:rsidRDefault="00D034A7" w:rsidP="00D034A7">
      <w:pPr>
        <w:ind w:firstLine="0"/>
        <w:rPr>
          <w:lang w:val="en-US" w:eastAsia="en-AU"/>
        </w:rPr>
      </w:pPr>
      <w:r w:rsidRPr="002934C2">
        <w:rPr>
          <w:lang w:val="en-US" w:eastAsia="en-AU"/>
        </w:rPr>
        <w:t>Các công cụ và dữ liệu trên được tích hợp để triển khai, kiểm tra và phân tích các phương pháp vượt qua hệ thống phát hiện mã độc. Kết quả thực nghiệm, bao gồm mã nguồn và phân tích, sẽ được trình bày đầy đủ trong báo cáo đồ án, đảm bảo tính minh bạch và khả năng tái tạo.</w:t>
      </w:r>
    </w:p>
    <w:p w14:paraId="4DEE017C" w14:textId="77777777" w:rsidR="00D034A7" w:rsidRDefault="00D034A7" w:rsidP="00AD6B92">
      <w:pPr>
        <w:pStyle w:val="Heading2"/>
        <w:rPr>
          <w:lang w:eastAsia="en-AU"/>
        </w:rPr>
      </w:pPr>
      <w:bookmarkStart w:id="24" w:name="_Toc209208195"/>
      <w:bookmarkStart w:id="25" w:name="_Toc209560323"/>
      <w:r>
        <w:rPr>
          <w:lang w:eastAsia="en-AU"/>
        </w:rPr>
        <w:t>Dự kiến các Chương, mục</w:t>
      </w:r>
      <w:bookmarkEnd w:id="24"/>
      <w:bookmarkEnd w:id="25"/>
    </w:p>
    <w:p w14:paraId="3EBBDDB8" w14:textId="77777777" w:rsidR="00D034A7" w:rsidRDefault="00D034A7">
      <w:pPr>
        <w:numPr>
          <w:ilvl w:val="0"/>
          <w:numId w:val="19"/>
        </w:numPr>
        <w:pBdr>
          <w:top w:val="nil"/>
          <w:left w:val="nil"/>
          <w:bottom w:val="nil"/>
          <w:right w:val="nil"/>
          <w:between w:val="nil"/>
        </w:pBdr>
        <w:tabs>
          <w:tab w:val="left" w:pos="1416"/>
        </w:tabs>
        <w:spacing w:before="217" w:after="0" w:line="240" w:lineRule="auto"/>
        <w:rPr>
          <w:color w:val="000000"/>
        </w:rPr>
      </w:pPr>
      <w:r>
        <w:rPr>
          <w:color w:val="000000"/>
        </w:rPr>
        <w:t>Mục lục</w:t>
      </w:r>
    </w:p>
    <w:p w14:paraId="4835B65B" w14:textId="77777777" w:rsidR="00D034A7" w:rsidRDefault="00D034A7">
      <w:pPr>
        <w:numPr>
          <w:ilvl w:val="0"/>
          <w:numId w:val="19"/>
        </w:numPr>
        <w:pBdr>
          <w:top w:val="nil"/>
          <w:left w:val="nil"/>
          <w:bottom w:val="nil"/>
          <w:right w:val="nil"/>
          <w:between w:val="nil"/>
        </w:pBdr>
        <w:tabs>
          <w:tab w:val="left" w:pos="1416"/>
        </w:tabs>
        <w:spacing w:before="201" w:after="0" w:line="240" w:lineRule="auto"/>
        <w:rPr>
          <w:color w:val="000000"/>
        </w:rPr>
      </w:pPr>
      <w:r>
        <w:rPr>
          <w:color w:val="000000"/>
        </w:rPr>
        <w:t>Danh mục từ viết tắt</w:t>
      </w:r>
    </w:p>
    <w:p w14:paraId="4FA1AB15" w14:textId="77777777" w:rsidR="00D034A7" w:rsidRDefault="00D034A7">
      <w:pPr>
        <w:numPr>
          <w:ilvl w:val="0"/>
          <w:numId w:val="19"/>
        </w:numPr>
        <w:pBdr>
          <w:top w:val="nil"/>
          <w:left w:val="nil"/>
          <w:bottom w:val="nil"/>
          <w:right w:val="nil"/>
          <w:between w:val="nil"/>
        </w:pBdr>
        <w:tabs>
          <w:tab w:val="left" w:pos="1416"/>
        </w:tabs>
        <w:spacing w:before="201" w:after="0" w:line="240" w:lineRule="auto"/>
        <w:rPr>
          <w:color w:val="000000"/>
        </w:rPr>
      </w:pPr>
      <w:r>
        <w:rPr>
          <w:color w:val="000000"/>
        </w:rPr>
        <w:t>Danh mục các bảng biểu</w:t>
      </w:r>
    </w:p>
    <w:p w14:paraId="082D1F4C" w14:textId="77777777" w:rsidR="00D034A7" w:rsidRDefault="00D034A7">
      <w:pPr>
        <w:numPr>
          <w:ilvl w:val="0"/>
          <w:numId w:val="19"/>
        </w:numPr>
        <w:pBdr>
          <w:top w:val="nil"/>
          <w:left w:val="nil"/>
          <w:bottom w:val="nil"/>
          <w:right w:val="nil"/>
          <w:between w:val="nil"/>
        </w:pBdr>
        <w:tabs>
          <w:tab w:val="left" w:pos="1416"/>
        </w:tabs>
        <w:spacing w:before="202" w:after="0" w:line="240" w:lineRule="auto"/>
        <w:rPr>
          <w:color w:val="000000"/>
        </w:rPr>
      </w:pPr>
      <w:r>
        <w:rPr>
          <w:color w:val="000000"/>
        </w:rPr>
        <w:t>Danh mục các hình vẽ</w:t>
      </w:r>
    </w:p>
    <w:p w14:paraId="614E9DE3" w14:textId="2C6A190A" w:rsidR="00D034A7" w:rsidRPr="00AD6B92" w:rsidRDefault="00D034A7">
      <w:pPr>
        <w:numPr>
          <w:ilvl w:val="0"/>
          <w:numId w:val="19"/>
        </w:numPr>
        <w:pBdr>
          <w:top w:val="nil"/>
          <w:left w:val="nil"/>
          <w:bottom w:val="nil"/>
          <w:right w:val="nil"/>
          <w:between w:val="nil"/>
        </w:pBdr>
        <w:tabs>
          <w:tab w:val="left" w:pos="1415"/>
        </w:tabs>
        <w:spacing w:before="201" w:after="0" w:line="240" w:lineRule="auto"/>
        <w:ind w:left="1415" w:hanging="719"/>
        <w:rPr>
          <w:color w:val="000000"/>
        </w:rPr>
      </w:pPr>
      <w:r>
        <w:rPr>
          <w:color w:val="000000"/>
        </w:rPr>
        <w:t>Mở đầu</w:t>
      </w:r>
    </w:p>
    <w:p w14:paraId="200C062D" w14:textId="77777777" w:rsidR="00D034A7" w:rsidRPr="00AF2D98" w:rsidRDefault="00D034A7" w:rsidP="00D034A7">
      <w:pPr>
        <w:pStyle w:val="Heading2"/>
        <w:rPr>
          <w:rStyle w:val="Strong"/>
          <w:b/>
          <w:bCs/>
        </w:rPr>
      </w:pPr>
      <w:bookmarkStart w:id="26" w:name="_Toc209208196"/>
      <w:bookmarkStart w:id="27" w:name="_Toc209560324"/>
      <w:r w:rsidRPr="00AF2D98">
        <w:rPr>
          <w:rStyle w:val="Strong"/>
          <w:b/>
          <w:bCs/>
        </w:rPr>
        <w:lastRenderedPageBreak/>
        <w:t>Tổng quan về các kiến thức học máy và mã độc</w:t>
      </w:r>
      <w:bookmarkEnd w:id="26"/>
      <w:bookmarkEnd w:id="27"/>
      <w:r w:rsidRPr="00AF2D98">
        <w:rPr>
          <w:rStyle w:val="Strong"/>
          <w:b/>
          <w:bCs/>
        </w:rPr>
        <w:t xml:space="preserve"> </w:t>
      </w:r>
    </w:p>
    <w:p w14:paraId="0855B7BB" w14:textId="77777777" w:rsidR="00D034A7" w:rsidRPr="00AF2D98" w:rsidRDefault="00D034A7" w:rsidP="00D034A7">
      <w:pPr>
        <w:rPr>
          <w:sz w:val="24"/>
          <w:szCs w:val="24"/>
          <w:lang w:val="en-US" w:bidi="ar-SA"/>
        </w:rPr>
      </w:pPr>
      <w:bookmarkStart w:id="28" w:name="_Toc452402308"/>
      <w:bookmarkStart w:id="29" w:name="_Toc452409600"/>
      <w:r>
        <w:t>Chương này giới thiệu các khái niệm cơ bản liên quan đến học máy và mã độc, đặt nền tảng lý thuyết cho nghiên cứu. Nội dung sẽ tập trung vào việc giải thích các kỹ thuật học máy được sử dụng trong phát hiện mã độc và các phương pháp tấn công đối kháng để vượt qua chúng.</w:t>
      </w:r>
    </w:p>
    <w:p w14:paraId="5B762A11" w14:textId="77777777" w:rsidR="00D034A7" w:rsidRDefault="00D034A7" w:rsidP="00D034A7">
      <w:pPr>
        <w:pStyle w:val="Heading3"/>
      </w:pPr>
      <w:bookmarkStart w:id="30" w:name="_Toc209208197"/>
      <w:bookmarkStart w:id="31" w:name="_Toc209560325"/>
      <w:r>
        <w:t>Giới thiệu về học máy trong an ninh mạng</w:t>
      </w:r>
      <w:bookmarkEnd w:id="30"/>
      <w:bookmarkEnd w:id="31"/>
    </w:p>
    <w:p w14:paraId="5F38C3A9" w14:textId="77777777" w:rsidR="00D034A7" w:rsidRDefault="00D034A7">
      <w:pPr>
        <w:numPr>
          <w:ilvl w:val="0"/>
          <w:numId w:val="9"/>
        </w:numPr>
        <w:spacing w:before="0" w:after="0" w:line="312" w:lineRule="auto"/>
      </w:pPr>
      <w:r>
        <w:t>Tổng quan về các loại học máy: học có giám sát, không giám sát và học tăng cường.</w:t>
      </w:r>
    </w:p>
    <w:p w14:paraId="1FB72368" w14:textId="77777777" w:rsidR="00D034A7" w:rsidRDefault="00D034A7">
      <w:pPr>
        <w:numPr>
          <w:ilvl w:val="0"/>
          <w:numId w:val="9"/>
        </w:numPr>
        <w:spacing w:before="0" w:after="0" w:line="312" w:lineRule="auto"/>
      </w:pPr>
      <w:r>
        <w:t>Ứng dụng của học máy trong phát hiện mã độc.</w:t>
      </w:r>
    </w:p>
    <w:p w14:paraId="4FD60DAB" w14:textId="77777777" w:rsidR="00D034A7" w:rsidRDefault="00D034A7" w:rsidP="00D034A7">
      <w:pPr>
        <w:pStyle w:val="Heading3"/>
      </w:pPr>
      <w:bookmarkStart w:id="32" w:name="_Toc209208198"/>
      <w:bookmarkStart w:id="33" w:name="_Toc209560326"/>
      <w:r>
        <w:t>Khái niệm mã độc và các hệ thống phát hiện mã độc</w:t>
      </w:r>
      <w:bookmarkEnd w:id="32"/>
      <w:bookmarkEnd w:id="33"/>
    </w:p>
    <w:p w14:paraId="61D73E7F" w14:textId="77777777" w:rsidR="00D034A7" w:rsidRDefault="00D034A7">
      <w:pPr>
        <w:numPr>
          <w:ilvl w:val="0"/>
          <w:numId w:val="10"/>
        </w:numPr>
        <w:spacing w:before="0" w:after="0" w:line="312" w:lineRule="auto"/>
      </w:pPr>
      <w:r>
        <w:t>Định nghĩa và phân loại mã độc (ví dụ: virus, ransomware, trojan).</w:t>
      </w:r>
    </w:p>
    <w:p w14:paraId="19858520" w14:textId="77777777" w:rsidR="00D034A7" w:rsidRDefault="00D034A7">
      <w:pPr>
        <w:numPr>
          <w:ilvl w:val="0"/>
          <w:numId w:val="10"/>
        </w:numPr>
        <w:spacing w:before="0" w:after="0" w:line="312" w:lineRule="auto"/>
      </w:pPr>
      <w:r>
        <w:t>Các phương pháp phát hiện mã độc truyền thống và dựa trên học máy.</w:t>
      </w:r>
    </w:p>
    <w:p w14:paraId="3250E130" w14:textId="77777777" w:rsidR="00D034A7" w:rsidRDefault="00D034A7" w:rsidP="00D034A7">
      <w:pPr>
        <w:pStyle w:val="Heading3"/>
      </w:pPr>
      <w:bookmarkStart w:id="34" w:name="_Toc209208199"/>
      <w:bookmarkStart w:id="35" w:name="_Toc209560327"/>
      <w:r>
        <w:t>Học máy đối kháng và các kỹ thuật vượt qua hệ thống phát hiện</w:t>
      </w:r>
      <w:bookmarkEnd w:id="34"/>
      <w:bookmarkEnd w:id="35"/>
    </w:p>
    <w:p w14:paraId="63DBA9A1" w14:textId="77777777" w:rsidR="00D034A7" w:rsidRDefault="00D034A7">
      <w:pPr>
        <w:numPr>
          <w:ilvl w:val="0"/>
          <w:numId w:val="11"/>
        </w:numPr>
        <w:spacing w:before="0" w:after="0" w:line="312" w:lineRule="auto"/>
      </w:pPr>
      <w:r>
        <w:t>Giới thiệu về học máy đối kháng (adversarial machine learning).</w:t>
      </w:r>
    </w:p>
    <w:p w14:paraId="7D07725B" w14:textId="77777777" w:rsidR="00D034A7" w:rsidRDefault="00D034A7">
      <w:pPr>
        <w:numPr>
          <w:ilvl w:val="0"/>
          <w:numId w:val="11"/>
        </w:numPr>
        <w:spacing w:before="0" w:after="0" w:line="312" w:lineRule="auto"/>
      </w:pPr>
      <w:r>
        <w:t>Tổng quan các phương pháp như Fast Gradient Sign Method (FGSM), mạng đối kháng tạo sinh (GANs) và học tăng cường.</w:t>
      </w:r>
    </w:p>
    <w:p w14:paraId="21BB0A57" w14:textId="77777777" w:rsidR="00D034A7" w:rsidRDefault="00D034A7" w:rsidP="00D034A7">
      <w:pPr>
        <w:pStyle w:val="Heading3"/>
      </w:pPr>
      <w:bookmarkStart w:id="36" w:name="_Toc209208200"/>
      <w:bookmarkStart w:id="37" w:name="_Toc209560328"/>
      <w:r>
        <w:t>Kết luận Chương 1:</w:t>
      </w:r>
      <w:bookmarkEnd w:id="36"/>
      <w:bookmarkEnd w:id="37"/>
      <w:r>
        <w:t xml:space="preserve"> </w:t>
      </w:r>
    </w:p>
    <w:p w14:paraId="1F887A0F" w14:textId="77777777" w:rsidR="00D034A7" w:rsidRDefault="00D034A7" w:rsidP="00D034A7">
      <w:r w:rsidRPr="00AF2D98">
        <w:t>Tóm tắt vai trò của học máy trong phát hiện mã độc và các thách thức khi đối mặt với các cuộc tấn công đối kháng.</w:t>
      </w:r>
    </w:p>
    <w:p w14:paraId="51BF4BBE" w14:textId="77777777" w:rsidR="00D034A7" w:rsidRPr="00AF2D98" w:rsidRDefault="00D034A7" w:rsidP="00D034A7">
      <w:pPr>
        <w:pStyle w:val="Heading2"/>
        <w:rPr>
          <w:rStyle w:val="Strong"/>
          <w:b/>
          <w:bCs/>
        </w:rPr>
      </w:pPr>
      <w:bookmarkStart w:id="38" w:name="_Toc209208201"/>
      <w:bookmarkStart w:id="39" w:name="_Toc209560329"/>
      <w:r>
        <w:rPr>
          <w:rStyle w:val="Strong"/>
          <w:b/>
          <w:bCs/>
        </w:rPr>
        <w:t>T</w:t>
      </w:r>
      <w:r w:rsidRPr="00AF2D98">
        <w:rPr>
          <w:rStyle w:val="Strong"/>
          <w:b/>
          <w:bCs/>
        </w:rPr>
        <w:t>riển khai và các thuật toán xử lý dữ liệu</w:t>
      </w:r>
      <w:bookmarkEnd w:id="38"/>
      <w:bookmarkEnd w:id="39"/>
    </w:p>
    <w:p w14:paraId="32C99E01" w14:textId="77777777" w:rsidR="00D034A7" w:rsidRDefault="00D034A7" w:rsidP="00D034A7">
      <w:r>
        <w:t>Chương này trình bày quá trình triển khai các kỹ thuật vượt qua hệ thống phát hiện mã độc, bao gồm việc xử lý dữ liệu, xây dựng mô hình và thực hiện các thuật toán. Nội dung tập trung vào việc áp dụng các công cụ như Foolbox, MalGAN và Gym-malware để tạo ra các mẫu mã độc đối kháng.</w:t>
      </w:r>
    </w:p>
    <w:p w14:paraId="7BBF4801" w14:textId="77777777" w:rsidR="00D034A7" w:rsidRDefault="00D034A7" w:rsidP="00D034A7">
      <w:pPr>
        <w:pStyle w:val="Heading3"/>
      </w:pPr>
      <w:bookmarkStart w:id="40" w:name="_Toc209208202"/>
      <w:bookmarkStart w:id="41" w:name="_Toc209560330"/>
      <w:r>
        <w:t>Chuẩn bị và xử lý dữ liệu</w:t>
      </w:r>
      <w:bookmarkEnd w:id="40"/>
      <w:bookmarkEnd w:id="41"/>
    </w:p>
    <w:p w14:paraId="743A3EAE" w14:textId="1AABBC85" w:rsidR="00D034A7" w:rsidRDefault="00D034A7">
      <w:pPr>
        <w:numPr>
          <w:ilvl w:val="0"/>
          <w:numId w:val="12"/>
        </w:numPr>
        <w:spacing w:before="0" w:after="0" w:line="312" w:lineRule="auto"/>
      </w:pPr>
      <w:r>
        <w:t xml:space="preserve">Nguồn dữ liệu: </w:t>
      </w:r>
      <w:r w:rsidR="00AD6B92" w:rsidRPr="00AD6B92">
        <w:rPr>
          <w:lang w:val="en-US" w:eastAsia="en-AU"/>
        </w:rPr>
        <w:t>EMBER, BODMAS</w:t>
      </w:r>
      <w:r>
        <w:t>, MNIST và các tập dữ liệu mã độc công khai.</w:t>
      </w:r>
    </w:p>
    <w:p w14:paraId="79837DD6" w14:textId="77777777" w:rsidR="00D034A7" w:rsidRDefault="00D034A7">
      <w:pPr>
        <w:numPr>
          <w:ilvl w:val="0"/>
          <w:numId w:val="12"/>
        </w:numPr>
        <w:spacing w:before="0" w:after="0" w:line="312" w:lineRule="auto"/>
      </w:pPr>
      <w:r>
        <w:t>Quy trình tiền xử lý dữ liệu để phù hợp với các mô hình học máy.</w:t>
      </w:r>
    </w:p>
    <w:p w14:paraId="447F78D9" w14:textId="77777777" w:rsidR="00D034A7" w:rsidRDefault="00D034A7" w:rsidP="00D034A7">
      <w:pPr>
        <w:pStyle w:val="Heading3"/>
      </w:pPr>
      <w:bookmarkStart w:id="42" w:name="_Toc209208203"/>
      <w:bookmarkStart w:id="43" w:name="_Toc209560331"/>
      <w:r>
        <w:lastRenderedPageBreak/>
        <w:t>Triển khai các kỹ thuật học máy đối kháng</w:t>
      </w:r>
      <w:bookmarkEnd w:id="42"/>
      <w:bookmarkEnd w:id="43"/>
    </w:p>
    <w:p w14:paraId="694BEB48" w14:textId="60B0448C" w:rsidR="00D034A7" w:rsidRDefault="00D034A7">
      <w:pPr>
        <w:numPr>
          <w:ilvl w:val="0"/>
          <w:numId w:val="13"/>
        </w:numPr>
        <w:spacing w:before="0" w:after="0" w:line="312" w:lineRule="auto"/>
      </w:pPr>
      <w:r>
        <w:t>Ứng dụng để tạo mẫu mã độc đối kháng với FGSM.</w:t>
      </w:r>
    </w:p>
    <w:p w14:paraId="041B568B" w14:textId="77777777" w:rsidR="00D034A7" w:rsidRDefault="00D034A7" w:rsidP="00D034A7">
      <w:pPr>
        <w:pStyle w:val="Heading3"/>
      </w:pPr>
      <w:bookmarkStart w:id="44" w:name="_Toc209208204"/>
      <w:bookmarkStart w:id="45" w:name="_Toc209560332"/>
      <w:r>
        <w:t>Ứng dụng học tăng cường với Gym-malware</w:t>
      </w:r>
      <w:bookmarkEnd w:id="44"/>
      <w:bookmarkEnd w:id="45"/>
    </w:p>
    <w:p w14:paraId="27D3CE24" w14:textId="14DF9949" w:rsidR="00D034A7" w:rsidRDefault="00D034A7">
      <w:pPr>
        <w:numPr>
          <w:ilvl w:val="0"/>
          <w:numId w:val="14"/>
        </w:numPr>
        <w:spacing w:before="0" w:after="0" w:line="312" w:lineRule="auto"/>
      </w:pPr>
      <w:r>
        <w:t>Cài đặt môi trường Gym-malware và thư</w:t>
      </w:r>
      <w:r w:rsidR="00AD6B92">
        <w:t xml:space="preserve"> viện</w:t>
      </w:r>
      <w:r>
        <w:t>.</w:t>
      </w:r>
    </w:p>
    <w:p w14:paraId="03980509" w14:textId="77777777" w:rsidR="00D034A7" w:rsidRDefault="00D034A7">
      <w:pPr>
        <w:numPr>
          <w:ilvl w:val="0"/>
          <w:numId w:val="14"/>
        </w:numPr>
        <w:spacing w:before="0" w:after="0" w:line="312" w:lineRule="auto"/>
      </w:pPr>
      <w:r>
        <w:t>Tối ưu hóa mẫu mã độc thông qua các hành động như thêm byte hoặc sửa đổi tiêu đề.</w:t>
      </w:r>
    </w:p>
    <w:p w14:paraId="7A05E875" w14:textId="77777777" w:rsidR="00D034A7" w:rsidRDefault="00D034A7" w:rsidP="00D034A7">
      <w:pPr>
        <w:pStyle w:val="Heading3"/>
      </w:pPr>
      <w:bookmarkStart w:id="46" w:name="_Toc209208205"/>
      <w:bookmarkStart w:id="47" w:name="_Toc209560333"/>
      <w:r>
        <w:t>Đánh giá và so sánh hiệu quả các phương pháp</w:t>
      </w:r>
      <w:bookmarkEnd w:id="46"/>
      <w:bookmarkEnd w:id="47"/>
    </w:p>
    <w:p w14:paraId="4FB3C790" w14:textId="77777777" w:rsidR="00D034A7" w:rsidRDefault="00D034A7">
      <w:pPr>
        <w:numPr>
          <w:ilvl w:val="0"/>
          <w:numId w:val="15"/>
        </w:numPr>
        <w:spacing w:before="0" w:after="0" w:line="312" w:lineRule="auto"/>
      </w:pPr>
      <w:r>
        <w:t>Tiêu chí đánh giá: tỷ lệ qua mặt, tính hợp lệ, chi phí tính toán.</w:t>
      </w:r>
    </w:p>
    <w:p w14:paraId="3EFBD147" w14:textId="77777777" w:rsidR="00D034A7" w:rsidRDefault="00D034A7">
      <w:pPr>
        <w:numPr>
          <w:ilvl w:val="0"/>
          <w:numId w:val="15"/>
        </w:numPr>
        <w:spacing w:before="0" w:after="0" w:line="312" w:lineRule="auto"/>
      </w:pPr>
      <w:r>
        <w:t>Sử dụng Matplotlib để trực quan hóa kết quả so sánh.</w:t>
      </w:r>
    </w:p>
    <w:p w14:paraId="5D987532" w14:textId="77777777" w:rsidR="00D034A7" w:rsidRDefault="00D034A7" w:rsidP="00D034A7">
      <w:pPr>
        <w:pStyle w:val="Heading3"/>
      </w:pPr>
      <w:bookmarkStart w:id="48" w:name="_Toc209208206"/>
      <w:bookmarkStart w:id="49" w:name="_Toc209560334"/>
      <w:r>
        <w:t>Kết luận Chương 2:</w:t>
      </w:r>
      <w:bookmarkEnd w:id="48"/>
      <w:bookmarkEnd w:id="49"/>
      <w:r>
        <w:t xml:space="preserve"> </w:t>
      </w:r>
    </w:p>
    <w:p w14:paraId="3CD4E84A" w14:textId="77777777" w:rsidR="00D034A7" w:rsidRDefault="00D034A7" w:rsidP="00D034A7">
      <w:r>
        <w:t>Tóm tắt các kỹ thuật triển khai và hiệu quả ban đầu của các phương pháp.</w:t>
      </w:r>
    </w:p>
    <w:p w14:paraId="4EE032A7" w14:textId="77777777" w:rsidR="00D034A7" w:rsidRPr="00AF2D98" w:rsidRDefault="00D034A7" w:rsidP="00D034A7">
      <w:pPr>
        <w:pStyle w:val="Heading2"/>
        <w:rPr>
          <w:rStyle w:val="Strong"/>
          <w:b/>
          <w:bCs/>
        </w:rPr>
      </w:pPr>
      <w:bookmarkStart w:id="50" w:name="_Toc209208207"/>
      <w:bookmarkStart w:id="51" w:name="_Toc209560335"/>
      <w:r>
        <w:rPr>
          <w:rStyle w:val="Strong"/>
          <w:b/>
          <w:bCs/>
        </w:rPr>
        <w:t>Thực nghiệm</w:t>
      </w:r>
      <w:r w:rsidRPr="00AF2D98">
        <w:rPr>
          <w:rStyle w:val="Strong"/>
          <w:b/>
          <w:bCs/>
        </w:rPr>
        <w:t xml:space="preserve"> và kết quả</w:t>
      </w:r>
      <w:bookmarkEnd w:id="50"/>
      <w:bookmarkEnd w:id="51"/>
    </w:p>
    <w:p w14:paraId="0A040D5C" w14:textId="77777777" w:rsidR="00D034A7" w:rsidRDefault="00D034A7" w:rsidP="00D034A7">
      <w:r>
        <w:t>Chương này trình bày các kết quả thực nghiệm, bao gồm các mẫu mã độc đối kháng được tạo ra, hiệu suất của các phương pháp và các khuyến nghị cải thiện hệ thống phát hiện mã độc. Nội dung sẽ bao gồm mã nguồn, biểu đồ và phân tích chi tiết.</w:t>
      </w:r>
    </w:p>
    <w:p w14:paraId="588129FC" w14:textId="77777777" w:rsidR="00D034A7" w:rsidRDefault="00D034A7" w:rsidP="00D034A7">
      <w:pPr>
        <w:pStyle w:val="Heading3"/>
      </w:pPr>
      <w:bookmarkStart w:id="52" w:name="_Toc209208208"/>
      <w:bookmarkStart w:id="53" w:name="_Toc209560336"/>
      <w:r>
        <w:t>Trình diễn các mẫu mã độc đối kháng</w:t>
      </w:r>
      <w:bookmarkEnd w:id="52"/>
      <w:bookmarkEnd w:id="53"/>
    </w:p>
    <w:p w14:paraId="6E347EC9" w14:textId="103AE8A1" w:rsidR="00D034A7" w:rsidRDefault="00D034A7">
      <w:pPr>
        <w:numPr>
          <w:ilvl w:val="0"/>
          <w:numId w:val="16"/>
        </w:numPr>
        <w:spacing w:before="0" w:after="0" w:line="312" w:lineRule="auto"/>
      </w:pPr>
      <w:r>
        <w:t xml:space="preserve">Giới thiệu các mẫu mã độc được tạo bởi </w:t>
      </w:r>
      <w:r w:rsidR="00AD6B92">
        <w:t>FGSM</w:t>
      </w:r>
      <w:r>
        <w:t xml:space="preserve"> và Gym-malware.</w:t>
      </w:r>
    </w:p>
    <w:p w14:paraId="6EF0E7D8" w14:textId="77777777" w:rsidR="00D034A7" w:rsidRDefault="00D034A7">
      <w:pPr>
        <w:numPr>
          <w:ilvl w:val="0"/>
          <w:numId w:val="16"/>
        </w:numPr>
        <w:spacing w:before="0" w:after="0" w:line="312" w:lineRule="auto"/>
      </w:pPr>
      <w:r>
        <w:t>Kiểm tra tính hợp lệ và khả năng thực thi của các mẫu mã độc.</w:t>
      </w:r>
    </w:p>
    <w:p w14:paraId="2AFB2901" w14:textId="77777777" w:rsidR="00D034A7" w:rsidRDefault="00D034A7" w:rsidP="00D034A7">
      <w:pPr>
        <w:pStyle w:val="Heading3"/>
      </w:pPr>
      <w:bookmarkStart w:id="54" w:name="_Toc209208209"/>
      <w:bookmarkStart w:id="55" w:name="_Toc209560337"/>
      <w:r>
        <w:t>Phân tích kết quả thực nghiệm</w:t>
      </w:r>
      <w:bookmarkEnd w:id="54"/>
      <w:bookmarkEnd w:id="55"/>
    </w:p>
    <w:p w14:paraId="0060D59F" w14:textId="77777777" w:rsidR="00D034A7" w:rsidRDefault="00D034A7">
      <w:pPr>
        <w:numPr>
          <w:ilvl w:val="0"/>
          <w:numId w:val="17"/>
        </w:numPr>
        <w:spacing w:before="0" w:after="0" w:line="312" w:lineRule="auto"/>
      </w:pPr>
      <w:r>
        <w:t>Trình bày tỷ lệ qua mặt thành công của từng phương pháp.</w:t>
      </w:r>
    </w:p>
    <w:p w14:paraId="1DEFE877" w14:textId="1CD01AB0" w:rsidR="00D034A7" w:rsidRDefault="00D034A7">
      <w:pPr>
        <w:numPr>
          <w:ilvl w:val="0"/>
          <w:numId w:val="17"/>
        </w:numPr>
        <w:spacing w:before="0" w:after="0" w:line="312" w:lineRule="auto"/>
      </w:pPr>
      <w:r>
        <w:t>So sánh ưu, nhược điểm giữa FGSM và học tăng cường.</w:t>
      </w:r>
    </w:p>
    <w:p w14:paraId="17B5DD73" w14:textId="77777777" w:rsidR="00D034A7" w:rsidRDefault="00D034A7" w:rsidP="00D034A7">
      <w:pPr>
        <w:pStyle w:val="Heading3"/>
      </w:pPr>
      <w:bookmarkStart w:id="56" w:name="_Toc209208210"/>
      <w:bookmarkStart w:id="57" w:name="_Toc209560338"/>
      <w:r>
        <w:t>Khuyến nghị cải thiện hệ thống phát hiện mã độc</w:t>
      </w:r>
      <w:bookmarkEnd w:id="56"/>
      <w:bookmarkEnd w:id="57"/>
    </w:p>
    <w:p w14:paraId="36FD39D4" w14:textId="77777777" w:rsidR="00D034A7" w:rsidRDefault="00D034A7">
      <w:pPr>
        <w:numPr>
          <w:ilvl w:val="0"/>
          <w:numId w:val="18"/>
        </w:numPr>
        <w:spacing w:before="0" w:after="0" w:line="312" w:lineRule="auto"/>
      </w:pPr>
      <w:r>
        <w:t>Đề xuất các biện pháp như tăng cường dữ liệu huấn luyện hoặc áp dụng kỹ thuật phòng thủ đối kháng.</w:t>
      </w:r>
    </w:p>
    <w:p w14:paraId="2BA04492" w14:textId="77777777" w:rsidR="00D034A7" w:rsidRDefault="00D034A7">
      <w:pPr>
        <w:numPr>
          <w:ilvl w:val="0"/>
          <w:numId w:val="18"/>
        </w:numPr>
        <w:spacing w:before="0" w:after="0" w:line="312" w:lineRule="auto"/>
      </w:pPr>
      <w:r>
        <w:t>Thảo luận về khả năng áp dụng thực tiễn của các kết quả nghiên cứu.</w:t>
      </w:r>
    </w:p>
    <w:p w14:paraId="3E73649D" w14:textId="77777777" w:rsidR="00D034A7" w:rsidRDefault="00D034A7" w:rsidP="00D034A7">
      <w:pPr>
        <w:pStyle w:val="Heading3"/>
      </w:pPr>
      <w:bookmarkStart w:id="58" w:name="_Toc209208211"/>
      <w:bookmarkStart w:id="59" w:name="_Toc209560339"/>
      <w:r>
        <w:lastRenderedPageBreak/>
        <w:t>Kết luận Chương 3:</w:t>
      </w:r>
      <w:bookmarkEnd w:id="58"/>
      <w:bookmarkEnd w:id="59"/>
      <w:r>
        <w:t xml:space="preserve"> </w:t>
      </w:r>
    </w:p>
    <w:p w14:paraId="6BE7B120" w14:textId="77777777" w:rsidR="00D034A7" w:rsidRDefault="00D034A7" w:rsidP="00D034A7">
      <w:r>
        <w:t>Tóm tắt các kết quả đạt được và đóng góp của đồ án.</w:t>
      </w:r>
    </w:p>
    <w:bookmarkEnd w:id="28"/>
    <w:bookmarkEnd w:id="29"/>
    <w:p w14:paraId="5C5E1080" w14:textId="77777777" w:rsidR="00A33602" w:rsidRDefault="00DA41E3" w:rsidP="00A33602">
      <w:pPr>
        <w:ind w:firstLine="0"/>
        <w:rPr>
          <w:lang w:val="en-US"/>
        </w:rPr>
      </w:pPr>
      <w:r>
        <w:rPr>
          <w:lang w:val="en-US"/>
        </w:rPr>
        <w:br w:type="page"/>
      </w:r>
    </w:p>
    <w:p w14:paraId="3C687438" w14:textId="11D357EB" w:rsidR="00DA41E3" w:rsidRDefault="000E1BEC" w:rsidP="00DA41E3">
      <w:pPr>
        <w:pStyle w:val="Heading1"/>
        <w:rPr>
          <w:lang w:val="en-US"/>
        </w:rPr>
      </w:pPr>
      <w:bookmarkStart w:id="60" w:name="_Toc209560340"/>
      <w:r w:rsidRPr="000E1BEC">
        <w:rPr>
          <w:lang w:val="en-US"/>
        </w:rPr>
        <w:t>DANH MỤC TỪ VIẾT TẮT</w:t>
      </w:r>
      <w:bookmarkEnd w:id="60"/>
    </w:p>
    <w:tbl>
      <w:tblPr>
        <w:tblW w:w="9782"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3127"/>
        <w:gridCol w:w="6655"/>
      </w:tblGrid>
      <w:tr w:rsidR="006B3FE8" w:rsidRPr="00D00FFE" w14:paraId="4B25DA2A" w14:textId="77777777">
        <w:trPr>
          <w:trHeight w:val="305"/>
        </w:trPr>
        <w:tc>
          <w:tcPr>
            <w:tcW w:w="3127" w:type="dxa"/>
            <w:shd w:val="clear" w:color="auto" w:fill="FFFFFF"/>
          </w:tcPr>
          <w:p w14:paraId="3FCE4DE3"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SARVAM</w:t>
            </w:r>
          </w:p>
        </w:tc>
        <w:tc>
          <w:tcPr>
            <w:tcW w:w="6655" w:type="dxa"/>
            <w:shd w:val="clear" w:color="auto" w:fill="FFFFFF"/>
          </w:tcPr>
          <w:p w14:paraId="688ED8F3"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Search And RetrieVAI of Malware - Tìm Kiếm Và Truy Xuất Mã Độc</w:t>
            </w:r>
          </w:p>
        </w:tc>
      </w:tr>
      <w:tr w:rsidR="006B3FE8" w:rsidRPr="00D00FFE" w14:paraId="6824F97E" w14:textId="77777777">
        <w:trPr>
          <w:trHeight w:val="305"/>
        </w:trPr>
        <w:tc>
          <w:tcPr>
            <w:tcW w:w="3127" w:type="dxa"/>
            <w:shd w:val="clear" w:color="auto" w:fill="FFFFFF"/>
          </w:tcPr>
          <w:p w14:paraId="062F48B7"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GANs</w:t>
            </w:r>
          </w:p>
        </w:tc>
        <w:tc>
          <w:tcPr>
            <w:tcW w:w="6655" w:type="dxa"/>
            <w:shd w:val="clear" w:color="auto" w:fill="FFFFFF"/>
          </w:tcPr>
          <w:p w14:paraId="5F054495"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Generative Adversarial Networks - Mạng Đối Kháng Tạo Sinh</w:t>
            </w:r>
          </w:p>
        </w:tc>
      </w:tr>
      <w:tr w:rsidR="006B3FE8" w:rsidRPr="00D00FFE" w14:paraId="1A71C531" w14:textId="77777777">
        <w:trPr>
          <w:trHeight w:val="305"/>
        </w:trPr>
        <w:tc>
          <w:tcPr>
            <w:tcW w:w="3127" w:type="dxa"/>
            <w:shd w:val="clear" w:color="auto" w:fill="FFFFFF"/>
          </w:tcPr>
          <w:p w14:paraId="6D845028"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FGSM</w:t>
            </w:r>
          </w:p>
        </w:tc>
        <w:tc>
          <w:tcPr>
            <w:tcW w:w="6655" w:type="dxa"/>
            <w:shd w:val="clear" w:color="auto" w:fill="FFFFFF"/>
          </w:tcPr>
          <w:p w14:paraId="0803F244"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Fast Gradient Sign Method - Phương Pháp Dấu Gradient Nhanh</w:t>
            </w:r>
          </w:p>
        </w:tc>
      </w:tr>
      <w:tr w:rsidR="006B3FE8" w:rsidRPr="00D00FFE" w14:paraId="4F9E9A2A" w14:textId="77777777">
        <w:trPr>
          <w:trHeight w:val="305"/>
        </w:trPr>
        <w:tc>
          <w:tcPr>
            <w:tcW w:w="3127" w:type="dxa"/>
            <w:shd w:val="clear" w:color="auto" w:fill="FFFFFF"/>
          </w:tcPr>
          <w:p w14:paraId="19A69BE8"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MalGAN</w:t>
            </w:r>
          </w:p>
        </w:tc>
        <w:tc>
          <w:tcPr>
            <w:tcW w:w="6655" w:type="dxa"/>
            <w:shd w:val="clear" w:color="auto" w:fill="FFFFFF"/>
          </w:tcPr>
          <w:p w14:paraId="27B7C21D"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MalGAN - Mạng Tạo Mã Độc Đối Kháng</w:t>
            </w:r>
          </w:p>
        </w:tc>
      </w:tr>
      <w:tr w:rsidR="006B3FE8" w:rsidRPr="00D00FFE" w14:paraId="4B6E6807" w14:textId="77777777">
        <w:trPr>
          <w:trHeight w:val="305"/>
        </w:trPr>
        <w:tc>
          <w:tcPr>
            <w:tcW w:w="3127" w:type="dxa"/>
            <w:shd w:val="clear" w:color="auto" w:fill="FFFFFF"/>
          </w:tcPr>
          <w:p w14:paraId="2944CCF8"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LightGBM</w:t>
            </w:r>
          </w:p>
        </w:tc>
        <w:tc>
          <w:tcPr>
            <w:tcW w:w="6655" w:type="dxa"/>
            <w:shd w:val="clear" w:color="auto" w:fill="FFFFFF"/>
          </w:tcPr>
          <w:p w14:paraId="4F780BED"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LightGBM - Mô Hình Gradient Boosting</w:t>
            </w:r>
          </w:p>
        </w:tc>
      </w:tr>
      <w:tr w:rsidR="006B3FE8" w:rsidRPr="00D00FFE" w14:paraId="49DEEA4C" w14:textId="77777777">
        <w:trPr>
          <w:trHeight w:val="305"/>
        </w:trPr>
        <w:tc>
          <w:tcPr>
            <w:tcW w:w="3127" w:type="dxa"/>
            <w:shd w:val="clear" w:color="auto" w:fill="FFFFFF"/>
          </w:tcPr>
          <w:p w14:paraId="6599A1B8"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BODMAS</w:t>
            </w:r>
          </w:p>
        </w:tc>
        <w:tc>
          <w:tcPr>
            <w:tcW w:w="6655" w:type="dxa"/>
            <w:shd w:val="clear" w:color="auto" w:fill="FFFFFF"/>
          </w:tcPr>
          <w:p w14:paraId="51DDED21"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BODMAS - Bộ Dữ Liệu Mã Độc</w:t>
            </w:r>
          </w:p>
        </w:tc>
      </w:tr>
      <w:tr w:rsidR="006B3FE8" w:rsidRPr="00D00FFE" w14:paraId="65CC328A" w14:textId="77777777">
        <w:trPr>
          <w:trHeight w:val="305"/>
        </w:trPr>
        <w:tc>
          <w:tcPr>
            <w:tcW w:w="3127" w:type="dxa"/>
            <w:shd w:val="clear" w:color="auto" w:fill="FFFFFF"/>
          </w:tcPr>
          <w:p w14:paraId="07CF4140"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Q-Learning</w:t>
            </w:r>
          </w:p>
        </w:tc>
        <w:tc>
          <w:tcPr>
            <w:tcW w:w="6655" w:type="dxa"/>
            <w:shd w:val="clear" w:color="auto" w:fill="FFFFFF"/>
          </w:tcPr>
          <w:p w14:paraId="3506ED59"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Q-Learning - Thuật Toán Học Tăng Cường</w:t>
            </w:r>
          </w:p>
        </w:tc>
      </w:tr>
      <w:tr w:rsidR="006B3FE8" w:rsidRPr="00D00FFE" w14:paraId="67926C39" w14:textId="77777777">
        <w:trPr>
          <w:trHeight w:val="305"/>
        </w:trPr>
        <w:tc>
          <w:tcPr>
            <w:tcW w:w="3127" w:type="dxa"/>
            <w:shd w:val="clear" w:color="auto" w:fill="FFFFFF"/>
          </w:tcPr>
          <w:p w14:paraId="65BBD5B6"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DQN</w:t>
            </w:r>
          </w:p>
        </w:tc>
        <w:tc>
          <w:tcPr>
            <w:tcW w:w="6655" w:type="dxa"/>
            <w:shd w:val="clear" w:color="auto" w:fill="FFFFFF"/>
          </w:tcPr>
          <w:p w14:paraId="72029170" w14:textId="77777777" w:rsidR="00D00FFE" w:rsidRPr="00D00FFE" w:rsidRDefault="00D00FFE">
            <w:pPr>
              <w:autoSpaceDE w:val="0"/>
              <w:autoSpaceDN w:val="0"/>
              <w:adjustRightInd w:val="0"/>
              <w:spacing w:before="0" w:after="0" w:line="240" w:lineRule="auto"/>
              <w:ind w:firstLine="0"/>
              <w:jc w:val="left"/>
              <w:rPr>
                <w:rFonts w:cs="Times New Roman"/>
                <w:color w:val="000000"/>
                <w:lang w:val="en-US" w:bidi="ar-SA"/>
              </w:rPr>
            </w:pPr>
            <w:r w:rsidRPr="00D00FFE">
              <w:rPr>
                <w:rFonts w:cs="Times New Roman"/>
                <w:color w:val="000000"/>
                <w:lang w:val="en-US" w:bidi="ar-SA"/>
              </w:rPr>
              <w:t>Deep Q-Network - Mạng Q Sâu</w:t>
            </w:r>
          </w:p>
        </w:tc>
      </w:tr>
    </w:tbl>
    <w:p w14:paraId="403B5766" w14:textId="77777777" w:rsidR="00A33602" w:rsidRDefault="00DA41E3" w:rsidP="00A33602">
      <w:pPr>
        <w:ind w:firstLine="0"/>
        <w:rPr>
          <w:lang w:val="en-US"/>
        </w:rPr>
      </w:pPr>
      <w:r>
        <w:rPr>
          <w:lang w:val="en-US"/>
        </w:rPr>
        <w:br w:type="page"/>
      </w:r>
    </w:p>
    <w:p w14:paraId="5B0AE2C0" w14:textId="77777777" w:rsidR="000E1BEC" w:rsidRDefault="000E1BEC" w:rsidP="000E1BEC">
      <w:pPr>
        <w:pStyle w:val="Heading1"/>
        <w:rPr>
          <w:lang w:val="en-US"/>
        </w:rPr>
      </w:pPr>
      <w:bookmarkStart w:id="61" w:name="_Toc209560341"/>
      <w:r w:rsidRPr="000E1BEC">
        <w:rPr>
          <w:lang w:val="en-US"/>
        </w:rPr>
        <w:t>DANH MỤC HÌNH VẼ</w:t>
      </w:r>
      <w:bookmarkEnd w:id="61"/>
    </w:p>
    <w:p w14:paraId="60A1CE1C" w14:textId="4B8DB48D"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r>
        <w:rPr>
          <w:lang w:val="en-US"/>
        </w:rPr>
        <w:fldChar w:fldCharType="begin"/>
      </w:r>
      <w:r>
        <w:rPr>
          <w:lang w:val="en-US"/>
        </w:rPr>
        <w:instrText xml:space="preserve"> TOC \h \z \c "Hình" </w:instrText>
      </w:r>
      <w:r>
        <w:rPr>
          <w:lang w:val="en-US"/>
        </w:rPr>
        <w:fldChar w:fldCharType="separate"/>
      </w:r>
      <w:hyperlink w:anchor="_Toc209209410" w:history="1">
        <w:r w:rsidRPr="00C70589">
          <w:rPr>
            <w:rStyle w:val="Hyperlink"/>
            <w:noProof/>
          </w:rPr>
          <w:t xml:space="preserve">Hình </w:t>
        </w:r>
        <w:r w:rsidR="002E0016">
          <w:rPr>
            <w:rStyle w:val="Hyperlink"/>
            <w:noProof/>
          </w:rPr>
          <w:t>1.</w:t>
        </w:r>
        <w:r w:rsidRPr="00C70589">
          <w:rPr>
            <w:rStyle w:val="Hyperlink"/>
            <w:noProof/>
          </w:rPr>
          <w:t>1: Tổng quan về học máy và các ứng dụng</w:t>
        </w:r>
        <w:r>
          <w:rPr>
            <w:noProof/>
            <w:webHidden/>
          </w:rPr>
          <w:tab/>
        </w:r>
        <w:r>
          <w:rPr>
            <w:noProof/>
            <w:webHidden/>
          </w:rPr>
          <w:fldChar w:fldCharType="begin"/>
        </w:r>
        <w:r>
          <w:rPr>
            <w:noProof/>
            <w:webHidden/>
          </w:rPr>
          <w:instrText xml:space="preserve"> PAGEREF _Toc209209410 \h </w:instrText>
        </w:r>
        <w:r>
          <w:rPr>
            <w:noProof/>
            <w:webHidden/>
          </w:rPr>
        </w:r>
        <w:r>
          <w:rPr>
            <w:noProof/>
            <w:webHidden/>
          </w:rPr>
          <w:fldChar w:fldCharType="separate"/>
        </w:r>
        <w:r w:rsidR="00AD1FBB">
          <w:rPr>
            <w:noProof/>
            <w:webHidden/>
          </w:rPr>
          <w:t>2</w:t>
        </w:r>
        <w:r>
          <w:rPr>
            <w:noProof/>
            <w:webHidden/>
          </w:rPr>
          <w:fldChar w:fldCharType="end"/>
        </w:r>
      </w:hyperlink>
    </w:p>
    <w:p w14:paraId="3A6CF845" w14:textId="3E9331B1"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1" w:history="1">
        <w:r w:rsidRPr="00C70589">
          <w:rPr>
            <w:rStyle w:val="Hyperlink"/>
            <w:noProof/>
          </w:rPr>
          <w:t xml:space="preserve">Hình </w:t>
        </w:r>
        <w:r w:rsidR="002E0016">
          <w:rPr>
            <w:rStyle w:val="Hyperlink"/>
            <w:noProof/>
          </w:rPr>
          <w:t>1.</w:t>
        </w:r>
        <w:r w:rsidRPr="00C70589">
          <w:rPr>
            <w:rStyle w:val="Hyperlink"/>
            <w:noProof/>
          </w:rPr>
          <w:t>2: Học có giám sát</w:t>
        </w:r>
        <w:r>
          <w:rPr>
            <w:noProof/>
            <w:webHidden/>
          </w:rPr>
          <w:tab/>
        </w:r>
        <w:r>
          <w:rPr>
            <w:noProof/>
            <w:webHidden/>
          </w:rPr>
          <w:fldChar w:fldCharType="begin"/>
        </w:r>
        <w:r>
          <w:rPr>
            <w:noProof/>
            <w:webHidden/>
          </w:rPr>
          <w:instrText xml:space="preserve"> PAGEREF _Toc209209411 \h </w:instrText>
        </w:r>
        <w:r>
          <w:rPr>
            <w:noProof/>
            <w:webHidden/>
          </w:rPr>
        </w:r>
        <w:r>
          <w:rPr>
            <w:noProof/>
            <w:webHidden/>
          </w:rPr>
          <w:fldChar w:fldCharType="separate"/>
        </w:r>
        <w:r w:rsidR="00AD1FBB">
          <w:rPr>
            <w:noProof/>
            <w:webHidden/>
          </w:rPr>
          <w:t>4</w:t>
        </w:r>
        <w:r>
          <w:rPr>
            <w:noProof/>
            <w:webHidden/>
          </w:rPr>
          <w:fldChar w:fldCharType="end"/>
        </w:r>
      </w:hyperlink>
    </w:p>
    <w:p w14:paraId="017D2F5C" w14:textId="2A8CE4B4"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2" w:history="1">
        <w:r w:rsidRPr="00C70589">
          <w:rPr>
            <w:rStyle w:val="Hyperlink"/>
            <w:noProof/>
          </w:rPr>
          <w:t xml:space="preserve">Hình </w:t>
        </w:r>
        <w:r w:rsidR="002E0016">
          <w:rPr>
            <w:rStyle w:val="Hyperlink"/>
            <w:noProof/>
          </w:rPr>
          <w:t>1.</w:t>
        </w:r>
        <w:r w:rsidRPr="00C70589">
          <w:rPr>
            <w:rStyle w:val="Hyperlink"/>
            <w:noProof/>
          </w:rPr>
          <w:t>3: Học không giám sát</w:t>
        </w:r>
        <w:r>
          <w:rPr>
            <w:noProof/>
            <w:webHidden/>
          </w:rPr>
          <w:tab/>
        </w:r>
        <w:r>
          <w:rPr>
            <w:noProof/>
            <w:webHidden/>
          </w:rPr>
          <w:fldChar w:fldCharType="begin"/>
        </w:r>
        <w:r>
          <w:rPr>
            <w:noProof/>
            <w:webHidden/>
          </w:rPr>
          <w:instrText xml:space="preserve"> PAGEREF _Toc209209412 \h </w:instrText>
        </w:r>
        <w:r>
          <w:rPr>
            <w:noProof/>
            <w:webHidden/>
          </w:rPr>
        </w:r>
        <w:r>
          <w:rPr>
            <w:noProof/>
            <w:webHidden/>
          </w:rPr>
          <w:fldChar w:fldCharType="separate"/>
        </w:r>
        <w:r w:rsidR="00AD1FBB">
          <w:rPr>
            <w:noProof/>
            <w:webHidden/>
          </w:rPr>
          <w:t>6</w:t>
        </w:r>
        <w:r>
          <w:rPr>
            <w:noProof/>
            <w:webHidden/>
          </w:rPr>
          <w:fldChar w:fldCharType="end"/>
        </w:r>
      </w:hyperlink>
    </w:p>
    <w:p w14:paraId="3A8E8A0E" w14:textId="67517C74"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3" w:history="1">
        <w:r w:rsidRPr="00C70589">
          <w:rPr>
            <w:rStyle w:val="Hyperlink"/>
            <w:noProof/>
          </w:rPr>
          <w:t xml:space="preserve">Hình </w:t>
        </w:r>
        <w:r w:rsidR="002E0016">
          <w:rPr>
            <w:rStyle w:val="Hyperlink"/>
            <w:noProof/>
          </w:rPr>
          <w:t>1.</w:t>
        </w:r>
        <w:r w:rsidRPr="00C70589">
          <w:rPr>
            <w:rStyle w:val="Hyperlink"/>
            <w:noProof/>
          </w:rPr>
          <w:t>4: Học tăng cường</w:t>
        </w:r>
        <w:r>
          <w:rPr>
            <w:noProof/>
            <w:webHidden/>
          </w:rPr>
          <w:tab/>
        </w:r>
        <w:r>
          <w:rPr>
            <w:noProof/>
            <w:webHidden/>
          </w:rPr>
          <w:fldChar w:fldCharType="begin"/>
        </w:r>
        <w:r>
          <w:rPr>
            <w:noProof/>
            <w:webHidden/>
          </w:rPr>
          <w:instrText xml:space="preserve"> PAGEREF _Toc209209413 \h </w:instrText>
        </w:r>
        <w:r>
          <w:rPr>
            <w:noProof/>
            <w:webHidden/>
          </w:rPr>
        </w:r>
        <w:r>
          <w:rPr>
            <w:noProof/>
            <w:webHidden/>
          </w:rPr>
          <w:fldChar w:fldCharType="separate"/>
        </w:r>
        <w:r w:rsidR="00AD1FBB">
          <w:rPr>
            <w:noProof/>
            <w:webHidden/>
          </w:rPr>
          <w:t>8</w:t>
        </w:r>
        <w:r>
          <w:rPr>
            <w:noProof/>
            <w:webHidden/>
          </w:rPr>
          <w:fldChar w:fldCharType="end"/>
        </w:r>
      </w:hyperlink>
    </w:p>
    <w:p w14:paraId="09530652" w14:textId="4061983B"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4" w:history="1">
        <w:r w:rsidRPr="00C70589">
          <w:rPr>
            <w:rStyle w:val="Hyperlink"/>
            <w:noProof/>
          </w:rPr>
          <w:t xml:space="preserve">Hình </w:t>
        </w:r>
        <w:r w:rsidR="002E0016">
          <w:rPr>
            <w:rStyle w:val="Hyperlink"/>
            <w:noProof/>
          </w:rPr>
          <w:t>1.</w:t>
        </w:r>
        <w:r w:rsidRPr="00C70589">
          <w:rPr>
            <w:rStyle w:val="Hyperlink"/>
            <w:noProof/>
          </w:rPr>
          <w:t>5: Các dạng mã độc thường thấy</w:t>
        </w:r>
        <w:r>
          <w:rPr>
            <w:noProof/>
            <w:webHidden/>
          </w:rPr>
          <w:tab/>
        </w:r>
        <w:r>
          <w:rPr>
            <w:noProof/>
            <w:webHidden/>
          </w:rPr>
          <w:fldChar w:fldCharType="begin"/>
        </w:r>
        <w:r>
          <w:rPr>
            <w:noProof/>
            <w:webHidden/>
          </w:rPr>
          <w:instrText xml:space="preserve"> PAGEREF _Toc209209414 \h </w:instrText>
        </w:r>
        <w:r>
          <w:rPr>
            <w:noProof/>
            <w:webHidden/>
          </w:rPr>
        </w:r>
        <w:r>
          <w:rPr>
            <w:noProof/>
            <w:webHidden/>
          </w:rPr>
          <w:fldChar w:fldCharType="separate"/>
        </w:r>
        <w:r w:rsidR="00AD1FBB">
          <w:rPr>
            <w:noProof/>
            <w:webHidden/>
          </w:rPr>
          <w:t>10</w:t>
        </w:r>
        <w:r>
          <w:rPr>
            <w:noProof/>
            <w:webHidden/>
          </w:rPr>
          <w:fldChar w:fldCharType="end"/>
        </w:r>
      </w:hyperlink>
    </w:p>
    <w:p w14:paraId="51261E74" w14:textId="2C6D3039"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5" w:history="1">
        <w:r w:rsidRPr="00C70589">
          <w:rPr>
            <w:rStyle w:val="Hyperlink"/>
            <w:noProof/>
          </w:rPr>
          <w:t xml:space="preserve">Hình </w:t>
        </w:r>
        <w:r w:rsidR="002E0016">
          <w:rPr>
            <w:rStyle w:val="Hyperlink"/>
            <w:noProof/>
          </w:rPr>
          <w:t>1.</w:t>
        </w:r>
        <w:r w:rsidRPr="00C70589">
          <w:rPr>
            <w:rStyle w:val="Hyperlink"/>
            <w:noProof/>
          </w:rPr>
          <w:t>6: Mã độc WannaCry nổi tiếng</w:t>
        </w:r>
        <w:r>
          <w:rPr>
            <w:noProof/>
            <w:webHidden/>
          </w:rPr>
          <w:tab/>
        </w:r>
        <w:r>
          <w:rPr>
            <w:noProof/>
            <w:webHidden/>
          </w:rPr>
          <w:fldChar w:fldCharType="begin"/>
        </w:r>
        <w:r>
          <w:rPr>
            <w:noProof/>
            <w:webHidden/>
          </w:rPr>
          <w:instrText xml:space="preserve"> PAGEREF _Toc209209415 \h </w:instrText>
        </w:r>
        <w:r>
          <w:rPr>
            <w:noProof/>
            <w:webHidden/>
          </w:rPr>
        </w:r>
        <w:r>
          <w:rPr>
            <w:noProof/>
            <w:webHidden/>
          </w:rPr>
          <w:fldChar w:fldCharType="separate"/>
        </w:r>
        <w:r w:rsidR="00AD1FBB">
          <w:rPr>
            <w:noProof/>
            <w:webHidden/>
          </w:rPr>
          <w:t>12</w:t>
        </w:r>
        <w:r>
          <w:rPr>
            <w:noProof/>
            <w:webHidden/>
          </w:rPr>
          <w:fldChar w:fldCharType="end"/>
        </w:r>
      </w:hyperlink>
    </w:p>
    <w:p w14:paraId="3E6B177D" w14:textId="6B90E00C"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6" w:history="1">
        <w:r w:rsidRPr="00C70589">
          <w:rPr>
            <w:rStyle w:val="Hyperlink"/>
            <w:noProof/>
          </w:rPr>
          <w:t xml:space="preserve">Hình </w:t>
        </w:r>
        <w:r w:rsidR="002E0016">
          <w:rPr>
            <w:rStyle w:val="Hyperlink"/>
            <w:noProof/>
          </w:rPr>
          <w:t>1.</w:t>
        </w:r>
        <w:r w:rsidRPr="00C70589">
          <w:rPr>
            <w:rStyle w:val="Hyperlink"/>
            <w:noProof/>
          </w:rPr>
          <w:t>7: Phân tích dựa trên chữ ký (</w:t>
        </w:r>
        <w:r w:rsidRPr="00C70589">
          <w:rPr>
            <w:rStyle w:val="Hyperlink"/>
            <w:noProof/>
            <w:lang w:val="en-US"/>
          </w:rPr>
          <w:t>signature-based detection)</w:t>
        </w:r>
        <w:r>
          <w:rPr>
            <w:noProof/>
            <w:webHidden/>
          </w:rPr>
          <w:tab/>
        </w:r>
        <w:r>
          <w:rPr>
            <w:noProof/>
            <w:webHidden/>
          </w:rPr>
          <w:fldChar w:fldCharType="begin"/>
        </w:r>
        <w:r>
          <w:rPr>
            <w:noProof/>
            <w:webHidden/>
          </w:rPr>
          <w:instrText xml:space="preserve"> PAGEREF _Toc209209416 \h </w:instrText>
        </w:r>
        <w:r>
          <w:rPr>
            <w:noProof/>
            <w:webHidden/>
          </w:rPr>
        </w:r>
        <w:r>
          <w:rPr>
            <w:noProof/>
            <w:webHidden/>
          </w:rPr>
          <w:fldChar w:fldCharType="separate"/>
        </w:r>
        <w:r w:rsidR="00AD1FBB">
          <w:rPr>
            <w:noProof/>
            <w:webHidden/>
          </w:rPr>
          <w:t>13</w:t>
        </w:r>
        <w:r>
          <w:rPr>
            <w:noProof/>
            <w:webHidden/>
          </w:rPr>
          <w:fldChar w:fldCharType="end"/>
        </w:r>
      </w:hyperlink>
    </w:p>
    <w:p w14:paraId="2D70FDF6" w14:textId="2B3DE9D2"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7" w:history="1">
        <w:r w:rsidRPr="00C70589">
          <w:rPr>
            <w:rStyle w:val="Hyperlink"/>
            <w:noProof/>
          </w:rPr>
          <w:t xml:space="preserve">Hình </w:t>
        </w:r>
        <w:r w:rsidR="002E0016">
          <w:rPr>
            <w:rStyle w:val="Hyperlink"/>
            <w:noProof/>
          </w:rPr>
          <w:t>1.</w:t>
        </w:r>
        <w:r w:rsidRPr="00C70589">
          <w:rPr>
            <w:rStyle w:val="Hyperlink"/>
            <w:noProof/>
          </w:rPr>
          <w:t>8: Phát hiện mã độc dựa trên học máy</w:t>
        </w:r>
        <w:r>
          <w:rPr>
            <w:noProof/>
            <w:webHidden/>
          </w:rPr>
          <w:tab/>
        </w:r>
        <w:r>
          <w:rPr>
            <w:noProof/>
            <w:webHidden/>
          </w:rPr>
          <w:fldChar w:fldCharType="begin"/>
        </w:r>
        <w:r>
          <w:rPr>
            <w:noProof/>
            <w:webHidden/>
          </w:rPr>
          <w:instrText xml:space="preserve"> PAGEREF _Toc209209417 \h </w:instrText>
        </w:r>
        <w:r>
          <w:rPr>
            <w:noProof/>
            <w:webHidden/>
          </w:rPr>
        </w:r>
        <w:r>
          <w:rPr>
            <w:noProof/>
            <w:webHidden/>
          </w:rPr>
          <w:fldChar w:fldCharType="separate"/>
        </w:r>
        <w:r w:rsidR="00AD1FBB">
          <w:rPr>
            <w:noProof/>
            <w:webHidden/>
          </w:rPr>
          <w:t>17</w:t>
        </w:r>
        <w:r>
          <w:rPr>
            <w:noProof/>
            <w:webHidden/>
          </w:rPr>
          <w:fldChar w:fldCharType="end"/>
        </w:r>
      </w:hyperlink>
    </w:p>
    <w:p w14:paraId="62CBA141" w14:textId="0BC23824"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8" w:history="1">
        <w:r w:rsidRPr="00C70589">
          <w:rPr>
            <w:rStyle w:val="Hyperlink"/>
            <w:noProof/>
          </w:rPr>
          <w:t xml:space="preserve">Hình </w:t>
        </w:r>
        <w:r w:rsidR="002E0016">
          <w:rPr>
            <w:rStyle w:val="Hyperlink"/>
            <w:noProof/>
          </w:rPr>
          <w:t>1.</w:t>
        </w:r>
        <w:r w:rsidRPr="00C70589">
          <w:rPr>
            <w:rStyle w:val="Hyperlink"/>
            <w:noProof/>
          </w:rPr>
          <w:t xml:space="preserve">9: Kỹ thuật </w:t>
        </w:r>
        <w:r w:rsidRPr="00C70589">
          <w:rPr>
            <w:rStyle w:val="Hyperlink"/>
            <w:noProof/>
            <w:lang w:val="en-US"/>
          </w:rPr>
          <w:t>Fast Gradient Sign Method (FGSM)</w:t>
        </w:r>
        <w:r>
          <w:rPr>
            <w:noProof/>
            <w:webHidden/>
          </w:rPr>
          <w:tab/>
        </w:r>
        <w:r>
          <w:rPr>
            <w:noProof/>
            <w:webHidden/>
          </w:rPr>
          <w:fldChar w:fldCharType="begin"/>
        </w:r>
        <w:r>
          <w:rPr>
            <w:noProof/>
            <w:webHidden/>
          </w:rPr>
          <w:instrText xml:space="preserve"> PAGEREF _Toc209209418 \h </w:instrText>
        </w:r>
        <w:r>
          <w:rPr>
            <w:noProof/>
            <w:webHidden/>
          </w:rPr>
        </w:r>
        <w:r>
          <w:rPr>
            <w:noProof/>
            <w:webHidden/>
          </w:rPr>
          <w:fldChar w:fldCharType="separate"/>
        </w:r>
        <w:r w:rsidR="00AD1FBB">
          <w:rPr>
            <w:noProof/>
            <w:webHidden/>
          </w:rPr>
          <w:t>19</w:t>
        </w:r>
        <w:r>
          <w:rPr>
            <w:noProof/>
            <w:webHidden/>
          </w:rPr>
          <w:fldChar w:fldCharType="end"/>
        </w:r>
      </w:hyperlink>
    </w:p>
    <w:p w14:paraId="38F6211E" w14:textId="07F82ACE"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19" w:history="1">
        <w:r w:rsidRPr="00C70589">
          <w:rPr>
            <w:rStyle w:val="Hyperlink"/>
            <w:noProof/>
          </w:rPr>
          <w:t xml:space="preserve">Hình </w:t>
        </w:r>
        <w:r w:rsidR="002E0016">
          <w:rPr>
            <w:rStyle w:val="Hyperlink"/>
            <w:noProof/>
          </w:rPr>
          <w:t>2.1</w:t>
        </w:r>
        <w:r w:rsidRPr="00C70589">
          <w:rPr>
            <w:rStyle w:val="Hyperlink"/>
            <w:noProof/>
          </w:rPr>
          <w:t>: Jupyter và Python</w:t>
        </w:r>
        <w:r>
          <w:rPr>
            <w:noProof/>
            <w:webHidden/>
          </w:rPr>
          <w:tab/>
        </w:r>
        <w:r>
          <w:rPr>
            <w:noProof/>
            <w:webHidden/>
          </w:rPr>
          <w:fldChar w:fldCharType="begin"/>
        </w:r>
        <w:r>
          <w:rPr>
            <w:noProof/>
            <w:webHidden/>
          </w:rPr>
          <w:instrText xml:space="preserve"> PAGEREF _Toc209209419 \h </w:instrText>
        </w:r>
        <w:r>
          <w:rPr>
            <w:noProof/>
            <w:webHidden/>
          </w:rPr>
        </w:r>
        <w:r>
          <w:rPr>
            <w:noProof/>
            <w:webHidden/>
          </w:rPr>
          <w:fldChar w:fldCharType="separate"/>
        </w:r>
        <w:r w:rsidR="00AD1FBB">
          <w:rPr>
            <w:noProof/>
            <w:webHidden/>
          </w:rPr>
          <w:t>29</w:t>
        </w:r>
        <w:r>
          <w:rPr>
            <w:noProof/>
            <w:webHidden/>
          </w:rPr>
          <w:fldChar w:fldCharType="end"/>
        </w:r>
      </w:hyperlink>
    </w:p>
    <w:p w14:paraId="556141F5" w14:textId="4104FC34"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20" w:history="1">
        <w:r w:rsidRPr="00C70589">
          <w:rPr>
            <w:rStyle w:val="Hyperlink"/>
            <w:noProof/>
          </w:rPr>
          <w:t xml:space="preserve">Hình </w:t>
        </w:r>
        <w:r w:rsidR="002E0016">
          <w:rPr>
            <w:rStyle w:val="Hyperlink"/>
            <w:noProof/>
          </w:rPr>
          <w:t>2.2</w:t>
        </w:r>
        <w:r w:rsidRPr="00C70589">
          <w:rPr>
            <w:rStyle w:val="Hyperlink"/>
            <w:noProof/>
          </w:rPr>
          <w:t>: Python và các thư viện liên quan</w:t>
        </w:r>
        <w:r>
          <w:rPr>
            <w:noProof/>
            <w:webHidden/>
          </w:rPr>
          <w:tab/>
        </w:r>
        <w:r>
          <w:rPr>
            <w:noProof/>
            <w:webHidden/>
          </w:rPr>
          <w:fldChar w:fldCharType="begin"/>
        </w:r>
        <w:r>
          <w:rPr>
            <w:noProof/>
            <w:webHidden/>
          </w:rPr>
          <w:instrText xml:space="preserve"> PAGEREF _Toc209209420 \h </w:instrText>
        </w:r>
        <w:r>
          <w:rPr>
            <w:noProof/>
            <w:webHidden/>
          </w:rPr>
        </w:r>
        <w:r>
          <w:rPr>
            <w:noProof/>
            <w:webHidden/>
          </w:rPr>
          <w:fldChar w:fldCharType="separate"/>
        </w:r>
        <w:r w:rsidR="00AD1FBB">
          <w:rPr>
            <w:noProof/>
            <w:webHidden/>
          </w:rPr>
          <w:t>30</w:t>
        </w:r>
        <w:r>
          <w:rPr>
            <w:noProof/>
            <w:webHidden/>
          </w:rPr>
          <w:fldChar w:fldCharType="end"/>
        </w:r>
      </w:hyperlink>
    </w:p>
    <w:p w14:paraId="0F2C277A" w14:textId="41552357"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21" w:history="1">
        <w:r w:rsidRPr="00C70589">
          <w:rPr>
            <w:rStyle w:val="Hyperlink"/>
            <w:noProof/>
          </w:rPr>
          <w:t>Hình 2</w:t>
        </w:r>
        <w:r w:rsidR="002E0016">
          <w:rPr>
            <w:rStyle w:val="Hyperlink"/>
            <w:noProof/>
          </w:rPr>
          <w:t>.2</w:t>
        </w:r>
        <w:r w:rsidRPr="00C70589">
          <w:rPr>
            <w:rStyle w:val="Hyperlink"/>
            <w:noProof/>
          </w:rPr>
          <w:t>: Học tăng cường trong phát hiện mã độc</w:t>
        </w:r>
        <w:r>
          <w:rPr>
            <w:noProof/>
            <w:webHidden/>
          </w:rPr>
          <w:tab/>
        </w:r>
        <w:r>
          <w:rPr>
            <w:noProof/>
            <w:webHidden/>
          </w:rPr>
          <w:fldChar w:fldCharType="begin"/>
        </w:r>
        <w:r>
          <w:rPr>
            <w:noProof/>
            <w:webHidden/>
          </w:rPr>
          <w:instrText xml:space="preserve"> PAGEREF _Toc209209421 \h </w:instrText>
        </w:r>
        <w:r>
          <w:rPr>
            <w:noProof/>
            <w:webHidden/>
          </w:rPr>
        </w:r>
        <w:r>
          <w:rPr>
            <w:noProof/>
            <w:webHidden/>
          </w:rPr>
          <w:fldChar w:fldCharType="separate"/>
        </w:r>
        <w:r w:rsidR="00AD1FBB">
          <w:rPr>
            <w:noProof/>
            <w:webHidden/>
          </w:rPr>
          <w:t>41</w:t>
        </w:r>
        <w:r>
          <w:rPr>
            <w:noProof/>
            <w:webHidden/>
          </w:rPr>
          <w:fldChar w:fldCharType="end"/>
        </w:r>
      </w:hyperlink>
    </w:p>
    <w:p w14:paraId="2BF33423" w14:textId="0BB67DD1"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22" w:history="1">
        <w:r w:rsidRPr="00C70589">
          <w:rPr>
            <w:rStyle w:val="Hyperlink"/>
            <w:noProof/>
          </w:rPr>
          <w:t xml:space="preserve">Hình </w:t>
        </w:r>
        <w:r w:rsidR="002E0016">
          <w:rPr>
            <w:rStyle w:val="Hyperlink"/>
            <w:noProof/>
          </w:rPr>
          <w:t>2.4</w:t>
        </w:r>
        <w:r w:rsidRPr="00C70589">
          <w:rPr>
            <w:rStyle w:val="Hyperlink"/>
            <w:noProof/>
          </w:rPr>
          <w:t>:</w:t>
        </w:r>
        <w:r w:rsidRPr="00C70589">
          <w:rPr>
            <w:rStyle w:val="Hyperlink"/>
            <w:noProof/>
            <w:lang w:val="en-US"/>
          </w:rPr>
          <w:t xml:space="preserve"> Cấu trúc cây quyết định trong LightGBM</w:t>
        </w:r>
        <w:r>
          <w:rPr>
            <w:noProof/>
            <w:webHidden/>
          </w:rPr>
          <w:tab/>
        </w:r>
        <w:r>
          <w:rPr>
            <w:noProof/>
            <w:webHidden/>
          </w:rPr>
          <w:fldChar w:fldCharType="begin"/>
        </w:r>
        <w:r>
          <w:rPr>
            <w:noProof/>
            <w:webHidden/>
          </w:rPr>
          <w:instrText xml:space="preserve"> PAGEREF _Toc209209422 \h </w:instrText>
        </w:r>
        <w:r>
          <w:rPr>
            <w:noProof/>
            <w:webHidden/>
          </w:rPr>
        </w:r>
        <w:r>
          <w:rPr>
            <w:noProof/>
            <w:webHidden/>
          </w:rPr>
          <w:fldChar w:fldCharType="separate"/>
        </w:r>
        <w:r w:rsidR="00AD1FBB">
          <w:rPr>
            <w:noProof/>
            <w:webHidden/>
          </w:rPr>
          <w:t>43</w:t>
        </w:r>
        <w:r>
          <w:rPr>
            <w:noProof/>
            <w:webHidden/>
          </w:rPr>
          <w:fldChar w:fldCharType="end"/>
        </w:r>
      </w:hyperlink>
    </w:p>
    <w:p w14:paraId="2C23DAC3" w14:textId="354915FC"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23" w:history="1">
        <w:r w:rsidRPr="00C70589">
          <w:rPr>
            <w:rStyle w:val="Hyperlink"/>
            <w:noProof/>
          </w:rPr>
          <w:t xml:space="preserve">Hình </w:t>
        </w:r>
        <w:r w:rsidR="002E0016">
          <w:rPr>
            <w:rStyle w:val="Hyperlink"/>
            <w:noProof/>
          </w:rPr>
          <w:t>2.5</w:t>
        </w:r>
        <w:r w:rsidRPr="00C70589">
          <w:rPr>
            <w:rStyle w:val="Hyperlink"/>
            <w:noProof/>
          </w:rPr>
          <w:t>:</w:t>
        </w:r>
        <w:r w:rsidRPr="00C70589">
          <w:rPr>
            <w:rStyle w:val="Hyperlink"/>
            <w:noProof/>
            <w:lang w:val="en-US"/>
          </w:rPr>
          <w:t xml:space="preserve"> Cấu trúc Q-Learning và Deep Q-Learning</w:t>
        </w:r>
        <w:r>
          <w:rPr>
            <w:noProof/>
            <w:webHidden/>
          </w:rPr>
          <w:tab/>
        </w:r>
        <w:r>
          <w:rPr>
            <w:noProof/>
            <w:webHidden/>
          </w:rPr>
          <w:fldChar w:fldCharType="begin"/>
        </w:r>
        <w:r>
          <w:rPr>
            <w:noProof/>
            <w:webHidden/>
          </w:rPr>
          <w:instrText xml:space="preserve"> PAGEREF _Toc209209423 \h </w:instrText>
        </w:r>
        <w:r>
          <w:rPr>
            <w:noProof/>
            <w:webHidden/>
          </w:rPr>
        </w:r>
        <w:r>
          <w:rPr>
            <w:noProof/>
            <w:webHidden/>
          </w:rPr>
          <w:fldChar w:fldCharType="separate"/>
        </w:r>
        <w:r w:rsidR="00AD1FBB">
          <w:rPr>
            <w:noProof/>
            <w:webHidden/>
          </w:rPr>
          <w:t>45</w:t>
        </w:r>
        <w:r>
          <w:rPr>
            <w:noProof/>
            <w:webHidden/>
          </w:rPr>
          <w:fldChar w:fldCharType="end"/>
        </w:r>
      </w:hyperlink>
    </w:p>
    <w:p w14:paraId="768C3F95" w14:textId="72C3CF42" w:rsidR="003D0565" w:rsidRDefault="003D0565">
      <w:pPr>
        <w:pStyle w:val="TableofFigures"/>
        <w:tabs>
          <w:tab w:val="right" w:leader="dot" w:pos="9339"/>
        </w:tabs>
        <w:rPr>
          <w:rFonts w:ascii="Calibri" w:eastAsia="Times New Roman" w:hAnsi="Calibri" w:cs="Times New Roman"/>
          <w:noProof/>
          <w:kern w:val="2"/>
          <w:sz w:val="24"/>
          <w:szCs w:val="24"/>
          <w:lang w:val="en-US" w:bidi="ar-SA"/>
        </w:rPr>
      </w:pPr>
      <w:hyperlink w:anchor="_Toc209209424" w:history="1">
        <w:r w:rsidRPr="00C70589">
          <w:rPr>
            <w:rStyle w:val="Hyperlink"/>
            <w:noProof/>
          </w:rPr>
          <w:t xml:space="preserve">Hình </w:t>
        </w:r>
        <w:r w:rsidR="002E0016">
          <w:rPr>
            <w:rStyle w:val="Hyperlink"/>
            <w:noProof/>
          </w:rPr>
          <w:t>3.1</w:t>
        </w:r>
        <w:r w:rsidRPr="00C70589">
          <w:rPr>
            <w:rStyle w:val="Hyperlink"/>
            <w:noProof/>
          </w:rPr>
          <w:t>: Tiền xử lý dữ liệu</w:t>
        </w:r>
        <w:r>
          <w:rPr>
            <w:noProof/>
            <w:webHidden/>
          </w:rPr>
          <w:tab/>
        </w:r>
        <w:r>
          <w:rPr>
            <w:noProof/>
            <w:webHidden/>
          </w:rPr>
          <w:fldChar w:fldCharType="begin"/>
        </w:r>
        <w:r>
          <w:rPr>
            <w:noProof/>
            <w:webHidden/>
          </w:rPr>
          <w:instrText xml:space="preserve"> PAGEREF _Toc209209424 \h </w:instrText>
        </w:r>
        <w:r>
          <w:rPr>
            <w:noProof/>
            <w:webHidden/>
          </w:rPr>
        </w:r>
        <w:r>
          <w:rPr>
            <w:noProof/>
            <w:webHidden/>
          </w:rPr>
          <w:fldChar w:fldCharType="separate"/>
        </w:r>
        <w:r w:rsidR="00AD1FBB">
          <w:rPr>
            <w:noProof/>
            <w:webHidden/>
          </w:rPr>
          <w:t>68</w:t>
        </w:r>
        <w:r>
          <w:rPr>
            <w:noProof/>
            <w:webHidden/>
          </w:rPr>
          <w:fldChar w:fldCharType="end"/>
        </w:r>
      </w:hyperlink>
    </w:p>
    <w:p w14:paraId="7D7021AC" w14:textId="745456E3" w:rsidR="003D0565" w:rsidRDefault="003D0565">
      <w:pPr>
        <w:pStyle w:val="TableofFigures"/>
        <w:tabs>
          <w:tab w:val="right" w:leader="dot" w:pos="9339"/>
        </w:tabs>
        <w:rPr>
          <w:noProof/>
        </w:rPr>
      </w:pPr>
      <w:hyperlink w:anchor="_Toc209209425" w:history="1">
        <w:r w:rsidRPr="00C70589">
          <w:rPr>
            <w:rStyle w:val="Hyperlink"/>
            <w:noProof/>
          </w:rPr>
          <w:t xml:space="preserve">Hình </w:t>
        </w:r>
        <w:r w:rsidR="002E0016">
          <w:rPr>
            <w:rStyle w:val="Hyperlink"/>
            <w:noProof/>
          </w:rPr>
          <w:t>3.2</w:t>
        </w:r>
        <w:r w:rsidRPr="00C70589">
          <w:rPr>
            <w:rStyle w:val="Hyperlink"/>
            <w:noProof/>
          </w:rPr>
          <w:t>: Kết quả thử nghiệm 100 mẫu</w:t>
        </w:r>
        <w:r>
          <w:rPr>
            <w:noProof/>
            <w:webHidden/>
          </w:rPr>
          <w:tab/>
        </w:r>
        <w:r>
          <w:rPr>
            <w:noProof/>
            <w:webHidden/>
          </w:rPr>
          <w:fldChar w:fldCharType="begin"/>
        </w:r>
        <w:r>
          <w:rPr>
            <w:noProof/>
            <w:webHidden/>
          </w:rPr>
          <w:instrText xml:space="preserve"> PAGEREF _Toc209209425 \h </w:instrText>
        </w:r>
        <w:r>
          <w:rPr>
            <w:noProof/>
            <w:webHidden/>
          </w:rPr>
        </w:r>
        <w:r>
          <w:rPr>
            <w:noProof/>
            <w:webHidden/>
          </w:rPr>
          <w:fldChar w:fldCharType="separate"/>
        </w:r>
        <w:r w:rsidR="00AD1FBB">
          <w:rPr>
            <w:noProof/>
            <w:webHidden/>
          </w:rPr>
          <w:t>69</w:t>
        </w:r>
        <w:r>
          <w:rPr>
            <w:noProof/>
            <w:webHidden/>
          </w:rPr>
          <w:fldChar w:fldCharType="end"/>
        </w:r>
      </w:hyperlink>
    </w:p>
    <w:p w14:paraId="62E6CFC0" w14:textId="77777777" w:rsidR="00303E92" w:rsidRDefault="00303E92" w:rsidP="00303E92">
      <w:pPr>
        <w:rPr>
          <w:noProof/>
        </w:rPr>
      </w:pPr>
    </w:p>
    <w:p w14:paraId="6AD7C212" w14:textId="77777777" w:rsidR="00303E92" w:rsidRDefault="00303E92" w:rsidP="00303E92">
      <w:pPr>
        <w:rPr>
          <w:noProof/>
        </w:rPr>
        <w:sectPr w:rsidR="00303E92" w:rsidSect="00303E92">
          <w:headerReference w:type="default" r:id="rId14"/>
          <w:pgSz w:w="11900" w:h="16840"/>
          <w:pgMar w:top="1134" w:right="1134" w:bottom="1134" w:left="1701" w:header="720" w:footer="720" w:gutter="0"/>
          <w:pgNumType w:fmt="lowerRoman" w:start="1"/>
          <w:cols w:space="720"/>
        </w:sectPr>
      </w:pPr>
    </w:p>
    <w:p w14:paraId="44745ED8" w14:textId="08D29F35" w:rsidR="00A33602" w:rsidRDefault="003D0565" w:rsidP="00303E92">
      <w:pPr>
        <w:pStyle w:val="Heading1"/>
        <w:rPr>
          <w:lang w:val="en-US"/>
        </w:rPr>
      </w:pPr>
      <w:r>
        <w:rPr>
          <w:lang w:val="en-US"/>
        </w:rPr>
        <w:lastRenderedPageBreak/>
        <w:fldChar w:fldCharType="end"/>
      </w:r>
      <w:bookmarkStart w:id="62" w:name="_Toc209560342"/>
      <w:r w:rsidR="00A33602">
        <w:rPr>
          <w:lang w:val="en-US"/>
        </w:rPr>
        <w:t>Chương 1: Tổng quan về Học Máy và Mã Độc</w:t>
      </w:r>
      <w:bookmarkEnd w:id="62"/>
    </w:p>
    <w:p w14:paraId="0EAE400C" w14:textId="42594581" w:rsidR="00A33602" w:rsidRPr="00FB0C0B" w:rsidRDefault="00A33602">
      <w:pPr>
        <w:pStyle w:val="Heading2"/>
        <w:numPr>
          <w:ilvl w:val="1"/>
          <w:numId w:val="60"/>
        </w:numPr>
        <w:rPr>
          <w:lang w:val="en-US"/>
        </w:rPr>
      </w:pPr>
      <w:bookmarkStart w:id="63" w:name="_Toc209560343"/>
      <w:r w:rsidRPr="00A33602">
        <w:rPr>
          <w:lang w:val="en-US"/>
        </w:rPr>
        <w:t>Tổng quan về các loại học máy</w:t>
      </w:r>
      <w:bookmarkEnd w:id="63"/>
    </w:p>
    <w:p w14:paraId="0DACA450" w14:textId="77777777" w:rsidR="00A33602" w:rsidRDefault="00A33602" w:rsidP="00FB0C0B">
      <w:r>
        <w:t>Học máy (machine learning) là một lĩnh vực quan trọng trong trí tuệ nhân tạo, đóng vai trò cốt lõi trong việc phát triển các hệ thống an ninh mạng, đặc biệt là trong phát hiện và phòng chống mã độc. Trong bối cảnh các cuộc tấn công mạng ngày càng tinh vi, các kỹ thuật học máy như học có giám sát, học không giám sát và học tăng cường đã trở thành công cụ mạnh mẽ để xây dựng các hệ thống phát hiện mã độc hiệu quả.</w:t>
      </w:r>
    </w:p>
    <w:p w14:paraId="5E1A1350" w14:textId="77777777" w:rsidR="00FC183C" w:rsidRPr="00FC183C" w:rsidRDefault="00FC183C">
      <w:pPr>
        <w:numPr>
          <w:ilvl w:val="0"/>
          <w:numId w:val="27"/>
        </w:numPr>
        <w:rPr>
          <w:lang w:val="en-US"/>
        </w:rPr>
      </w:pPr>
      <w:r w:rsidRPr="00FC183C">
        <w:rPr>
          <w:lang w:val="en-US"/>
        </w:rPr>
        <w:t>Vai trò của học máy trong phát hiện mã độc:</w:t>
      </w:r>
    </w:p>
    <w:p w14:paraId="2963D535" w14:textId="77777777" w:rsidR="00FC183C" w:rsidRPr="00FC183C" w:rsidRDefault="00FC183C">
      <w:pPr>
        <w:numPr>
          <w:ilvl w:val="1"/>
          <w:numId w:val="27"/>
        </w:numPr>
        <w:rPr>
          <w:lang w:val="en-US"/>
        </w:rPr>
      </w:pPr>
      <w:r w:rsidRPr="00FC183C">
        <w:rPr>
          <w:lang w:val="en-US"/>
        </w:rPr>
        <w:t>Tự động hóa việc phân loại phần mềm độc hại và phần mềm lành tính.</w:t>
      </w:r>
    </w:p>
    <w:p w14:paraId="75F7105E" w14:textId="77777777" w:rsidR="00FC183C" w:rsidRPr="00FC183C" w:rsidRDefault="00FC183C">
      <w:pPr>
        <w:numPr>
          <w:ilvl w:val="1"/>
          <w:numId w:val="27"/>
        </w:numPr>
        <w:rPr>
          <w:lang w:val="en-US"/>
        </w:rPr>
      </w:pPr>
      <w:r w:rsidRPr="00FC183C">
        <w:rPr>
          <w:lang w:val="en-US"/>
        </w:rPr>
        <w:t>Phát hiện các mẫu mã độc mới (zero-day threats) thông qua phân tích hành vi hoặc bất thường.</w:t>
      </w:r>
    </w:p>
    <w:p w14:paraId="223BD63E" w14:textId="77777777" w:rsidR="00FC183C" w:rsidRPr="00FC183C" w:rsidRDefault="00FC183C">
      <w:pPr>
        <w:numPr>
          <w:ilvl w:val="1"/>
          <w:numId w:val="27"/>
        </w:numPr>
        <w:rPr>
          <w:lang w:val="en-US"/>
        </w:rPr>
      </w:pPr>
      <w:r w:rsidRPr="00FC183C">
        <w:rPr>
          <w:lang w:val="en-US"/>
        </w:rPr>
        <w:t>Tăng cường khả năng thích nghi của các hệ thống bảo mật trước các cuộc tấn công tinh vi.</w:t>
      </w:r>
    </w:p>
    <w:p w14:paraId="6C96D82B" w14:textId="77777777" w:rsidR="00FC183C" w:rsidRPr="00FC183C" w:rsidRDefault="00FC183C">
      <w:pPr>
        <w:numPr>
          <w:ilvl w:val="0"/>
          <w:numId w:val="27"/>
        </w:numPr>
        <w:rPr>
          <w:lang w:val="en-US"/>
        </w:rPr>
      </w:pPr>
      <w:r w:rsidRPr="00FC183C">
        <w:rPr>
          <w:lang w:val="en-US"/>
        </w:rPr>
        <w:t>Các loại học máy được áp dụng:</w:t>
      </w:r>
    </w:p>
    <w:p w14:paraId="71EFED0B" w14:textId="77777777" w:rsidR="00FC183C" w:rsidRPr="00FC183C" w:rsidRDefault="00FC183C">
      <w:pPr>
        <w:numPr>
          <w:ilvl w:val="1"/>
          <w:numId w:val="27"/>
        </w:numPr>
        <w:rPr>
          <w:lang w:val="en-US"/>
        </w:rPr>
      </w:pPr>
      <w:r w:rsidRPr="00FC183C">
        <w:rPr>
          <w:lang w:val="en-US"/>
        </w:rPr>
        <w:t>Học có giám sát: Sử dụng dữ liệu có nhãn để huấn luyện mô hình phân loại mã độc.</w:t>
      </w:r>
    </w:p>
    <w:p w14:paraId="1C65AFEA" w14:textId="77777777" w:rsidR="00FC183C" w:rsidRPr="00FC183C" w:rsidRDefault="00FC183C">
      <w:pPr>
        <w:numPr>
          <w:ilvl w:val="1"/>
          <w:numId w:val="27"/>
        </w:numPr>
        <w:rPr>
          <w:lang w:val="en-US"/>
        </w:rPr>
      </w:pPr>
      <w:r w:rsidRPr="00FC183C">
        <w:rPr>
          <w:lang w:val="en-US"/>
        </w:rPr>
        <w:t>Học không giám sát: Phát hiện các mẫu mã độc bất thường mà không cần nhãn dữ liệu.</w:t>
      </w:r>
    </w:p>
    <w:p w14:paraId="07B1CA76" w14:textId="2CA81313" w:rsidR="00FC183C" w:rsidRDefault="00FC183C">
      <w:pPr>
        <w:numPr>
          <w:ilvl w:val="1"/>
          <w:numId w:val="27"/>
        </w:numPr>
        <w:rPr>
          <w:lang w:val="en-US"/>
        </w:rPr>
      </w:pPr>
      <w:r w:rsidRPr="00FC183C">
        <w:rPr>
          <w:lang w:val="en-US"/>
        </w:rPr>
        <w:t>Học tăng cường: Tối ưu hóa các hành động để phát hiện hoặc né tránh mã độc trong môi trường động.</w:t>
      </w:r>
    </w:p>
    <w:p w14:paraId="4B0B072D" w14:textId="77777777" w:rsidR="004C4343" w:rsidRDefault="00DC0704" w:rsidP="004C4343">
      <w:pPr>
        <w:keepNext/>
        <w:jc w:val="center"/>
      </w:pPr>
      <w:r>
        <w:lastRenderedPageBreak/>
        <w:fldChar w:fldCharType="begin"/>
      </w:r>
      <w:r>
        <w:instrText xml:space="preserve"> INCLUDEPICTURE "https://d1rwhvwstyk9gu.cloudfront.net/2022/09/Applications-of-Machine-Learning-1.png" \* MERGEFORMATINET </w:instrText>
      </w:r>
      <w:r>
        <w:fldChar w:fldCharType="separate"/>
      </w:r>
      <w:r>
        <w:fldChar w:fldCharType="begin"/>
      </w:r>
      <w:r>
        <w:instrText xml:space="preserve"> INCLUDEPICTURE  "https://d1rwhvwstyk9gu.cloudfront.net/2022/09/Applications-of-Machine-Learning-1.png" \* MERGEFORMATINET </w:instrText>
      </w:r>
      <w:r>
        <w:fldChar w:fldCharType="separate"/>
      </w:r>
      <w:r>
        <w:fldChar w:fldCharType="begin"/>
      </w:r>
      <w:r>
        <w:instrText xml:space="preserve"> INCLUDEPICTURE  "https://d1rwhvwstyk9gu.cloudfront.net/2022/09/Applications-of-Machine-Learning-1.png" \* MERGEFORMATINET </w:instrText>
      </w:r>
      <w:r>
        <w:fldChar w:fldCharType="separate"/>
      </w:r>
      <w:r w:rsidR="00000000">
        <w:fldChar w:fldCharType="begin"/>
      </w:r>
      <w:r w:rsidR="00000000">
        <w:instrText xml:space="preserve"> INCLUDEPICTURE  "https://d1rwhvwstyk9gu.cloudfront.net/2022/09/Applications-of-Machine-Learning-1.png" \* MERGEFORMATINET </w:instrText>
      </w:r>
      <w:r w:rsidR="00000000">
        <w:fldChar w:fldCharType="separate"/>
      </w:r>
      <w:r w:rsidR="00AD1FBB">
        <w:pict w14:anchorId="3010908A">
          <v:shape id="_x0000_i1027" type="#_x0000_t75" alt="Machine Learning Basics: Components, Application, Resources and More" style="width:389.5pt;height:291.5pt">
            <v:imagedata r:id="rId15" r:href="rId16"/>
          </v:shape>
        </w:pict>
      </w:r>
      <w:r w:rsidR="00000000">
        <w:fldChar w:fldCharType="end"/>
      </w:r>
      <w:r>
        <w:fldChar w:fldCharType="end"/>
      </w:r>
      <w:r>
        <w:fldChar w:fldCharType="end"/>
      </w:r>
      <w:r>
        <w:fldChar w:fldCharType="end"/>
      </w:r>
    </w:p>
    <w:p w14:paraId="3CB855D0" w14:textId="24BB188D" w:rsidR="00DC0704" w:rsidRDefault="004C4343" w:rsidP="004C4343">
      <w:pPr>
        <w:pStyle w:val="Caption"/>
        <w:jc w:val="center"/>
      </w:pPr>
      <w:bookmarkStart w:id="64" w:name="_Toc209209410"/>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1</w:t>
      </w:r>
      <w:r w:rsidR="009E370D">
        <w:fldChar w:fldCharType="end"/>
      </w:r>
      <w:r>
        <w:t xml:space="preserve">: </w:t>
      </w:r>
      <w:r w:rsidRPr="004C4343">
        <w:t>Tổng quan về học máy và các ứng dụng</w:t>
      </w:r>
      <w:bookmarkEnd w:id="64"/>
    </w:p>
    <w:p w14:paraId="4F069337" w14:textId="1259E7D0" w:rsidR="00A33602" w:rsidRPr="00DA41E3" w:rsidRDefault="00A33602">
      <w:pPr>
        <w:pStyle w:val="Heading3"/>
        <w:numPr>
          <w:ilvl w:val="2"/>
          <w:numId w:val="61"/>
        </w:numPr>
        <w:rPr>
          <w:szCs w:val="28"/>
        </w:rPr>
      </w:pPr>
      <w:bookmarkStart w:id="65" w:name="_Toc209560344"/>
      <w:r w:rsidRPr="00DA41E3">
        <w:rPr>
          <w:szCs w:val="28"/>
        </w:rPr>
        <w:t>Học có giám sát</w:t>
      </w:r>
      <w:bookmarkEnd w:id="65"/>
    </w:p>
    <w:p w14:paraId="0742D4BE" w14:textId="77777777" w:rsidR="00A33602" w:rsidRDefault="00A33602" w:rsidP="00FB0C0B">
      <w:pPr>
        <w:rPr>
          <w:sz w:val="24"/>
          <w:szCs w:val="24"/>
          <w:lang w:val="en-US" w:bidi="ar-SA"/>
        </w:rPr>
      </w:pPr>
      <w:r>
        <w:t>Học có giám sát (supervised learning) là một phương pháp học máy trong đó mô hình được huấn luyện trên một tập dữ liệu có nhãn, tức là mỗi mẫu dữ liệu đầu vào được gắn với một đầu ra cụ thể (nhãn). Mục tiêu của học có giám sát là xây dựng một mô hình có khả năng dự đoán chính xác nhãn của dữ liệu mới dựa trên các mẫu đã học (Goodfellow et al., 2016, trang 105)</w:t>
      </w:r>
    </w:p>
    <w:p w14:paraId="378FE300" w14:textId="5B285587" w:rsidR="00A33602" w:rsidRPr="00A33602" w:rsidRDefault="00A33602">
      <w:pPr>
        <w:numPr>
          <w:ilvl w:val="0"/>
          <w:numId w:val="21"/>
        </w:numPr>
      </w:pPr>
      <w:r w:rsidRPr="00A33602">
        <w:t>Đặc điểm chính:</w:t>
      </w:r>
    </w:p>
    <w:p w14:paraId="26045842" w14:textId="77777777" w:rsidR="00A33602" w:rsidRPr="00A33602" w:rsidRDefault="00A33602">
      <w:pPr>
        <w:numPr>
          <w:ilvl w:val="1"/>
          <w:numId w:val="21"/>
        </w:numPr>
      </w:pPr>
      <w:r w:rsidRPr="00A33602">
        <w:t>Yêu cầu tập dữ liệu có nhãn đầy đủ, bao gồm cả đầu vào (features) và đầu ra (labels).</w:t>
      </w:r>
    </w:p>
    <w:p w14:paraId="0FBAACFA" w14:textId="77777777" w:rsidR="00A33602" w:rsidRPr="00A33602" w:rsidRDefault="00A33602">
      <w:pPr>
        <w:numPr>
          <w:ilvl w:val="1"/>
          <w:numId w:val="21"/>
        </w:numPr>
      </w:pPr>
      <w:r w:rsidRPr="00A33602">
        <w:t>Sử dụng các thuật toán như hồi quy tuyến tính, hồi quy logistic, cây quyết định, hoặc mạng nơ-ron nhân tạo.</w:t>
      </w:r>
    </w:p>
    <w:p w14:paraId="63300912" w14:textId="2C02F85A" w:rsidR="00A33602" w:rsidRDefault="00A33602">
      <w:pPr>
        <w:numPr>
          <w:ilvl w:val="1"/>
          <w:numId w:val="21"/>
        </w:numPr>
      </w:pPr>
      <w:r w:rsidRPr="00A33602">
        <w:t>Mô hình được tối ưu hóa thông qua việc giảm thiểu hàm mất mát (loss function), ví dụ: bình phương trung bình (mean squared error) hoặc entropy chéo (cross-entropy).</w:t>
      </w:r>
    </w:p>
    <w:p w14:paraId="23F1460A" w14:textId="77777777" w:rsidR="00FB0C0B" w:rsidRDefault="00A33602">
      <w:pPr>
        <w:numPr>
          <w:ilvl w:val="0"/>
          <w:numId w:val="21"/>
        </w:numPr>
      </w:pPr>
      <w:r>
        <w:t>Ứng dụng trong phát hiện mã độc</w:t>
      </w:r>
      <w:r w:rsidR="00FB0C0B">
        <w:t xml:space="preserve">: </w:t>
      </w:r>
    </w:p>
    <w:p w14:paraId="65656A0E" w14:textId="5E55FDAA" w:rsidR="00A33602" w:rsidRDefault="00A33602" w:rsidP="00FB0C0B">
      <w:r>
        <w:lastRenderedPageBreak/>
        <w:t xml:space="preserve">Học có giám sát được sử dụng rộng rãi trong các hệ thống phát hiện mã độc, đặc biệt là các bộ phân loại nhị phân (binary classifiers) để phân biệt giữa phần mềm độc hại (malware) và phần mềm lành tính (goodware). Một ví dụ điển hình được đề cập trong Chương 9 của </w:t>
      </w:r>
      <w:r>
        <w:rPr>
          <w:rStyle w:val="Emphasis"/>
        </w:rPr>
        <w:t>Mastering Machine Learning for Penetration Testing</w:t>
      </w:r>
      <w:r>
        <w:t xml:space="preserve"> là việc sử dụng các đặc trưng của tệp thực thi (PE) hoặc hình ảnh thang độ xám (grayscale images) để huấn luyện mô hình phân loại mã độc (Chio, 2018, trang 193). Các đặc trưng này có thể bao gồm thông tin tiêu đề, hàm nhập/xuất, hoặc chuỗi ký tự được trích xuất từ tệp.</w:t>
      </w:r>
    </w:p>
    <w:p w14:paraId="4404F9DC" w14:textId="262997E2" w:rsidR="00FB0C0B" w:rsidRPr="00FB0C0B" w:rsidRDefault="00FB0C0B">
      <w:pPr>
        <w:numPr>
          <w:ilvl w:val="0"/>
          <w:numId w:val="21"/>
        </w:numPr>
      </w:pPr>
      <w:r w:rsidRPr="00FB0C0B">
        <w:t>Ví dụ thực tế:</w:t>
      </w:r>
    </w:p>
    <w:p w14:paraId="0DF24C3C" w14:textId="31829E94" w:rsidR="00FB0C0B" w:rsidRPr="00FB0C0B" w:rsidRDefault="00FB0C0B">
      <w:pPr>
        <w:numPr>
          <w:ilvl w:val="1"/>
          <w:numId w:val="21"/>
        </w:numPr>
      </w:pPr>
      <w:r w:rsidRPr="00FB0C0B">
        <w:t>Nghiên cứu của đơn vị SARVAM tại Đại học California, Santa Barbara, đã sử dụng hình ảnh thang độ xám để biểu diễn mã độc và huấn luyện mô hình phân loại. Bằng cách thay đổi một số byte (chỉ 0,78% nội dung tệp), mã độc có thể bị phân loại sai thành phần mềm lành tính, minh họa tính dễ bị tổn thương của các bộ phân loại học có giám sát trước các cuộc tấn công đối kháng (Chio, 2018, trang 193).</w:t>
      </w:r>
    </w:p>
    <w:p w14:paraId="23634F13" w14:textId="677DE7A6" w:rsidR="00FB0C0B" w:rsidRPr="00FB0C0B" w:rsidRDefault="00FB0C0B">
      <w:pPr>
        <w:numPr>
          <w:ilvl w:val="1"/>
          <w:numId w:val="21"/>
        </w:numPr>
      </w:pPr>
      <w:r w:rsidRPr="00FB0C0B">
        <w:t>Các bộ phân loại như PDFrate-Mimicus và Hidost được sử dụng trong EvadeML để phát hiện mã độc dựa trên đặc trưng của tệp PDF, nhưng chúng cũng dễ bị vượt qua thông qua các kỹ thuật đối kháng (Chio, 2018, trang 201).</w:t>
      </w:r>
    </w:p>
    <w:p w14:paraId="33DD4500" w14:textId="42F95EFC" w:rsidR="00FB0C0B" w:rsidRPr="00FB0C0B" w:rsidRDefault="00FB0C0B">
      <w:pPr>
        <w:numPr>
          <w:ilvl w:val="0"/>
          <w:numId w:val="21"/>
        </w:numPr>
      </w:pPr>
      <w:r w:rsidRPr="00FB0C0B">
        <w:t>Né tránh học có giám sát</w:t>
      </w:r>
    </w:p>
    <w:p w14:paraId="4AACD436" w14:textId="0434CC18" w:rsidR="00FB0C0B" w:rsidRPr="00FB0C0B" w:rsidRDefault="00FB0C0B">
      <w:pPr>
        <w:numPr>
          <w:ilvl w:val="1"/>
          <w:numId w:val="21"/>
        </w:numPr>
      </w:pPr>
      <w:r w:rsidRPr="00FB0C0B">
        <w:t>Các kỹ thuật đối kháng (adversarial attacks) thường được sử dụng để vượt qua các bộ phân loại học có giám sát. Một ví dụ nổi bật là việc sử dụng các mẫu đối kháng (adversarial samples), như được trình bày trong nghiên cứu của Goodfellow et al. (2014). Trong nghiên cứu này, một mạng nơ-ron nhận diện hình ảnh đã bị đánh lừa để phân loại sai một hình ảnh gấu trúc thành một con vượn với độ tin cậy cao (99,3%) chỉ bằng cách thêm nhiễu được tính toán cẩn thận (Goodfellow et al., 2014, trang 3).</w:t>
      </w:r>
    </w:p>
    <w:p w14:paraId="6355F2D5" w14:textId="1EEFD8F6" w:rsidR="00FB0C0B" w:rsidRPr="00FB0C0B" w:rsidRDefault="00FB0C0B">
      <w:pPr>
        <w:numPr>
          <w:ilvl w:val="0"/>
          <w:numId w:val="21"/>
        </w:numPr>
      </w:pPr>
      <w:r w:rsidRPr="00FB0C0B">
        <w:t>Phương pháp né tránh:</w:t>
      </w:r>
    </w:p>
    <w:p w14:paraId="7351BFB3" w14:textId="77777777" w:rsidR="00FB0C0B" w:rsidRPr="00FB0C0B" w:rsidRDefault="00FB0C0B">
      <w:pPr>
        <w:numPr>
          <w:ilvl w:val="1"/>
          <w:numId w:val="20"/>
        </w:numPr>
      </w:pPr>
      <w:r w:rsidRPr="00DA41E3">
        <w:lastRenderedPageBreak/>
        <w:t>Tấn công dựa trên gradient (Gradient-Based Attacks):</w:t>
      </w:r>
      <w:r w:rsidRPr="00FB0C0B">
        <w:t xml:space="preserve"> Sử dụng gradient của hàm mất mát để tạo ra các mẫu đối kháng, ví dụ như Fast Gradient Sign Method (FGSM) được triển khai trong Foolbox (Chio, 2018, trang 199).</w:t>
      </w:r>
    </w:p>
    <w:p w14:paraId="22342C91" w14:textId="77777777" w:rsidR="00FB0C0B" w:rsidRPr="00FB0C0B" w:rsidRDefault="00FB0C0B">
      <w:pPr>
        <w:numPr>
          <w:ilvl w:val="1"/>
          <w:numId w:val="20"/>
        </w:numPr>
      </w:pPr>
      <w:r w:rsidRPr="00DA41E3">
        <w:t>Tấn công đơn pixel (Single Pixel Attack):</w:t>
      </w:r>
      <w:r w:rsidRPr="00FB0C0B">
        <w:t xml:space="preserve"> Thay đổi một pixel duy nhất để làm sai lệch dự đoán của mô hình (Chio, 2018, trang 199).</w:t>
      </w:r>
    </w:p>
    <w:p w14:paraId="469E77F0" w14:textId="77777777" w:rsidR="00FB0C0B" w:rsidRDefault="00FB0C0B">
      <w:pPr>
        <w:numPr>
          <w:ilvl w:val="1"/>
          <w:numId w:val="20"/>
        </w:numPr>
      </w:pPr>
      <w:r w:rsidRPr="00DA41E3">
        <w:t>MalGAN</w:t>
      </w:r>
      <w:r w:rsidRPr="00FB0C0B">
        <w:t>: Sử dụng mạng đối kháng sinh tạo (GAN) để tạo ra các mẫu mã độc đối kháng, làm cho bộ phân loại nhận diện sai mã độc thành phần mềm lành tính (Hu &amp; Tan, 2017, trang 4).</w:t>
      </w:r>
    </w:p>
    <w:p w14:paraId="68FC6036" w14:textId="77777777" w:rsidR="00E37308" w:rsidRDefault="00DC0704" w:rsidP="00E37308">
      <w:pPr>
        <w:keepNext/>
        <w:jc w:val="center"/>
      </w:pPr>
      <w:r>
        <w:fldChar w:fldCharType="begin"/>
      </w:r>
      <w:r>
        <w:instrText xml:space="preserve"> INCLUDEPICTURE "https://miro.medium.com/v2/resize:fit:1400/1*fq4smdRhVA2ZL6dxrikbKg.jpeg" \* MERGEFORMATINET </w:instrText>
      </w:r>
      <w:r>
        <w:fldChar w:fldCharType="separate"/>
      </w:r>
      <w:r>
        <w:fldChar w:fldCharType="begin"/>
      </w:r>
      <w:r>
        <w:instrText xml:space="preserve"> INCLUDEPICTURE  "https://miro.medium.com/v2/resize:fit:1400/1*fq4smdRhVA2ZL6dxrikbKg.jpeg" \* MERGEFORMATINET </w:instrText>
      </w:r>
      <w:r>
        <w:fldChar w:fldCharType="separate"/>
      </w:r>
      <w:r>
        <w:fldChar w:fldCharType="begin"/>
      </w:r>
      <w:r>
        <w:instrText xml:space="preserve"> INCLUDEPICTURE  "https://miro.medium.com/v2/resize:fit:1400/1*fq4smdRhVA2ZL6dxrikbKg.jpeg" \* MERGEFORMATINET </w:instrText>
      </w:r>
      <w:r>
        <w:fldChar w:fldCharType="separate"/>
      </w:r>
      <w:r w:rsidR="00000000">
        <w:fldChar w:fldCharType="begin"/>
      </w:r>
      <w:r w:rsidR="00000000">
        <w:instrText xml:space="preserve"> INCLUDEPICTURE  "https://miro.medium.com/v2/resize:fit:1400/1*fq4smdRhVA2ZL6dxrikbKg.jpeg" \* MERGEFORMATINET </w:instrText>
      </w:r>
      <w:r w:rsidR="00000000">
        <w:fldChar w:fldCharType="separate"/>
      </w:r>
      <w:r w:rsidR="00AD1FBB">
        <w:pict w14:anchorId="15839449">
          <v:shape id="_x0000_i1028" type="#_x0000_t75" alt="A simple introduction into supervised learning | by Gerzson Boros | Medium" style="width:411.5pt;height:292pt">
            <v:imagedata r:id="rId17" r:href="rId18"/>
          </v:shape>
        </w:pict>
      </w:r>
      <w:r w:rsidR="00000000">
        <w:fldChar w:fldCharType="end"/>
      </w:r>
      <w:r>
        <w:fldChar w:fldCharType="end"/>
      </w:r>
      <w:r>
        <w:fldChar w:fldCharType="end"/>
      </w:r>
      <w:r>
        <w:fldChar w:fldCharType="end"/>
      </w:r>
    </w:p>
    <w:p w14:paraId="11B18703" w14:textId="6B3F7BE1" w:rsidR="00DC0704" w:rsidRDefault="00E37308" w:rsidP="00E37308">
      <w:pPr>
        <w:jc w:val="center"/>
      </w:pPr>
      <w:bookmarkStart w:id="66" w:name="_Toc209209411"/>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2</w:t>
      </w:r>
      <w:r w:rsidR="009E370D">
        <w:fldChar w:fldCharType="end"/>
      </w:r>
      <w:r>
        <w:t>:</w:t>
      </w:r>
      <w:r w:rsidRPr="00E37308">
        <w:t xml:space="preserve"> </w:t>
      </w:r>
      <w:r>
        <w:t>Học có giám sát</w:t>
      </w:r>
      <w:bookmarkEnd w:id="66"/>
    </w:p>
    <w:p w14:paraId="37433945" w14:textId="77777777" w:rsidR="00FB0C0B" w:rsidRPr="00DA41E3" w:rsidRDefault="00FB0C0B">
      <w:pPr>
        <w:pStyle w:val="Heading3"/>
        <w:numPr>
          <w:ilvl w:val="2"/>
          <w:numId w:val="61"/>
        </w:numPr>
        <w:rPr>
          <w:szCs w:val="28"/>
          <w:lang w:val="en-US" w:bidi="ar-SA"/>
        </w:rPr>
      </w:pPr>
      <w:bookmarkStart w:id="67" w:name="_Toc209560345"/>
      <w:r w:rsidRPr="00DA41E3">
        <w:rPr>
          <w:szCs w:val="28"/>
        </w:rPr>
        <w:t>Học không giám sát</w:t>
      </w:r>
      <w:bookmarkEnd w:id="67"/>
    </w:p>
    <w:p w14:paraId="5F8102FD" w14:textId="77777777" w:rsidR="00FB0C0B" w:rsidRPr="00FB0C0B" w:rsidRDefault="00FB0C0B" w:rsidP="00FB0C0B">
      <w:pPr>
        <w:rPr>
          <w:lang w:val="en-US"/>
        </w:rPr>
      </w:pPr>
      <w:r w:rsidRPr="00FB0C0B">
        <w:rPr>
          <w:lang w:val="en-US"/>
        </w:rPr>
        <w:t>Học không giám sát (unsupervised learning) là phương pháp học máy trong đó mô hình được huấn luyện trên dữ liệu không có nhãn. Mục tiêu là tìm ra các mẫu, cấu trúc hoặc mối quan hệ tiềm ẩn trong dữ liệu mà không cần hướng dẫn trước (Hastie et al., 2009, trang 486).</w:t>
      </w:r>
    </w:p>
    <w:p w14:paraId="1904AC78" w14:textId="5744E9F9" w:rsidR="00FB0C0B" w:rsidRPr="00FB0C0B" w:rsidRDefault="00FB0C0B">
      <w:pPr>
        <w:numPr>
          <w:ilvl w:val="0"/>
          <w:numId w:val="21"/>
        </w:numPr>
        <w:rPr>
          <w:lang w:val="en-US"/>
        </w:rPr>
      </w:pPr>
      <w:r w:rsidRPr="00FB0C0B">
        <w:rPr>
          <w:lang w:val="en-US"/>
        </w:rPr>
        <w:t>Đặc điểm chính:</w:t>
      </w:r>
    </w:p>
    <w:p w14:paraId="63593A5A" w14:textId="77777777" w:rsidR="00FB0C0B" w:rsidRPr="00FB0C0B" w:rsidRDefault="00FB0C0B">
      <w:pPr>
        <w:numPr>
          <w:ilvl w:val="1"/>
          <w:numId w:val="21"/>
        </w:numPr>
        <w:rPr>
          <w:lang w:val="en-US"/>
        </w:rPr>
      </w:pPr>
      <w:r w:rsidRPr="00FB0C0B">
        <w:rPr>
          <w:lang w:val="en-US"/>
        </w:rPr>
        <w:lastRenderedPageBreak/>
        <w:t>Không yêu cầu nhãn cho dữ liệu đầu vào.</w:t>
      </w:r>
    </w:p>
    <w:p w14:paraId="712088D3" w14:textId="77777777" w:rsidR="00FB0C0B" w:rsidRPr="00FB0C0B" w:rsidRDefault="00FB0C0B">
      <w:pPr>
        <w:numPr>
          <w:ilvl w:val="1"/>
          <w:numId w:val="21"/>
        </w:numPr>
        <w:rPr>
          <w:lang w:val="en-US"/>
        </w:rPr>
      </w:pPr>
      <w:r w:rsidRPr="00FB0C0B">
        <w:rPr>
          <w:lang w:val="en-US"/>
        </w:rPr>
        <w:t>Các thuật toán phổ biến bao gồm phân cụm (clustering) như K-means, giảm chiều dữ liệu (dimensionality reduction) như PCA, hoặc mô hình sinh (generative models) như mạng tự mã hóa (autoencoders).</w:t>
      </w:r>
    </w:p>
    <w:p w14:paraId="082E09B5" w14:textId="77777777" w:rsidR="00FB0C0B" w:rsidRPr="00FB0C0B" w:rsidRDefault="00FB0C0B">
      <w:pPr>
        <w:numPr>
          <w:ilvl w:val="1"/>
          <w:numId w:val="21"/>
        </w:numPr>
        <w:rPr>
          <w:lang w:val="en-US"/>
        </w:rPr>
      </w:pPr>
      <w:r w:rsidRPr="00FB0C0B">
        <w:rPr>
          <w:lang w:val="en-US"/>
        </w:rPr>
        <w:t>Thường được sử dụng để khám phá dữ liệu hoặc phát hiện bất thường (anomaly detection).</w:t>
      </w:r>
    </w:p>
    <w:p w14:paraId="236B56A0" w14:textId="5FDC36BE" w:rsidR="00FC183C" w:rsidRPr="00FC183C" w:rsidRDefault="00FC183C">
      <w:pPr>
        <w:numPr>
          <w:ilvl w:val="0"/>
          <w:numId w:val="21"/>
        </w:numPr>
        <w:rPr>
          <w:lang w:val="en-US"/>
        </w:rPr>
      </w:pPr>
      <w:r w:rsidRPr="00FC183C">
        <w:rPr>
          <w:lang w:val="en-US"/>
        </w:rPr>
        <w:t>Ứng dụng trong phát hiện mã độc</w:t>
      </w:r>
    </w:p>
    <w:p w14:paraId="67E6EE72" w14:textId="77777777" w:rsidR="00FC183C" w:rsidRPr="00FC183C" w:rsidRDefault="00FC183C" w:rsidP="00FC183C">
      <w:pPr>
        <w:rPr>
          <w:lang w:val="en-US"/>
        </w:rPr>
      </w:pPr>
      <w:r w:rsidRPr="00FC183C">
        <w:rPr>
          <w:lang w:val="en-US"/>
        </w:rPr>
        <w:t>Học không giám sát đặc biệt hữu ích trong việc phát hiện các mẫu mã độc mới hoặc bất thường mà không cần nhãn trước. Trong an ninh mạng, các thuật toán học không giám sát thường được sử dụng để phát hiện các mối đe dọa không xác định (zero-day threats) bằng cách phân tích hành vi bất thường của hệ thống hoặc tệp.</w:t>
      </w:r>
    </w:p>
    <w:p w14:paraId="21567FB4" w14:textId="70330E86" w:rsidR="00FC183C" w:rsidRPr="00FC183C" w:rsidRDefault="00FC183C">
      <w:pPr>
        <w:numPr>
          <w:ilvl w:val="0"/>
          <w:numId w:val="21"/>
        </w:numPr>
        <w:rPr>
          <w:lang w:val="en-US"/>
        </w:rPr>
      </w:pPr>
      <w:r w:rsidRPr="00FC183C">
        <w:rPr>
          <w:lang w:val="en-US"/>
        </w:rPr>
        <w:t>Ví dụ thực tế:</w:t>
      </w:r>
    </w:p>
    <w:p w14:paraId="0E6DF2A3" w14:textId="77777777" w:rsidR="00FC183C" w:rsidRPr="00FC183C" w:rsidRDefault="00FC183C">
      <w:pPr>
        <w:numPr>
          <w:ilvl w:val="1"/>
          <w:numId w:val="22"/>
        </w:numPr>
        <w:rPr>
          <w:lang w:val="en-US"/>
        </w:rPr>
      </w:pPr>
      <w:r w:rsidRPr="00FC183C">
        <w:rPr>
          <w:lang w:val="en-US"/>
        </w:rPr>
        <w:t>Trong Chương 9, các hệ thống phát hiện mã độc sử dụng học không giám sát để phát hiện các mẫu mã độc không thuộc các lớp đã biết. Ví dụ, các thuật toán phân cụm có thể được sử dụng để nhóm các tệp dựa trên đặc trưng tương tự, từ đó xác định các tệp bất thường có thể là mã độc (Chio, 2018, trang 206).</w:t>
      </w:r>
    </w:p>
    <w:p w14:paraId="2B020D51" w14:textId="77777777" w:rsidR="00FC183C" w:rsidRPr="00FC183C" w:rsidRDefault="00FC183C">
      <w:pPr>
        <w:numPr>
          <w:ilvl w:val="1"/>
          <w:numId w:val="22"/>
        </w:numPr>
        <w:rPr>
          <w:lang w:val="en-US"/>
        </w:rPr>
      </w:pPr>
      <w:r w:rsidRPr="00FC183C">
        <w:rPr>
          <w:lang w:val="en-US"/>
        </w:rPr>
        <w:t>Mạng tự mã hóa (autoencoders) có thể được sử dụng để xây dựng mô hình phát hiện bất thường, trong đó các mẫu không phù hợp với phân phối dữ liệu huấn luyện được coi là mã độc tiềm năng (Goodfellow et al., 2016, trang 356).</w:t>
      </w:r>
    </w:p>
    <w:p w14:paraId="37EEB5E5" w14:textId="62038D32" w:rsidR="00FC183C" w:rsidRPr="00FC183C" w:rsidRDefault="00FC183C">
      <w:pPr>
        <w:numPr>
          <w:ilvl w:val="0"/>
          <w:numId w:val="21"/>
        </w:numPr>
        <w:rPr>
          <w:lang w:val="en-US"/>
        </w:rPr>
      </w:pPr>
      <w:r w:rsidRPr="00FC183C">
        <w:rPr>
          <w:lang w:val="en-US"/>
        </w:rPr>
        <w:t>Né tránh học không giám sát</w:t>
      </w:r>
    </w:p>
    <w:p w14:paraId="5BC4EE5A" w14:textId="77777777" w:rsidR="00FC183C" w:rsidRPr="00FC183C" w:rsidRDefault="00FC183C" w:rsidP="00FC183C">
      <w:pPr>
        <w:rPr>
          <w:lang w:val="en-US"/>
        </w:rPr>
      </w:pPr>
      <w:r w:rsidRPr="00FC183C">
        <w:rPr>
          <w:lang w:val="en-US"/>
        </w:rPr>
        <w:t>Các hệ thống học không giám sát có thể bị đánh lừa bằng cách làm cho dữ liệu mã độc trông giống dữ liệu lành tính trong không gian đặc trưng. Ví dụ, các kỹ thuật như thêm nhiễu ngẫu nhiên hoặc thay đổi đặc trưng của tệp mã độc (như tên phần, hàm nhập/xuất) có thể làm giảm sự bất thường của chúng trong mắt các thuật toán phân cụm hoặc phát hiện bất thường.</w:t>
      </w:r>
    </w:p>
    <w:p w14:paraId="2CF8DC92" w14:textId="503F6979" w:rsidR="00FC183C" w:rsidRPr="00FC183C" w:rsidRDefault="00FC183C">
      <w:pPr>
        <w:numPr>
          <w:ilvl w:val="0"/>
          <w:numId w:val="21"/>
        </w:numPr>
        <w:rPr>
          <w:lang w:val="en-US"/>
        </w:rPr>
      </w:pPr>
      <w:r w:rsidRPr="00FC183C">
        <w:rPr>
          <w:lang w:val="en-US"/>
        </w:rPr>
        <w:t>Phương pháp né tránh:</w:t>
      </w:r>
    </w:p>
    <w:p w14:paraId="623299C4" w14:textId="77777777" w:rsidR="00FC183C" w:rsidRPr="00FC183C" w:rsidRDefault="00FC183C">
      <w:pPr>
        <w:numPr>
          <w:ilvl w:val="1"/>
          <w:numId w:val="23"/>
        </w:numPr>
        <w:rPr>
          <w:lang w:val="en-US"/>
        </w:rPr>
      </w:pPr>
      <w:r w:rsidRPr="00FC183C">
        <w:rPr>
          <w:lang w:val="en-US"/>
        </w:rPr>
        <w:lastRenderedPageBreak/>
        <w:t>Thay đổi đặc trưng tệp: Các hành động như thêm byte ngẫu nhiên hoặc thay đổi tên phần trong tệp PE có thể làm cho mã độc hòa trộn với các tệp lành tính (Chio, 2018, trang 209).</w:t>
      </w:r>
    </w:p>
    <w:p w14:paraId="4A41CE0B" w14:textId="77777777" w:rsidR="00FC183C" w:rsidRDefault="00FC183C">
      <w:pPr>
        <w:numPr>
          <w:ilvl w:val="1"/>
          <w:numId w:val="23"/>
        </w:numPr>
        <w:rPr>
          <w:lang w:val="en-US"/>
        </w:rPr>
      </w:pPr>
      <w:r w:rsidRPr="00FC183C">
        <w:rPr>
          <w:lang w:val="en-US"/>
        </w:rPr>
        <w:t>Sử dụng GAN: Mạng đối kháng sinh tạo có thể được sử dụng để tạo ra các mẫu mã độc có đặc trưng tương tự như phần mềm lành tính, qua đó đánh lừa các hệ thống phát hiện bất thường (Hu &amp; Tan, 2017, trang 5).</w:t>
      </w:r>
    </w:p>
    <w:p w14:paraId="52A870D4" w14:textId="77777777" w:rsidR="00E37308" w:rsidRDefault="00DC0704" w:rsidP="00E37308">
      <w:pPr>
        <w:keepNext/>
        <w:jc w:val="center"/>
      </w:pPr>
      <w:r>
        <w:fldChar w:fldCharType="begin"/>
      </w:r>
      <w:r>
        <w:instrText xml:space="preserve"> INCLUDEPICTURE "https://techvidvan.com/tutorials/wp-content/uploads/sites/2/2020/07/Unsupervised-Learning-in-ML-1.jpg" \* MERGEFORMATINET </w:instrText>
      </w:r>
      <w:r>
        <w:fldChar w:fldCharType="separate"/>
      </w:r>
      <w:r>
        <w:fldChar w:fldCharType="begin"/>
      </w:r>
      <w:r>
        <w:instrText xml:space="preserve"> INCLUDEPICTURE  "https://techvidvan.com/tutorials/wp-content/uploads/sites/2/2020/07/Unsupervised-Learning-in-ML-1.jpg" \* MERGEFORMATINET </w:instrText>
      </w:r>
      <w:r>
        <w:fldChar w:fldCharType="separate"/>
      </w:r>
      <w:r>
        <w:fldChar w:fldCharType="begin"/>
      </w:r>
      <w:r>
        <w:instrText xml:space="preserve"> INCLUDEPICTURE  "https://techvidvan.com/tutorials/wp-content/uploads/sites/2/2020/07/Unsupervised-Learning-in-ML-1.jpg" \* MERGEFORMATINET </w:instrText>
      </w:r>
      <w:r>
        <w:fldChar w:fldCharType="separate"/>
      </w:r>
      <w:r w:rsidR="00000000">
        <w:fldChar w:fldCharType="begin"/>
      </w:r>
      <w:r w:rsidR="00000000">
        <w:instrText xml:space="preserve"> INCLUDEPICTURE  "https://techvidvan.com/tutorials/wp-content/uploads/sites/2/2020/07/Unsupervised-Learning-in-ML-1.jpg" \* MERGEFORMATINET </w:instrText>
      </w:r>
      <w:r w:rsidR="00000000">
        <w:fldChar w:fldCharType="separate"/>
      </w:r>
      <w:r w:rsidR="00AD1FBB">
        <w:pict w14:anchorId="2A959441">
          <v:shape id="_x0000_i1029" type="#_x0000_t75" alt="Unsupervised Learning - Machine Learning Algorithms - TechVidvan" style="width:415.5pt;height:155pt">
            <v:imagedata r:id="rId19" r:href="rId20"/>
          </v:shape>
        </w:pict>
      </w:r>
      <w:r w:rsidR="00000000">
        <w:fldChar w:fldCharType="end"/>
      </w:r>
      <w:r>
        <w:fldChar w:fldCharType="end"/>
      </w:r>
      <w:r>
        <w:fldChar w:fldCharType="end"/>
      </w:r>
      <w:r>
        <w:fldChar w:fldCharType="end"/>
      </w:r>
    </w:p>
    <w:p w14:paraId="2225D54D" w14:textId="0324780C" w:rsidR="00E37308" w:rsidRPr="00FC183C" w:rsidRDefault="00E37308" w:rsidP="00E37308">
      <w:pPr>
        <w:jc w:val="center"/>
        <w:rPr>
          <w:lang w:val="en-US"/>
        </w:rPr>
      </w:pPr>
      <w:bookmarkStart w:id="68" w:name="_Toc209209412"/>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3</w:t>
      </w:r>
      <w:r w:rsidR="009E370D">
        <w:fldChar w:fldCharType="end"/>
      </w:r>
      <w:r>
        <w:t>:</w:t>
      </w:r>
      <w:r w:rsidRPr="00E37308">
        <w:t xml:space="preserve"> </w:t>
      </w:r>
      <w:r>
        <w:t>Học không giám sát</w:t>
      </w:r>
      <w:bookmarkEnd w:id="68"/>
    </w:p>
    <w:p w14:paraId="0525C204" w14:textId="77777777" w:rsidR="00FC183C" w:rsidRPr="00DA41E3" w:rsidRDefault="00FC183C">
      <w:pPr>
        <w:pStyle w:val="Heading3"/>
        <w:numPr>
          <w:ilvl w:val="2"/>
          <w:numId w:val="61"/>
        </w:numPr>
        <w:rPr>
          <w:szCs w:val="28"/>
          <w:lang w:val="en-US" w:bidi="ar-SA"/>
        </w:rPr>
      </w:pPr>
      <w:bookmarkStart w:id="69" w:name="_Toc209560346"/>
      <w:r w:rsidRPr="00DA41E3">
        <w:rPr>
          <w:szCs w:val="28"/>
        </w:rPr>
        <w:t>Học tăng cường</w:t>
      </w:r>
      <w:bookmarkEnd w:id="69"/>
    </w:p>
    <w:p w14:paraId="5667C9D3" w14:textId="77777777" w:rsidR="00FC183C" w:rsidRPr="00FC183C" w:rsidRDefault="00FC183C" w:rsidP="00FC183C">
      <w:pPr>
        <w:rPr>
          <w:lang w:val="en-US"/>
        </w:rPr>
      </w:pPr>
      <w:r w:rsidRPr="00FC183C">
        <w:rPr>
          <w:lang w:val="en-US"/>
        </w:rPr>
        <w:t>Học tăng cường (reinforcement learning) là một phương pháp học máy trong đó một tác nhân (agent) học cách đưa ra quyết định tối ưu bằng cách tương tác với môi trường và nhận phản hồi dưới dạng phần thưởng (reward) hoặc hình phạt (Sutton &amp; Barto, 2018, trang 1). Khác với học có giám sát và học không giám sát, học tăng cường tập trung vào việc tối ưu hóa hành động dựa trên kinh nghiệm thực tế.</w:t>
      </w:r>
    </w:p>
    <w:p w14:paraId="66B67998" w14:textId="77777777" w:rsidR="00FC183C" w:rsidRPr="00FC183C" w:rsidRDefault="00FC183C">
      <w:pPr>
        <w:numPr>
          <w:ilvl w:val="0"/>
          <w:numId w:val="24"/>
        </w:numPr>
        <w:rPr>
          <w:lang w:val="en-US"/>
        </w:rPr>
      </w:pPr>
      <w:r w:rsidRPr="00FC183C">
        <w:rPr>
          <w:lang w:val="en-US"/>
        </w:rPr>
        <w:t>Đặc điểm chính:</w:t>
      </w:r>
    </w:p>
    <w:p w14:paraId="0163A32D" w14:textId="77777777" w:rsidR="00FC183C" w:rsidRPr="00FC183C" w:rsidRDefault="00FC183C">
      <w:pPr>
        <w:numPr>
          <w:ilvl w:val="1"/>
          <w:numId w:val="24"/>
        </w:numPr>
        <w:rPr>
          <w:lang w:val="en-US"/>
        </w:rPr>
      </w:pPr>
      <w:r w:rsidRPr="00FC183C">
        <w:rPr>
          <w:lang w:val="en-US"/>
        </w:rPr>
        <w:t>Tác nhân học thông qua thử và sai (trial-and-error) trong một môi trường.</w:t>
      </w:r>
    </w:p>
    <w:p w14:paraId="6677987D" w14:textId="77777777" w:rsidR="00FC183C" w:rsidRPr="00FC183C" w:rsidRDefault="00FC183C">
      <w:pPr>
        <w:numPr>
          <w:ilvl w:val="1"/>
          <w:numId w:val="24"/>
        </w:numPr>
        <w:rPr>
          <w:lang w:val="en-US"/>
        </w:rPr>
      </w:pPr>
      <w:r w:rsidRPr="00FC183C">
        <w:rPr>
          <w:lang w:val="en-US"/>
        </w:rPr>
        <w:t>Sử dụng hàm phần thưởng (reward function) để đánh giá hiệu quả của hành động.</w:t>
      </w:r>
    </w:p>
    <w:p w14:paraId="1521D485" w14:textId="77777777" w:rsidR="00FC183C" w:rsidRPr="00FC183C" w:rsidRDefault="00FC183C">
      <w:pPr>
        <w:numPr>
          <w:ilvl w:val="1"/>
          <w:numId w:val="24"/>
        </w:numPr>
        <w:rPr>
          <w:lang w:val="en-US"/>
        </w:rPr>
      </w:pPr>
      <w:r w:rsidRPr="00FC183C">
        <w:rPr>
          <w:lang w:val="en-US"/>
        </w:rPr>
        <w:t>Các thuật toán phổ biến bao gồm Q-learning, Deep Q-Networks (DQN), và Proximal Policy Optimization (PPO).</w:t>
      </w:r>
    </w:p>
    <w:p w14:paraId="4DE2C0D7" w14:textId="77777777" w:rsidR="00FC183C" w:rsidRPr="00FC183C" w:rsidRDefault="00FC183C">
      <w:pPr>
        <w:numPr>
          <w:ilvl w:val="0"/>
          <w:numId w:val="24"/>
        </w:numPr>
        <w:rPr>
          <w:lang w:val="en-US"/>
        </w:rPr>
      </w:pPr>
      <w:r w:rsidRPr="00FC183C">
        <w:rPr>
          <w:lang w:val="en-US"/>
        </w:rPr>
        <w:t>Ứng dụng trong phát hiện mã độc</w:t>
      </w:r>
    </w:p>
    <w:p w14:paraId="0F0CDFBC" w14:textId="77777777" w:rsidR="00FC183C" w:rsidRPr="00FC183C" w:rsidRDefault="00FC183C" w:rsidP="00FC183C">
      <w:pPr>
        <w:rPr>
          <w:lang w:val="en-US"/>
        </w:rPr>
      </w:pPr>
      <w:r w:rsidRPr="00FC183C">
        <w:rPr>
          <w:lang w:val="en-US"/>
        </w:rPr>
        <w:lastRenderedPageBreak/>
        <w:t>Học tăng cường được sử dụng để xây dựng các hệ thống phát hiện mã độc thông minh, có khả năng thích nghi với các cuộc tấn công mới. Trong bối cảnh né tránh mã độc, học tăng cường được áp dụng để tối ưu hóa các hành động sửa đổi mã độc nhằm vượt qua các hệ thống phát hiện.</w:t>
      </w:r>
    </w:p>
    <w:p w14:paraId="7BEFEAC9" w14:textId="77777777" w:rsidR="00FC183C" w:rsidRPr="00FC183C" w:rsidRDefault="00FC183C">
      <w:pPr>
        <w:numPr>
          <w:ilvl w:val="0"/>
          <w:numId w:val="25"/>
        </w:numPr>
        <w:rPr>
          <w:lang w:val="en-US"/>
        </w:rPr>
      </w:pPr>
      <w:r w:rsidRPr="00FC183C">
        <w:rPr>
          <w:lang w:val="en-US"/>
        </w:rPr>
        <w:t>Ví dụ thực tế:</w:t>
      </w:r>
    </w:p>
    <w:p w14:paraId="3E0F29C4" w14:textId="77777777" w:rsidR="00FC183C" w:rsidRPr="00FC183C" w:rsidRDefault="00FC183C">
      <w:pPr>
        <w:numPr>
          <w:ilvl w:val="1"/>
          <w:numId w:val="25"/>
        </w:numPr>
        <w:rPr>
          <w:lang w:val="en-US"/>
        </w:rPr>
      </w:pPr>
      <w:r w:rsidRPr="00FC183C">
        <w:rPr>
          <w:lang w:val="en-US"/>
        </w:rPr>
        <w:t>Gym-malware: Một môi trường học tăng cường được phát triển bởi Endgame, cho phép tác nhân học cách sửa đổi các tệp mã độc (như thêm byte, xóa chữ ký, hoặc nén bằng UPX) để né tránh các hệ thống phát hiện. Tác nhân nhận phần thưởng dựa trên báo cáo từ các công cụ chống virus, tối ưu hóa hành động để đạt được kết quả né tránh tốt nhất (Chio, 2018, trang 209).</w:t>
      </w:r>
    </w:p>
    <w:p w14:paraId="66C20AB5" w14:textId="77777777" w:rsidR="00FC183C" w:rsidRPr="00FC183C" w:rsidRDefault="00FC183C">
      <w:pPr>
        <w:numPr>
          <w:ilvl w:val="1"/>
          <w:numId w:val="25"/>
        </w:numPr>
        <w:rPr>
          <w:lang w:val="en-US"/>
        </w:rPr>
      </w:pPr>
      <w:r w:rsidRPr="00FC183C">
        <w:rPr>
          <w:lang w:val="en-US"/>
        </w:rPr>
        <w:t>Trong ví dụ về Atari Breakout, học tăng cường được sử dụng để huấn luyện một tác nhân chơi trò chơi bằng cách tối ưu hóa các hành động dựa trên phần thưởng (ví dụ: phá gạch). Tương tự, trong phát hiện mã độc, tác nhân có thể học cách sửa đổi mã độc để tránh bị phát hiện, với phần thưởng là báo cáo “lành tính” từ hệ thống chống virus (Chio, 2018, trang 207).</w:t>
      </w:r>
    </w:p>
    <w:p w14:paraId="3D21BF09" w14:textId="77777777" w:rsidR="00FC183C" w:rsidRPr="00FC183C" w:rsidRDefault="00FC183C">
      <w:pPr>
        <w:numPr>
          <w:ilvl w:val="0"/>
          <w:numId w:val="25"/>
        </w:numPr>
        <w:rPr>
          <w:lang w:val="en-US"/>
        </w:rPr>
      </w:pPr>
      <w:r w:rsidRPr="00FC183C">
        <w:rPr>
          <w:lang w:val="en-US"/>
        </w:rPr>
        <w:t>Né tránh học tăng cường</w:t>
      </w:r>
    </w:p>
    <w:p w14:paraId="52AA8AB8" w14:textId="77777777" w:rsidR="00FC183C" w:rsidRPr="00FC183C" w:rsidRDefault="00FC183C" w:rsidP="00FC183C">
      <w:pPr>
        <w:rPr>
          <w:lang w:val="en-US"/>
        </w:rPr>
      </w:pPr>
      <w:r w:rsidRPr="00FC183C">
        <w:rPr>
          <w:lang w:val="en-US"/>
        </w:rPr>
        <w:t>Học tăng cường đặc biệt mạnh mẽ trong việc tạo ra các mẫu mã độc động, vì tác nhân có thể học cách điều chỉnh hành động dựa trên phản hồi từ môi trường. Điều này làm cho các hệ thống phát hiện mã độc dựa trên học tăng cường trở thành mục tiêu khó khăn hơn cho các cuộc tấn công đối kháng.</w:t>
      </w:r>
    </w:p>
    <w:p w14:paraId="73989580" w14:textId="77777777" w:rsidR="00FC183C" w:rsidRPr="00FC183C" w:rsidRDefault="00FC183C">
      <w:pPr>
        <w:numPr>
          <w:ilvl w:val="0"/>
          <w:numId w:val="26"/>
        </w:numPr>
        <w:rPr>
          <w:lang w:val="en-US"/>
        </w:rPr>
      </w:pPr>
      <w:r w:rsidRPr="00FC183C">
        <w:rPr>
          <w:lang w:val="en-US"/>
        </w:rPr>
        <w:t>Phương pháp né tránh:</w:t>
      </w:r>
    </w:p>
    <w:p w14:paraId="3FAC357A" w14:textId="77777777" w:rsidR="00FC183C" w:rsidRPr="00FC183C" w:rsidRDefault="00FC183C">
      <w:pPr>
        <w:numPr>
          <w:ilvl w:val="1"/>
          <w:numId w:val="26"/>
        </w:numPr>
        <w:rPr>
          <w:lang w:val="en-US"/>
        </w:rPr>
      </w:pPr>
      <w:r w:rsidRPr="00FC183C">
        <w:rPr>
          <w:lang w:val="en-US"/>
        </w:rPr>
        <w:t>Sửa đổi môi trường: Tác nhân có thể thực hiện các hành động như thay đổi tên phần, xóa thông tin gỡ lỗi, hoặc thêm các byte ngẫu nhiên để làm cho mã độc trông giống phần mềm lành tính (Chio, 2018, trang 209).</w:t>
      </w:r>
    </w:p>
    <w:p w14:paraId="0B4B8CA0" w14:textId="1D83CBAB" w:rsidR="00A33602" w:rsidRDefault="00FC183C">
      <w:pPr>
        <w:numPr>
          <w:ilvl w:val="1"/>
          <w:numId w:val="26"/>
        </w:numPr>
        <w:rPr>
          <w:lang w:val="en-US"/>
        </w:rPr>
      </w:pPr>
      <w:r w:rsidRPr="00FC183C">
        <w:rPr>
          <w:lang w:val="en-US"/>
        </w:rPr>
        <w:t>Tối ưu hóa hành động: Sử dụng các thuật toán học tăng cường như Q-learning để tìm ra chuỗi hành động tối ưu nhằm né tránh phát hiện, ví dụ: kết hợp nhiều hành động như nén UPX và thay đổi chữ ký (Chio, 2018, trang 209).</w:t>
      </w:r>
    </w:p>
    <w:p w14:paraId="3D08FFE9" w14:textId="77777777" w:rsidR="00E37308" w:rsidRDefault="00DC0704" w:rsidP="00E37308">
      <w:pPr>
        <w:keepNext/>
        <w:jc w:val="center"/>
      </w:pPr>
      <w:r>
        <w:lastRenderedPageBreak/>
        <w:fldChar w:fldCharType="begin"/>
      </w:r>
      <w:r>
        <w:instrText xml:space="preserve"> INCLUDEPICTURE "https://techvidvan.com/tutorials/wp-content/uploads/2020/08/Reinforcement-Learning-in-ML-TV.jpg" \* MERGEFORMATINET </w:instrText>
      </w:r>
      <w:r>
        <w:fldChar w:fldCharType="separate"/>
      </w:r>
      <w:r>
        <w:fldChar w:fldCharType="begin"/>
      </w:r>
      <w:r>
        <w:instrText xml:space="preserve"> INCLUDEPICTURE  "https://techvidvan.com/tutorials/wp-content/uploads/2020/08/Reinforcement-Learning-in-ML-TV.jpg" \* MERGEFORMATINET </w:instrText>
      </w:r>
      <w:r>
        <w:fldChar w:fldCharType="separate"/>
      </w:r>
      <w:r>
        <w:fldChar w:fldCharType="begin"/>
      </w:r>
      <w:r>
        <w:instrText xml:space="preserve"> INCLUDEPICTURE  "https://techvidvan.com/tutorials/wp-content/uploads/2020/08/Reinforcement-Learning-in-ML-TV.jpg" \* MERGEFORMATINET </w:instrText>
      </w:r>
      <w:r>
        <w:fldChar w:fldCharType="separate"/>
      </w:r>
      <w:r w:rsidR="00000000">
        <w:fldChar w:fldCharType="begin"/>
      </w:r>
      <w:r w:rsidR="00000000">
        <w:instrText xml:space="preserve"> INCLUDEPICTURE  "https://techvidvan.com/tutorials/wp-content/uploads/2020/08/Reinforcement-Learning-in-ML-TV.jpg" \* MERGEFORMATINET </w:instrText>
      </w:r>
      <w:r w:rsidR="00000000">
        <w:fldChar w:fldCharType="separate"/>
      </w:r>
      <w:r w:rsidR="00AD1FBB">
        <w:pict w14:anchorId="4D2C58D7">
          <v:shape id="_x0000_i1030" type="#_x0000_t75" alt="Reinforcement Learning Algorithms and Applications - TechVidvan" style="width:374.5pt;height:196.5pt">
            <v:imagedata r:id="rId21" r:href="rId22"/>
          </v:shape>
        </w:pict>
      </w:r>
      <w:r w:rsidR="00000000">
        <w:fldChar w:fldCharType="end"/>
      </w:r>
      <w:r>
        <w:fldChar w:fldCharType="end"/>
      </w:r>
      <w:r>
        <w:fldChar w:fldCharType="end"/>
      </w:r>
      <w:r>
        <w:fldChar w:fldCharType="end"/>
      </w:r>
    </w:p>
    <w:p w14:paraId="390FC3BC" w14:textId="34A41E9B" w:rsidR="00E37308" w:rsidRPr="00A33602" w:rsidRDefault="00E37308" w:rsidP="00E37308">
      <w:pPr>
        <w:jc w:val="center"/>
        <w:rPr>
          <w:lang w:val="en-US"/>
        </w:rPr>
      </w:pPr>
      <w:bookmarkStart w:id="70" w:name="_Toc209209413"/>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4</w:t>
      </w:r>
      <w:r w:rsidR="009E370D">
        <w:fldChar w:fldCharType="end"/>
      </w:r>
      <w:r>
        <w:t>:</w:t>
      </w:r>
      <w:r w:rsidRPr="00E37308">
        <w:t xml:space="preserve"> </w:t>
      </w:r>
      <w:r>
        <w:t>Học tăng cường</w:t>
      </w:r>
      <w:bookmarkEnd w:id="70"/>
    </w:p>
    <w:p w14:paraId="7268065A" w14:textId="2FC47B8A" w:rsidR="00A33602" w:rsidRDefault="00A33602">
      <w:pPr>
        <w:pStyle w:val="Heading2"/>
        <w:numPr>
          <w:ilvl w:val="1"/>
          <w:numId w:val="60"/>
        </w:numPr>
        <w:rPr>
          <w:lang w:val="en-US"/>
        </w:rPr>
      </w:pPr>
      <w:bookmarkStart w:id="71" w:name="_Toc209560347"/>
      <w:r>
        <w:rPr>
          <w:lang w:val="en-US"/>
        </w:rPr>
        <w:t>Mã độc và các phương pháp phát hiện</w:t>
      </w:r>
      <w:bookmarkEnd w:id="71"/>
    </w:p>
    <w:p w14:paraId="7D99980F" w14:textId="77777777" w:rsidR="00FC183C" w:rsidRDefault="00FC183C" w:rsidP="00FC183C">
      <w:pPr>
        <w:rPr>
          <w:lang w:val="en-US"/>
        </w:rPr>
      </w:pPr>
      <w:r w:rsidRPr="00FC183C">
        <w:rPr>
          <w:lang w:val="en-US"/>
        </w:rPr>
        <w:t>Mã độc (malware) là một trong những mối đe dọa nghiêm trọng nhất đối với an ninh mạng, gây ra thiệt hại đáng kể về tài chính, dữ liệu và uy tín. Với sự phát triển của các kỹ thuật tấn công mạng ngày càng tinh vi, việc phát hiện và phòng chống mã độc đã trở thành một thách thức lớn. Các hệ thống phát hiện mã độc truyền thống dựa trên chữ ký (signature-based) và quy tắc (rule-based) đã không còn đủ hiệu quả trước các biến thể mã độc mới. Trong bối cảnh này, học máy (machine learning) đã nổi lên như một giải pháp mạnh mẽ, tận dụng các phương pháp như học có giám sát, học không giám sát và học tăng cường để cải thiện khả năng phát hiện mã độc.</w:t>
      </w:r>
    </w:p>
    <w:p w14:paraId="5816B047" w14:textId="77777777" w:rsidR="0044658B" w:rsidRPr="0044658B" w:rsidRDefault="0044658B">
      <w:pPr>
        <w:pStyle w:val="ListParagraph"/>
        <w:keepNext/>
        <w:keepLines/>
        <w:numPr>
          <w:ilvl w:val="0"/>
          <w:numId w:val="62"/>
        </w:numPr>
        <w:jc w:val="left"/>
        <w:outlineLvl w:val="2"/>
        <w:rPr>
          <w:rFonts w:eastAsia="Times New Roman" w:cs="Angsana New"/>
          <w:b/>
          <w:bCs/>
          <w:vanish/>
          <w:szCs w:val="28"/>
          <w:lang w:val="en-US"/>
        </w:rPr>
      </w:pPr>
      <w:bookmarkStart w:id="72" w:name="_Toc205680315"/>
      <w:bookmarkStart w:id="73" w:name="_Toc205680409"/>
      <w:bookmarkStart w:id="74" w:name="_Toc209208221"/>
      <w:bookmarkStart w:id="75" w:name="_Toc209560348"/>
      <w:bookmarkEnd w:id="72"/>
      <w:bookmarkEnd w:id="73"/>
      <w:bookmarkEnd w:id="74"/>
      <w:bookmarkEnd w:id="75"/>
    </w:p>
    <w:p w14:paraId="2B62D5D9" w14:textId="77777777" w:rsidR="0044658B" w:rsidRPr="0044658B" w:rsidRDefault="0044658B">
      <w:pPr>
        <w:pStyle w:val="ListParagraph"/>
        <w:keepNext/>
        <w:keepLines/>
        <w:numPr>
          <w:ilvl w:val="1"/>
          <w:numId w:val="62"/>
        </w:numPr>
        <w:jc w:val="left"/>
        <w:outlineLvl w:val="2"/>
        <w:rPr>
          <w:rFonts w:eastAsia="Times New Roman" w:cs="Angsana New"/>
          <w:b/>
          <w:bCs/>
          <w:vanish/>
          <w:szCs w:val="28"/>
          <w:lang w:val="en-US"/>
        </w:rPr>
      </w:pPr>
      <w:bookmarkStart w:id="76" w:name="_Toc209560349"/>
      <w:bookmarkEnd w:id="76"/>
    </w:p>
    <w:p w14:paraId="296FFB28" w14:textId="77777777" w:rsidR="0044658B" w:rsidRPr="0044658B" w:rsidRDefault="0044658B">
      <w:pPr>
        <w:pStyle w:val="ListParagraph"/>
        <w:keepNext/>
        <w:keepLines/>
        <w:numPr>
          <w:ilvl w:val="1"/>
          <w:numId w:val="62"/>
        </w:numPr>
        <w:jc w:val="left"/>
        <w:outlineLvl w:val="2"/>
        <w:rPr>
          <w:rFonts w:eastAsia="Times New Roman" w:cs="Angsana New"/>
          <w:b/>
          <w:bCs/>
          <w:vanish/>
          <w:szCs w:val="28"/>
          <w:lang w:val="en-US"/>
        </w:rPr>
      </w:pPr>
      <w:bookmarkStart w:id="77" w:name="_Toc209560350"/>
      <w:bookmarkEnd w:id="77"/>
    </w:p>
    <w:p w14:paraId="33B63DC3" w14:textId="09B2BFAD" w:rsidR="00FC183C" w:rsidRPr="00643437" w:rsidRDefault="00FC183C">
      <w:pPr>
        <w:pStyle w:val="Heading3"/>
        <w:numPr>
          <w:ilvl w:val="2"/>
          <w:numId w:val="62"/>
        </w:numPr>
        <w:rPr>
          <w:szCs w:val="28"/>
          <w:lang w:val="en-US"/>
        </w:rPr>
      </w:pPr>
      <w:bookmarkStart w:id="78" w:name="_Toc209560351"/>
      <w:r w:rsidRPr="00643437">
        <w:rPr>
          <w:szCs w:val="28"/>
          <w:lang w:val="en-US"/>
        </w:rPr>
        <w:t>Khái niệm và phân loại mã độc</w:t>
      </w:r>
      <w:bookmarkEnd w:id="78"/>
    </w:p>
    <w:p w14:paraId="5D299730" w14:textId="77777777" w:rsidR="00FC183C" w:rsidRPr="00FC183C" w:rsidRDefault="00FC183C" w:rsidP="00FC183C">
      <w:pPr>
        <w:rPr>
          <w:lang w:val="en-US"/>
        </w:rPr>
      </w:pPr>
      <w:r w:rsidRPr="00FC183C">
        <w:rPr>
          <w:lang w:val="en-US"/>
        </w:rPr>
        <w:t>Mã độc là phần mềm được thiết kế với mục đích gây hại, đánh cắp thông tin, phá hoại hệ thống hoặc thực hiện các hành vi trái phép trên các thiết bị máy tính hoặc mạng (Kaspersky, 2020). Mã độc thường được phát tán qua email lừa đảo, tệp đính kèm, hoặc các lỗ hổng phần mềm, nhằm khai thác điểm yếu của hệ thống hoặc người dùng.</w:t>
      </w:r>
    </w:p>
    <w:p w14:paraId="1F99F26B" w14:textId="77777777" w:rsidR="00FC183C" w:rsidRPr="00FC183C" w:rsidRDefault="00FC183C">
      <w:pPr>
        <w:numPr>
          <w:ilvl w:val="0"/>
          <w:numId w:val="29"/>
        </w:numPr>
        <w:rPr>
          <w:lang w:val="en-US"/>
        </w:rPr>
      </w:pPr>
      <w:r w:rsidRPr="00FC183C">
        <w:rPr>
          <w:lang w:val="en-US"/>
        </w:rPr>
        <w:t>Đặc điểm chính của mã độc:</w:t>
      </w:r>
    </w:p>
    <w:p w14:paraId="6FF5AE83" w14:textId="77777777" w:rsidR="00FC183C" w:rsidRPr="00FC183C" w:rsidRDefault="00FC183C">
      <w:pPr>
        <w:numPr>
          <w:ilvl w:val="1"/>
          <w:numId w:val="28"/>
        </w:numPr>
        <w:rPr>
          <w:lang w:val="en-US"/>
        </w:rPr>
      </w:pPr>
      <w:r w:rsidRPr="00FC183C">
        <w:rPr>
          <w:lang w:val="en-US"/>
        </w:rPr>
        <w:t>Tính phá hoại: Gây ra thiệt hại cho hệ thống, như xóa dữ liệu hoặc làm gián đoạn hoạt động.</w:t>
      </w:r>
    </w:p>
    <w:p w14:paraId="3F34C7E8" w14:textId="77777777" w:rsidR="00FC183C" w:rsidRPr="00FC183C" w:rsidRDefault="00FC183C">
      <w:pPr>
        <w:numPr>
          <w:ilvl w:val="1"/>
          <w:numId w:val="28"/>
        </w:numPr>
        <w:rPr>
          <w:lang w:val="en-US"/>
        </w:rPr>
      </w:pPr>
      <w:r w:rsidRPr="00FC183C">
        <w:rPr>
          <w:lang w:val="en-US"/>
        </w:rPr>
        <w:lastRenderedPageBreak/>
        <w:t>Tính lén lút: Hoạt động ngầm để tránh bị phát hiện bởi người dùng hoặc hệ thống bảo mật.</w:t>
      </w:r>
    </w:p>
    <w:p w14:paraId="66E5F3E8" w14:textId="77777777" w:rsidR="00FC183C" w:rsidRPr="00FC183C" w:rsidRDefault="00FC183C">
      <w:pPr>
        <w:numPr>
          <w:ilvl w:val="1"/>
          <w:numId w:val="28"/>
        </w:numPr>
        <w:rPr>
          <w:lang w:val="en-US"/>
        </w:rPr>
      </w:pPr>
      <w:r w:rsidRPr="00FC183C">
        <w:rPr>
          <w:lang w:val="en-US"/>
        </w:rPr>
        <w:t>Khả năng tự lan truyền: Một số mã độc có khả năng tự sao chép và lây nhiễm sang các hệ thống khác.</w:t>
      </w:r>
    </w:p>
    <w:p w14:paraId="1ECB0950" w14:textId="77777777" w:rsidR="00FC183C" w:rsidRPr="00FC183C" w:rsidRDefault="00FC183C">
      <w:pPr>
        <w:numPr>
          <w:ilvl w:val="1"/>
          <w:numId w:val="28"/>
        </w:numPr>
        <w:rPr>
          <w:lang w:val="en-US"/>
        </w:rPr>
      </w:pPr>
      <w:r w:rsidRPr="00FC183C">
        <w:rPr>
          <w:lang w:val="en-US"/>
        </w:rPr>
        <w:t>Tính đa dạng: Có nhiều biến thể với mục đích và phương thức tấn công khác nhau.</w:t>
      </w:r>
    </w:p>
    <w:p w14:paraId="576FA3B7" w14:textId="77777777" w:rsidR="00FC183C" w:rsidRDefault="00FC183C">
      <w:pPr>
        <w:pStyle w:val="Heading3"/>
        <w:numPr>
          <w:ilvl w:val="2"/>
          <w:numId w:val="62"/>
        </w:numPr>
        <w:rPr>
          <w:szCs w:val="28"/>
        </w:rPr>
      </w:pPr>
      <w:bookmarkStart w:id="79" w:name="_Toc209560352"/>
      <w:r w:rsidRPr="00643437">
        <w:rPr>
          <w:szCs w:val="28"/>
        </w:rPr>
        <w:t>Phân loại mã độc</w:t>
      </w:r>
      <w:bookmarkEnd w:id="79"/>
    </w:p>
    <w:p w14:paraId="02E47D3E" w14:textId="1CBEE514" w:rsidR="000D1D7B" w:rsidRPr="000D1D7B" w:rsidRDefault="000D1D7B" w:rsidP="000D1D7B">
      <w:r>
        <w:t>Các loại mã độc:</w:t>
      </w:r>
    </w:p>
    <w:p w14:paraId="23B58BC2" w14:textId="77777777" w:rsidR="000D1D7B" w:rsidRDefault="000D1D7B">
      <w:pPr>
        <w:numPr>
          <w:ilvl w:val="0"/>
          <w:numId w:val="106"/>
        </w:numPr>
      </w:pPr>
      <w:r>
        <w:t>Virus: Đây là loại mã độc cổ điển, tự nhân bản bằng cách gắn vào các tệp thực thi hoặc hệ thống. Virus thường lây lan qua việc người dùng vô tình mở tệp bị nhiễm, ví dụ như qua email hoặc USB. Một đặc điểm nổi bật là khả năng làm hỏng dữ liệu hoặc gây gián đoạn hoạt động hệ thống.</w:t>
      </w:r>
    </w:p>
    <w:p w14:paraId="06BF46D4" w14:textId="77777777" w:rsidR="000D1D7B" w:rsidRDefault="000D1D7B">
      <w:pPr>
        <w:numPr>
          <w:ilvl w:val="0"/>
          <w:numId w:val="106"/>
        </w:numPr>
      </w:pPr>
      <w:r>
        <w:t>Worm (Sâu máy tính): Khác với virus, worm không cần gắn vào tệp mà tự nhân bản qua mạng. Chúng khai thác lỗ hổng bảo mật để lây lan nhanh chóng, như vụ tấn công worm Conficker năm 2008, ảnh hưởng đến hàng triệu máy tính trên toàn cầu.</w:t>
      </w:r>
    </w:p>
    <w:p w14:paraId="730CF314" w14:textId="77777777" w:rsidR="000D1D7B" w:rsidRDefault="000D1D7B">
      <w:pPr>
        <w:numPr>
          <w:ilvl w:val="0"/>
          <w:numId w:val="106"/>
        </w:numPr>
      </w:pPr>
      <w:r>
        <w:t>Trojan (Mã độc ngựa Trojan): Ngụy trang dưới dạng phần mềm hợp pháp, Trojan cho phép tin tặc kiểm soát từ xa. Ví dụ, Trojan Zeus được sử dụng để đánh cắp thông tin ngân hàng, gây thiệt hại hàng tỷ USD.</w:t>
      </w:r>
    </w:p>
    <w:p w14:paraId="52D62BB8" w14:textId="77777777" w:rsidR="000D1D7B" w:rsidRDefault="000D1D7B">
      <w:pPr>
        <w:numPr>
          <w:ilvl w:val="0"/>
          <w:numId w:val="106"/>
        </w:numPr>
      </w:pPr>
      <w:r>
        <w:t>Ransomware (Mã độc tống tiền): Loại mã độc mã hóa dữ liệu và đòi tiền chuộc, như WannaCry năm 2017, đã tấn công hơn 200.000 máy tính tại 150 quốc gia, gây tổn thất ước tính 4 tỷ USD.</w:t>
      </w:r>
    </w:p>
    <w:p w14:paraId="7D580995" w14:textId="77777777" w:rsidR="000D1D7B" w:rsidRDefault="000D1D7B">
      <w:pPr>
        <w:numPr>
          <w:ilvl w:val="0"/>
          <w:numId w:val="106"/>
        </w:numPr>
      </w:pPr>
      <w:r>
        <w:t>Spyware (Phần mềm gián điệp): Thu thập thông tin cá nhân mà không được sự cho phép, thường được sử dụng trong các chiến dịch gián điệp công nghiệp.</w:t>
      </w:r>
    </w:p>
    <w:p w14:paraId="35748DDE" w14:textId="77777777" w:rsidR="000D1D7B" w:rsidRDefault="000D1D7B">
      <w:pPr>
        <w:numPr>
          <w:ilvl w:val="0"/>
          <w:numId w:val="106"/>
        </w:numPr>
      </w:pPr>
      <w:r>
        <w:t>Adware (Quảng cáo độc hại): Hiển thị quảng cáo không mong muốn, đôi khi dẫn đến tải thêm mã độc khác.</w:t>
      </w:r>
    </w:p>
    <w:p w14:paraId="3CDA4D9E" w14:textId="5373577D" w:rsidR="000D1D7B" w:rsidRDefault="000D1D7B">
      <w:pPr>
        <w:numPr>
          <w:ilvl w:val="0"/>
          <w:numId w:val="106"/>
        </w:numPr>
      </w:pPr>
      <w:r>
        <w:lastRenderedPageBreak/>
        <w:t>Rootkit: Ẩn mình trong hệ thống để tránh phát hiện, thường được dùng để duy trì quyền truy cập của tin tặc sau khi xâm nhập thành công.</w:t>
      </w:r>
    </w:p>
    <w:p w14:paraId="17E499B9" w14:textId="77777777" w:rsidR="00E37308" w:rsidRDefault="00DC0704" w:rsidP="00E37308">
      <w:pPr>
        <w:keepNext/>
        <w:jc w:val="center"/>
      </w:pPr>
      <w:r>
        <w:fldChar w:fldCharType="begin"/>
      </w:r>
      <w:r>
        <w:instrText xml:space="preserve"> INCLUDEPICTURE "https://linprofs.com/wp-content/uploads/2024/10/Common-Types-of-Malware.-Article-1.png" \* MERGEFORMATINET </w:instrText>
      </w:r>
      <w:r>
        <w:fldChar w:fldCharType="separate"/>
      </w:r>
      <w:r>
        <w:fldChar w:fldCharType="begin"/>
      </w:r>
      <w:r>
        <w:instrText xml:space="preserve"> INCLUDEPICTURE  "https://linprofs.com/wp-content/uploads/2024/10/Common-Types-of-Malware.-Article-1.png" \* MERGEFORMATINET </w:instrText>
      </w:r>
      <w:r>
        <w:fldChar w:fldCharType="separate"/>
      </w:r>
      <w:r>
        <w:fldChar w:fldCharType="begin"/>
      </w:r>
      <w:r>
        <w:instrText xml:space="preserve"> INCLUDEPICTURE  "https://linprofs.com/wp-content/uploads/2024/10/Common-Types-of-Malware.-Article-1.png" \* MERGEFORMATINET </w:instrText>
      </w:r>
      <w:r>
        <w:fldChar w:fldCharType="separate"/>
      </w:r>
      <w:r w:rsidR="00000000">
        <w:fldChar w:fldCharType="begin"/>
      </w:r>
      <w:r w:rsidR="00000000">
        <w:instrText xml:space="preserve"> INCLUDEPICTURE  "https://linprofs.com/wp-content/uploads/2024/10/Common-Types-of-Malware.-Article-1.png" \* MERGEFORMATINET </w:instrText>
      </w:r>
      <w:r w:rsidR="00000000">
        <w:fldChar w:fldCharType="separate"/>
      </w:r>
      <w:r w:rsidR="00AD1FBB">
        <w:pict w14:anchorId="3B5A433B">
          <v:shape id="_x0000_i1031" type="#_x0000_t75" alt="Malware: A growing threat" style="width:417.5pt;height:235pt">
            <v:imagedata r:id="rId23" r:href="rId24"/>
          </v:shape>
        </w:pict>
      </w:r>
      <w:r w:rsidR="00000000">
        <w:fldChar w:fldCharType="end"/>
      </w:r>
      <w:r>
        <w:fldChar w:fldCharType="end"/>
      </w:r>
      <w:r>
        <w:fldChar w:fldCharType="end"/>
      </w:r>
      <w:r>
        <w:fldChar w:fldCharType="end"/>
      </w:r>
    </w:p>
    <w:p w14:paraId="5F1C0E84" w14:textId="575F0ADC" w:rsidR="00E37308" w:rsidRDefault="00E37308" w:rsidP="00E37308">
      <w:pPr>
        <w:jc w:val="center"/>
      </w:pPr>
      <w:bookmarkStart w:id="80" w:name="_Toc209209414"/>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5</w:t>
      </w:r>
      <w:r w:rsidR="009E370D">
        <w:fldChar w:fldCharType="end"/>
      </w:r>
      <w:r>
        <w:t>:</w:t>
      </w:r>
      <w:r w:rsidRPr="00E37308">
        <w:t xml:space="preserve"> </w:t>
      </w:r>
      <w:r>
        <w:t>Các dạng mã độc thường thấy</w:t>
      </w:r>
      <w:bookmarkEnd w:id="80"/>
    </w:p>
    <w:p w14:paraId="46853CA9" w14:textId="634231AC" w:rsidR="000D1D7B" w:rsidRDefault="000D1D7B" w:rsidP="000D1D7B">
      <w:r>
        <w:t>Mức độ nguy hiểm của mã độc:</w:t>
      </w:r>
    </w:p>
    <w:p w14:paraId="1690FB67" w14:textId="77777777" w:rsidR="000D1D7B" w:rsidRDefault="000D1D7B">
      <w:pPr>
        <w:numPr>
          <w:ilvl w:val="0"/>
          <w:numId w:val="107"/>
        </w:numPr>
      </w:pPr>
      <w:r>
        <w:t>Tác động tài chính: Ransomware như CryptoLocker đã khiến các tổ chức mất hàng triệu USD do phải trả tiền chuộc hoặc khôi phục dữ liệu. Theo báo cáo của Cybersecurity Ventures, thiệt hại toàn cầu từ ransomware dự kiến đạt 20 tỷ USD vào năm 2021.</w:t>
      </w:r>
    </w:p>
    <w:p w14:paraId="53096D8B" w14:textId="77777777" w:rsidR="000D1D7B" w:rsidRDefault="000D1D7B">
      <w:pPr>
        <w:numPr>
          <w:ilvl w:val="0"/>
          <w:numId w:val="107"/>
        </w:numPr>
      </w:pPr>
      <w:r>
        <w:t>Tác động xã hội: Các vụ tấn công như NotPetya (2017) không chỉ nhắm vào doanh nghiệp mà còn gây gián đoạn dịch vụ công cộng, như bệnh viện và giao thông.</w:t>
      </w:r>
    </w:p>
    <w:p w14:paraId="2BBC4025" w14:textId="77777777" w:rsidR="000D1D7B" w:rsidRDefault="000D1D7B">
      <w:pPr>
        <w:numPr>
          <w:ilvl w:val="0"/>
          <w:numId w:val="107"/>
        </w:numPr>
      </w:pPr>
      <w:r>
        <w:t>Tác động an ninh quốc gia: Stuxnet, phát hiện năm 2010, được cho là vũ khí mạng nhắm vào cơ sở hạ tầng hạt nhân Iran, cho thấy mã độc có thể trở thành công cụ trong xung đột địa chính trị.</w:t>
      </w:r>
    </w:p>
    <w:p w14:paraId="152B5F99" w14:textId="6FF58C54" w:rsidR="000D1D7B" w:rsidRDefault="000D1D7B">
      <w:pPr>
        <w:numPr>
          <w:ilvl w:val="0"/>
          <w:numId w:val="107"/>
        </w:numPr>
      </w:pPr>
      <w:r>
        <w:t>Tính lan rộng: Worm và virus có khả năng lây lan nhanh chóng, làm tê liệt toàn bộ mạng lưới, trong khi rootkit và spyware thường hoạt động âm thầm nhưng gây tổn hại lâu dài.</w:t>
      </w:r>
    </w:p>
    <w:p w14:paraId="7B83A389" w14:textId="5BC9B496" w:rsidR="000D1D7B" w:rsidRDefault="000D1D7B" w:rsidP="000D1D7B">
      <w:r>
        <w:t>Đặc điểm kỹ thuật của mã độc:</w:t>
      </w:r>
    </w:p>
    <w:p w14:paraId="0C9B1897" w14:textId="77777777" w:rsidR="000D1D7B" w:rsidRDefault="000D1D7B">
      <w:pPr>
        <w:numPr>
          <w:ilvl w:val="0"/>
          <w:numId w:val="108"/>
        </w:numPr>
      </w:pPr>
      <w:r>
        <w:lastRenderedPageBreak/>
        <w:t>Kỹ thuật ẩn mình: Nhiều mã độc như rootkit sử dụng kỹ thuật hooking để che giấu hoạt động, khiến các công cụ quét thông thường không phát hiện được.</w:t>
      </w:r>
    </w:p>
    <w:p w14:paraId="350B1B18" w14:textId="77777777" w:rsidR="000D1D7B" w:rsidRDefault="000D1D7B">
      <w:pPr>
        <w:numPr>
          <w:ilvl w:val="0"/>
          <w:numId w:val="108"/>
        </w:numPr>
      </w:pPr>
      <w:r>
        <w:t>Tính thích nghi: Malware ngày nay sử dụng kỹ thuật đa hình (polymorphism) và mã hóa để thay đổi cấu trúc, tránh bị phát hiện bởi chữ ký (signature-based detection).</w:t>
      </w:r>
    </w:p>
    <w:p w14:paraId="061B3114" w14:textId="77777777" w:rsidR="000D1D7B" w:rsidRDefault="000D1D7B">
      <w:pPr>
        <w:numPr>
          <w:ilvl w:val="0"/>
          <w:numId w:val="108"/>
        </w:numPr>
      </w:pPr>
      <w:r>
        <w:t>Khai thác lỗ hổng zero-day: Stuxnet và các mã độc tiên tiến khai thác lỗ hổng chưa được vá, tăng khả năng thâm nhập.</w:t>
      </w:r>
    </w:p>
    <w:p w14:paraId="7C6D0943" w14:textId="5C367912" w:rsidR="000D1D7B" w:rsidRDefault="000D1D7B">
      <w:pPr>
        <w:numPr>
          <w:ilvl w:val="0"/>
          <w:numId w:val="108"/>
        </w:numPr>
      </w:pPr>
      <w:r>
        <w:t>Tích hợp AI: Một số mã độc mới sử dụng học máy để tối ưu hóa chiến lược tấn công, như tự điều chỉnh dựa trên hành vi người dùng.</w:t>
      </w:r>
    </w:p>
    <w:p w14:paraId="20DCBA75" w14:textId="1D643B3A" w:rsidR="000D1D7B" w:rsidRDefault="000D1D7B" w:rsidP="000D1D7B">
      <w:r>
        <w:t>Các vụ tấn công mã độc nổi bật trong quá khứ:</w:t>
      </w:r>
    </w:p>
    <w:p w14:paraId="3D2E21E3" w14:textId="77777777" w:rsidR="000D1D7B" w:rsidRDefault="000D1D7B">
      <w:pPr>
        <w:numPr>
          <w:ilvl w:val="0"/>
          <w:numId w:val="109"/>
        </w:numPr>
      </w:pPr>
      <w:r>
        <w:t>Vụ tấn công ILOVEYOU (2000): Một virus lây lan qua email, gây thiệt hại ước tính 10-15 tỷ USD bằng cách ghi đè tệp và tự gửi bản sao đến danh bạ email. Đây là ví dụ điển hình về tác động của virus trong thời kỳ đầu internet.</w:t>
      </w:r>
    </w:p>
    <w:p w14:paraId="2DD6E6FF" w14:textId="77777777" w:rsidR="000D1D7B" w:rsidRDefault="000D1D7B">
      <w:pPr>
        <w:numPr>
          <w:ilvl w:val="0"/>
          <w:numId w:val="109"/>
        </w:numPr>
      </w:pPr>
      <w:r>
        <w:t>Vụ tấn công Stuxnet (2010): Được thiết kế để phá hoại máy ly tâm hạt nhân tại Iran, Stuxnet là mã độc đầu tiên nhắm vào cơ sở hạ tầng vật lý, đánh dấu bước ngoặt trong chiến tranh mạng.</w:t>
      </w:r>
    </w:p>
    <w:p w14:paraId="286893D6" w14:textId="77777777" w:rsidR="000D1D7B" w:rsidRDefault="000D1D7B">
      <w:pPr>
        <w:numPr>
          <w:ilvl w:val="0"/>
          <w:numId w:val="109"/>
        </w:numPr>
      </w:pPr>
      <w:r>
        <w:t>Vụ tấn công WannaCry (2017): Tận dụng lỗ hổng Windows, WannaCry đã mã hóa dữ liệu trên toàn cầu, ảnh hưởng đến NHS (Anh) và nhiều tập đoàn lớn, nhấn mạnh tầm quan trọng của bản vá bảo mật.</w:t>
      </w:r>
    </w:p>
    <w:p w14:paraId="4EFC525B" w14:textId="77777777" w:rsidR="000D1D7B" w:rsidRDefault="000D1D7B">
      <w:pPr>
        <w:numPr>
          <w:ilvl w:val="0"/>
          <w:numId w:val="109"/>
        </w:numPr>
      </w:pPr>
      <w:r>
        <w:t>Vụ tấn công NotPetya (2017): Ban đầu được cho là ransomware, nhưng thực chất là vũ khí phá hoại nhắm vào Ukraine, gây thiệt hại hơn 10 tỷ USD trên toàn cầu.</w:t>
      </w:r>
    </w:p>
    <w:p w14:paraId="39A9B4E2" w14:textId="40F05030" w:rsidR="000D1D7B" w:rsidRDefault="000D1D7B">
      <w:pPr>
        <w:numPr>
          <w:ilvl w:val="0"/>
          <w:numId w:val="109"/>
        </w:numPr>
      </w:pPr>
      <w:r>
        <w:t>Vụ tấn công SolarWinds (2020): Một chiến dịch tinh vi sử dụng trojan để xâm nhập mạng lưới chính phủ Mỹ, cho thấy sự phát triển của mã độc trong các cuộc tấn công có tổ chức.</w:t>
      </w:r>
    </w:p>
    <w:p w14:paraId="6DDF629A" w14:textId="77777777" w:rsidR="00E37308" w:rsidRDefault="00DC0704" w:rsidP="00E37308">
      <w:pPr>
        <w:keepNext/>
        <w:jc w:val="center"/>
      </w:pPr>
      <w:r>
        <w:lastRenderedPageBreak/>
        <w:fldChar w:fldCharType="begin"/>
      </w:r>
      <w:r>
        <w:instrText xml:space="preserve"> INCLUDEPICTURE "https://upload.wikimedia.org/wikipedia/en/1/18/Wana_Decrypt0r_screenshot.png" \* MERGEFORMATINET </w:instrText>
      </w:r>
      <w:r>
        <w:fldChar w:fldCharType="separate"/>
      </w:r>
      <w:r>
        <w:fldChar w:fldCharType="begin"/>
      </w:r>
      <w:r>
        <w:instrText xml:space="preserve"> INCLUDEPICTURE  "https://upload.wikimedia.org/wikipedia/en/1/18/Wana_Decrypt0r_screenshot.png" \* MERGEFORMATINET </w:instrText>
      </w:r>
      <w:r>
        <w:fldChar w:fldCharType="separate"/>
      </w:r>
      <w:r>
        <w:fldChar w:fldCharType="begin"/>
      </w:r>
      <w:r>
        <w:instrText xml:space="preserve"> INCLUDEPICTURE  "https://upload.wikimedia.org/wikipedia/en/1/18/Wana_Decrypt0r_screenshot.png" \* MERGEFORMATINET </w:instrText>
      </w:r>
      <w:r>
        <w:fldChar w:fldCharType="separate"/>
      </w:r>
      <w:r w:rsidR="00000000">
        <w:fldChar w:fldCharType="begin"/>
      </w:r>
      <w:r w:rsidR="00000000">
        <w:instrText xml:space="preserve"> INCLUDEPICTURE  "https://upload.wikimedia.org/wikipedia/en/1/18/Wana_Decrypt0r_screenshot.png" \* MERGEFORMATINET </w:instrText>
      </w:r>
      <w:r w:rsidR="00000000">
        <w:fldChar w:fldCharType="separate"/>
      </w:r>
      <w:r w:rsidR="00AD1FBB">
        <w:pict w14:anchorId="2188BF49">
          <v:shape id="_x0000_i1032" type="#_x0000_t75" alt="WannaCry ransomware attack - Wikipedia" style="width:415.5pt;height:313pt">
            <v:imagedata r:id="rId25" r:href="rId26"/>
          </v:shape>
        </w:pict>
      </w:r>
      <w:r w:rsidR="00000000">
        <w:fldChar w:fldCharType="end"/>
      </w:r>
      <w:r>
        <w:fldChar w:fldCharType="end"/>
      </w:r>
      <w:r>
        <w:fldChar w:fldCharType="end"/>
      </w:r>
      <w:r>
        <w:fldChar w:fldCharType="end"/>
      </w:r>
    </w:p>
    <w:p w14:paraId="2E6340DA" w14:textId="63EA13C3" w:rsidR="00E37308" w:rsidRPr="000D1D7B" w:rsidRDefault="00E37308" w:rsidP="00E37308">
      <w:pPr>
        <w:jc w:val="center"/>
      </w:pPr>
      <w:bookmarkStart w:id="81" w:name="_Toc209209415"/>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6</w:t>
      </w:r>
      <w:r w:rsidR="009E370D">
        <w:fldChar w:fldCharType="end"/>
      </w:r>
      <w:r>
        <w:t>:</w:t>
      </w:r>
      <w:r w:rsidRPr="00E37308">
        <w:t xml:space="preserve"> </w:t>
      </w:r>
      <w:r>
        <w:t>Mã độc WannaCry nổi tiếng</w:t>
      </w:r>
      <w:bookmarkEnd w:id="81"/>
    </w:p>
    <w:p w14:paraId="23A32B2A" w14:textId="77777777" w:rsidR="00FC183C" w:rsidRPr="00643437" w:rsidRDefault="00FC183C">
      <w:pPr>
        <w:pStyle w:val="Heading3"/>
        <w:numPr>
          <w:ilvl w:val="2"/>
          <w:numId w:val="62"/>
        </w:numPr>
        <w:rPr>
          <w:szCs w:val="28"/>
          <w:lang w:val="en-US" w:bidi="ar-SA"/>
        </w:rPr>
      </w:pPr>
      <w:bookmarkStart w:id="82" w:name="_Toc209560353"/>
      <w:r w:rsidRPr="00643437">
        <w:rPr>
          <w:szCs w:val="28"/>
        </w:rPr>
        <w:t>Các phương pháp phát hiện mã độc truyền thống</w:t>
      </w:r>
      <w:bookmarkEnd w:id="82"/>
    </w:p>
    <w:p w14:paraId="6DA04BFC" w14:textId="77777777" w:rsidR="00FC183C" w:rsidRPr="00FC183C" w:rsidRDefault="00FC183C" w:rsidP="00FC183C">
      <w:pPr>
        <w:rPr>
          <w:lang w:val="en-US"/>
        </w:rPr>
      </w:pPr>
      <w:r w:rsidRPr="00FC183C">
        <w:rPr>
          <w:lang w:val="en-US"/>
        </w:rPr>
        <w:t>Các phương pháp phát hiện mã độc truyền thống dựa trên các kỹ thuật phân tích tĩnh (static analysis) và phân tích động (dynamic analysis), thường sử dụng chữ ký hoặc quy tắc để nhận diện mã độc.</w:t>
      </w:r>
    </w:p>
    <w:p w14:paraId="48D45009" w14:textId="77777777" w:rsidR="0044658B" w:rsidRPr="0044658B" w:rsidRDefault="0044658B">
      <w:pPr>
        <w:pStyle w:val="ListParagraph"/>
        <w:keepNext/>
        <w:keepLines/>
        <w:numPr>
          <w:ilvl w:val="0"/>
          <w:numId w:val="63"/>
        </w:numPr>
        <w:jc w:val="left"/>
        <w:outlineLvl w:val="3"/>
        <w:rPr>
          <w:rFonts w:eastAsia="Times New Roman" w:cs="Angsana New"/>
          <w:b/>
          <w:bCs/>
          <w:iCs/>
          <w:vanish/>
          <w:lang w:val="en-US"/>
        </w:rPr>
      </w:pPr>
    </w:p>
    <w:p w14:paraId="2A65C5A3" w14:textId="77777777" w:rsidR="0044658B" w:rsidRPr="0044658B" w:rsidRDefault="0044658B">
      <w:pPr>
        <w:pStyle w:val="ListParagraph"/>
        <w:keepNext/>
        <w:keepLines/>
        <w:numPr>
          <w:ilvl w:val="1"/>
          <w:numId w:val="63"/>
        </w:numPr>
        <w:jc w:val="left"/>
        <w:outlineLvl w:val="3"/>
        <w:rPr>
          <w:rFonts w:eastAsia="Times New Roman" w:cs="Angsana New"/>
          <w:b/>
          <w:bCs/>
          <w:iCs/>
          <w:vanish/>
          <w:lang w:val="en-US"/>
        </w:rPr>
      </w:pPr>
    </w:p>
    <w:p w14:paraId="63DECC66" w14:textId="77777777" w:rsidR="0044658B" w:rsidRPr="0044658B" w:rsidRDefault="0044658B">
      <w:pPr>
        <w:pStyle w:val="ListParagraph"/>
        <w:keepNext/>
        <w:keepLines/>
        <w:numPr>
          <w:ilvl w:val="1"/>
          <w:numId w:val="63"/>
        </w:numPr>
        <w:jc w:val="left"/>
        <w:outlineLvl w:val="3"/>
        <w:rPr>
          <w:rFonts w:eastAsia="Times New Roman" w:cs="Angsana New"/>
          <w:b/>
          <w:bCs/>
          <w:iCs/>
          <w:vanish/>
          <w:lang w:val="en-US"/>
        </w:rPr>
      </w:pPr>
    </w:p>
    <w:p w14:paraId="3F508295" w14:textId="77777777" w:rsidR="0044658B" w:rsidRPr="0044658B" w:rsidRDefault="0044658B">
      <w:pPr>
        <w:pStyle w:val="ListParagraph"/>
        <w:keepNext/>
        <w:keepLines/>
        <w:numPr>
          <w:ilvl w:val="2"/>
          <w:numId w:val="63"/>
        </w:numPr>
        <w:jc w:val="left"/>
        <w:outlineLvl w:val="3"/>
        <w:rPr>
          <w:rFonts w:eastAsia="Times New Roman" w:cs="Angsana New"/>
          <w:b/>
          <w:bCs/>
          <w:iCs/>
          <w:vanish/>
          <w:lang w:val="en-US"/>
        </w:rPr>
      </w:pPr>
    </w:p>
    <w:p w14:paraId="54F6D9D5" w14:textId="77777777" w:rsidR="0044658B" w:rsidRPr="0044658B" w:rsidRDefault="0044658B">
      <w:pPr>
        <w:pStyle w:val="ListParagraph"/>
        <w:keepNext/>
        <w:keepLines/>
        <w:numPr>
          <w:ilvl w:val="2"/>
          <w:numId w:val="63"/>
        </w:numPr>
        <w:jc w:val="left"/>
        <w:outlineLvl w:val="3"/>
        <w:rPr>
          <w:rFonts w:eastAsia="Times New Roman" w:cs="Angsana New"/>
          <w:b/>
          <w:bCs/>
          <w:iCs/>
          <w:vanish/>
          <w:lang w:val="en-US"/>
        </w:rPr>
      </w:pPr>
    </w:p>
    <w:p w14:paraId="7C0657B8" w14:textId="77777777" w:rsidR="0044658B" w:rsidRPr="0044658B" w:rsidRDefault="0044658B">
      <w:pPr>
        <w:pStyle w:val="ListParagraph"/>
        <w:keepNext/>
        <w:keepLines/>
        <w:numPr>
          <w:ilvl w:val="2"/>
          <w:numId w:val="63"/>
        </w:numPr>
        <w:jc w:val="left"/>
        <w:outlineLvl w:val="3"/>
        <w:rPr>
          <w:rFonts w:eastAsia="Times New Roman" w:cs="Angsana New"/>
          <w:b/>
          <w:bCs/>
          <w:iCs/>
          <w:vanish/>
          <w:lang w:val="en-US"/>
        </w:rPr>
      </w:pPr>
    </w:p>
    <w:p w14:paraId="354BEF89" w14:textId="1D0FA3A9" w:rsidR="00FC183C" w:rsidRPr="00FC183C" w:rsidRDefault="00FC183C">
      <w:pPr>
        <w:pStyle w:val="Heading4"/>
        <w:numPr>
          <w:ilvl w:val="3"/>
          <w:numId w:val="63"/>
        </w:numPr>
        <w:rPr>
          <w:lang w:val="en-US"/>
        </w:rPr>
      </w:pPr>
      <w:r w:rsidRPr="00FC183C">
        <w:rPr>
          <w:lang w:val="en-US"/>
        </w:rPr>
        <w:t>Phân tích dựa trên chữ ký</w:t>
      </w:r>
    </w:p>
    <w:p w14:paraId="3D312C4B" w14:textId="77777777" w:rsidR="00FC183C" w:rsidRPr="00FC183C" w:rsidRDefault="00FC183C" w:rsidP="00643437">
      <w:pPr>
        <w:rPr>
          <w:lang w:val="en-US"/>
        </w:rPr>
      </w:pPr>
      <w:r w:rsidRPr="00FC183C">
        <w:rPr>
          <w:lang w:val="en-US"/>
        </w:rPr>
        <w:t>Phân tích dựa trên chữ ký (signature-based detection) so sánh các mẫu mã trong tệp hoặc lưu lượng mạng với cơ sở dữ liệu chữ ký mã độc được cập nhật thường xuyên.</w:t>
      </w:r>
    </w:p>
    <w:p w14:paraId="227D04B3" w14:textId="77777777" w:rsidR="00FC183C" w:rsidRPr="00FC183C" w:rsidRDefault="00FC183C">
      <w:pPr>
        <w:numPr>
          <w:ilvl w:val="0"/>
          <w:numId w:val="30"/>
        </w:numPr>
        <w:rPr>
          <w:lang w:val="en-US"/>
        </w:rPr>
      </w:pPr>
      <w:r w:rsidRPr="00FC183C">
        <w:rPr>
          <w:lang w:val="en-US"/>
        </w:rPr>
        <w:t>Ưu</w:t>
      </w:r>
      <w:r w:rsidRPr="00FC183C">
        <w:rPr>
          <w:b/>
          <w:bCs/>
          <w:lang w:val="en-US"/>
        </w:rPr>
        <w:t xml:space="preserve"> </w:t>
      </w:r>
      <w:r w:rsidRPr="00FC183C">
        <w:rPr>
          <w:lang w:val="en-US"/>
        </w:rPr>
        <w:t>điểm:</w:t>
      </w:r>
    </w:p>
    <w:p w14:paraId="312A1D7F" w14:textId="77777777" w:rsidR="00FC183C" w:rsidRPr="00FC183C" w:rsidRDefault="00FC183C">
      <w:pPr>
        <w:numPr>
          <w:ilvl w:val="1"/>
          <w:numId w:val="30"/>
        </w:numPr>
        <w:rPr>
          <w:lang w:val="en-US"/>
        </w:rPr>
      </w:pPr>
      <w:r w:rsidRPr="00FC183C">
        <w:rPr>
          <w:lang w:val="en-US"/>
        </w:rPr>
        <w:t>Độ chính xác cao đối với các mã độc đã biết.</w:t>
      </w:r>
    </w:p>
    <w:p w14:paraId="37BA5C24" w14:textId="77777777" w:rsidR="00FC183C" w:rsidRPr="00FC183C" w:rsidRDefault="00FC183C">
      <w:pPr>
        <w:numPr>
          <w:ilvl w:val="1"/>
          <w:numId w:val="30"/>
        </w:numPr>
        <w:rPr>
          <w:lang w:val="en-US"/>
        </w:rPr>
      </w:pPr>
      <w:r w:rsidRPr="00FC183C">
        <w:rPr>
          <w:lang w:val="en-US"/>
        </w:rPr>
        <w:t>Tốc độ xử lý nhanh, phù hợp với các hệ thống thời gian thực.</w:t>
      </w:r>
    </w:p>
    <w:p w14:paraId="036DA41A" w14:textId="77777777" w:rsidR="00FC183C" w:rsidRPr="00FC183C" w:rsidRDefault="00FC183C">
      <w:pPr>
        <w:numPr>
          <w:ilvl w:val="0"/>
          <w:numId w:val="30"/>
        </w:numPr>
        <w:rPr>
          <w:lang w:val="en-US"/>
        </w:rPr>
      </w:pPr>
      <w:r w:rsidRPr="00FC183C">
        <w:rPr>
          <w:lang w:val="en-US"/>
        </w:rPr>
        <w:t>Hạn chế:</w:t>
      </w:r>
    </w:p>
    <w:p w14:paraId="203D36D0" w14:textId="77777777" w:rsidR="00FC183C" w:rsidRPr="00FC183C" w:rsidRDefault="00FC183C">
      <w:pPr>
        <w:numPr>
          <w:ilvl w:val="1"/>
          <w:numId w:val="30"/>
        </w:numPr>
        <w:rPr>
          <w:lang w:val="en-US"/>
        </w:rPr>
      </w:pPr>
      <w:r w:rsidRPr="00FC183C">
        <w:rPr>
          <w:lang w:val="en-US"/>
        </w:rPr>
        <w:t>Không hiệu quả đối với các mã độc mới hoặc biến thể (zero-day threats).</w:t>
      </w:r>
    </w:p>
    <w:p w14:paraId="676C9A55" w14:textId="77777777" w:rsidR="00FC183C" w:rsidRPr="00FC183C" w:rsidRDefault="00FC183C">
      <w:pPr>
        <w:numPr>
          <w:ilvl w:val="1"/>
          <w:numId w:val="30"/>
        </w:numPr>
        <w:rPr>
          <w:lang w:val="en-US"/>
        </w:rPr>
      </w:pPr>
      <w:r w:rsidRPr="00FC183C">
        <w:rPr>
          <w:lang w:val="en-US"/>
        </w:rPr>
        <w:lastRenderedPageBreak/>
        <w:t>Yêu cầu cập nhật liên tục cơ sở dữ liệu chữ ký.</w:t>
      </w:r>
    </w:p>
    <w:p w14:paraId="4C69A7BD" w14:textId="77777777" w:rsidR="00FC183C" w:rsidRPr="00FC183C" w:rsidRDefault="00FC183C">
      <w:pPr>
        <w:numPr>
          <w:ilvl w:val="0"/>
          <w:numId w:val="30"/>
        </w:numPr>
        <w:rPr>
          <w:lang w:val="en-US"/>
        </w:rPr>
      </w:pPr>
      <w:r w:rsidRPr="00FC183C">
        <w:rPr>
          <w:lang w:val="en-US"/>
        </w:rPr>
        <w:t>Ví dụ thực tế:</w:t>
      </w:r>
    </w:p>
    <w:p w14:paraId="0C54D6FA" w14:textId="77777777" w:rsidR="00FC183C" w:rsidRDefault="00FC183C">
      <w:pPr>
        <w:numPr>
          <w:ilvl w:val="1"/>
          <w:numId w:val="30"/>
        </w:numPr>
        <w:rPr>
          <w:lang w:val="en-US"/>
        </w:rPr>
      </w:pPr>
      <w:r w:rsidRPr="00FC183C">
        <w:rPr>
          <w:lang w:val="en-US"/>
        </w:rPr>
        <w:t>Các phần mềm diệt virus như Norton hoặc Kaspersky sử dụng cơ sở dữ liệu chữ ký để phát hiện các mẫu mã độc như virus ILOVEYOU hoặc WannaCry (Kaspersky, 2020).</w:t>
      </w:r>
    </w:p>
    <w:p w14:paraId="2522B398" w14:textId="77777777" w:rsidR="00E37308" w:rsidRDefault="00DC0704" w:rsidP="00E37308">
      <w:pPr>
        <w:keepNext/>
        <w:jc w:val="center"/>
      </w:pPr>
      <w:r>
        <w:fldChar w:fldCharType="begin"/>
      </w:r>
      <w:r>
        <w:instrText xml:space="preserve"> INCLUDEPICTURE "https://www.researchgate.net/publication/340311707/figure/fig2/AS:876543379263488@1585995635922/Process-of-traditional-signature-based-malware-detection-14.jpg" \* MERGEFORMATINET </w:instrText>
      </w:r>
      <w:r>
        <w:fldChar w:fldCharType="separate"/>
      </w:r>
      <w:r>
        <w:fldChar w:fldCharType="begin"/>
      </w:r>
      <w:r>
        <w:instrText xml:space="preserve"> INCLUDEPICTURE  "https://www.researchgate.net/publication/340311707/figure/fig2/AS:876543379263488@1585995635922/Process-of-traditional-signature-based-malware-detection-14.jpg" \* MERGEFORMATINET </w:instrText>
      </w:r>
      <w:r>
        <w:fldChar w:fldCharType="separate"/>
      </w:r>
      <w:r>
        <w:fldChar w:fldCharType="begin"/>
      </w:r>
      <w:r>
        <w:instrText xml:space="preserve"> INCLUDEPICTURE  "https://www.researchgate.net/publication/340311707/figure/fig2/AS:876543379263488@1585995635922/Process-of-traditional-signature-based-malware-detection-14.jpg" \* MERGEFORMATINET </w:instrText>
      </w:r>
      <w:r>
        <w:fldChar w:fldCharType="separate"/>
      </w:r>
      <w:r w:rsidR="00000000">
        <w:fldChar w:fldCharType="begin"/>
      </w:r>
      <w:r w:rsidR="00000000">
        <w:instrText xml:space="preserve"> INCLUDEPICTURE  "https://www.researchgate.net/publication/340311707/figure/fig2/AS:876543379263488@1585995635922/Process-of-traditional-signature-based-malware-detection-14.jpg" \* MERGEFORMATINET </w:instrText>
      </w:r>
      <w:r w:rsidR="00000000">
        <w:fldChar w:fldCharType="separate"/>
      </w:r>
      <w:r w:rsidR="00AD1FBB">
        <w:pict w14:anchorId="241F8A20">
          <v:shape id="_x0000_i1033" type="#_x0000_t75" alt="Process of traditional signature-based malware detection. [14] | Download  Scientific Diagram" style="width:377.5pt;height:225.5pt">
            <v:imagedata r:id="rId27" r:href="rId28"/>
          </v:shape>
        </w:pict>
      </w:r>
      <w:r w:rsidR="00000000">
        <w:fldChar w:fldCharType="end"/>
      </w:r>
      <w:r>
        <w:fldChar w:fldCharType="end"/>
      </w:r>
      <w:r>
        <w:fldChar w:fldCharType="end"/>
      </w:r>
      <w:r>
        <w:fldChar w:fldCharType="end"/>
      </w:r>
    </w:p>
    <w:p w14:paraId="1D0C6905" w14:textId="2043FC7C" w:rsidR="00E37308" w:rsidRPr="00FC183C" w:rsidRDefault="00E37308" w:rsidP="00E37308">
      <w:pPr>
        <w:jc w:val="center"/>
        <w:rPr>
          <w:lang w:val="en-US"/>
        </w:rPr>
      </w:pPr>
      <w:bookmarkStart w:id="83" w:name="_Toc209209416"/>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7</w:t>
      </w:r>
      <w:r w:rsidR="009E370D">
        <w:fldChar w:fldCharType="end"/>
      </w:r>
      <w:r>
        <w:t>:</w:t>
      </w:r>
      <w:r w:rsidRPr="00E37308">
        <w:t xml:space="preserve"> </w:t>
      </w:r>
      <w:r>
        <w:t>Phân tích dựa trên chữ ký (</w:t>
      </w:r>
      <w:r w:rsidRPr="00FC183C">
        <w:rPr>
          <w:lang w:val="en-US"/>
        </w:rPr>
        <w:t>signature-based detection</w:t>
      </w:r>
      <w:r>
        <w:rPr>
          <w:lang w:val="en-US"/>
        </w:rPr>
        <w:t>)</w:t>
      </w:r>
      <w:bookmarkEnd w:id="83"/>
    </w:p>
    <w:p w14:paraId="2DC7FC14" w14:textId="77777777" w:rsidR="00FC183C" w:rsidRPr="00FC183C" w:rsidRDefault="00FC183C">
      <w:pPr>
        <w:pStyle w:val="Heading4"/>
        <w:numPr>
          <w:ilvl w:val="3"/>
          <w:numId w:val="63"/>
        </w:numPr>
        <w:rPr>
          <w:lang w:val="en-US"/>
        </w:rPr>
      </w:pPr>
      <w:r w:rsidRPr="00FC183C">
        <w:rPr>
          <w:lang w:val="en-US"/>
        </w:rPr>
        <w:t>Phân tích dựa trên hành vi</w:t>
      </w:r>
    </w:p>
    <w:p w14:paraId="6C1E5B23" w14:textId="77777777" w:rsidR="00FC183C" w:rsidRPr="00FC183C" w:rsidRDefault="00FC183C" w:rsidP="00643437">
      <w:pPr>
        <w:rPr>
          <w:lang w:val="en-US"/>
        </w:rPr>
      </w:pPr>
      <w:r w:rsidRPr="00FC183C">
        <w:rPr>
          <w:lang w:val="en-US"/>
        </w:rPr>
        <w:t>Phân tích dựa trên hành vi (behavior-based detection) theo dõi hoạt động của chương trình trong môi trường sandbox để phát hiện các hành vi đáng ngờ, như truy cập tệp hệ thống hoặc kết nối mạng bất thường.</w:t>
      </w:r>
    </w:p>
    <w:p w14:paraId="639B3FAE" w14:textId="77777777" w:rsidR="00FC183C" w:rsidRPr="00FC183C" w:rsidRDefault="00FC183C">
      <w:pPr>
        <w:numPr>
          <w:ilvl w:val="0"/>
          <w:numId w:val="31"/>
        </w:numPr>
        <w:rPr>
          <w:lang w:val="en-US"/>
        </w:rPr>
      </w:pPr>
      <w:r w:rsidRPr="00FC183C">
        <w:rPr>
          <w:lang w:val="en-US"/>
        </w:rPr>
        <w:t>Ưu điểm:</w:t>
      </w:r>
    </w:p>
    <w:p w14:paraId="55E6DAB0" w14:textId="77777777" w:rsidR="00FC183C" w:rsidRPr="00FC183C" w:rsidRDefault="00FC183C">
      <w:pPr>
        <w:numPr>
          <w:ilvl w:val="1"/>
          <w:numId w:val="31"/>
        </w:numPr>
        <w:rPr>
          <w:lang w:val="en-US"/>
        </w:rPr>
      </w:pPr>
      <w:r w:rsidRPr="00FC183C">
        <w:rPr>
          <w:lang w:val="en-US"/>
        </w:rPr>
        <w:t>Có khả năng phát hiện các mã độc mới hoặc không có chữ ký.</w:t>
      </w:r>
    </w:p>
    <w:p w14:paraId="14608209" w14:textId="77777777" w:rsidR="00FC183C" w:rsidRPr="00FC183C" w:rsidRDefault="00FC183C">
      <w:pPr>
        <w:numPr>
          <w:ilvl w:val="1"/>
          <w:numId w:val="31"/>
        </w:numPr>
        <w:rPr>
          <w:lang w:val="en-US"/>
        </w:rPr>
      </w:pPr>
      <w:r w:rsidRPr="00FC183C">
        <w:rPr>
          <w:lang w:val="en-US"/>
        </w:rPr>
        <w:t>Hiệu quả trong việc nhận diện các hành vi độc hại, như mã hóa dữ liệu của ransomware.</w:t>
      </w:r>
    </w:p>
    <w:p w14:paraId="55693C8E" w14:textId="77777777" w:rsidR="00FC183C" w:rsidRPr="00FC183C" w:rsidRDefault="00FC183C">
      <w:pPr>
        <w:numPr>
          <w:ilvl w:val="0"/>
          <w:numId w:val="31"/>
        </w:numPr>
        <w:rPr>
          <w:lang w:val="en-US"/>
        </w:rPr>
      </w:pPr>
      <w:r w:rsidRPr="00FC183C">
        <w:rPr>
          <w:lang w:val="en-US"/>
        </w:rPr>
        <w:t>Hạn chế:</w:t>
      </w:r>
    </w:p>
    <w:p w14:paraId="4144F0A6" w14:textId="77777777" w:rsidR="00FC183C" w:rsidRPr="00FC183C" w:rsidRDefault="00FC183C">
      <w:pPr>
        <w:numPr>
          <w:ilvl w:val="1"/>
          <w:numId w:val="31"/>
        </w:numPr>
        <w:rPr>
          <w:lang w:val="en-US"/>
        </w:rPr>
      </w:pPr>
      <w:r w:rsidRPr="00FC183C">
        <w:rPr>
          <w:lang w:val="en-US"/>
        </w:rPr>
        <w:t>Tốn tài nguyên tính toán và thời gian do cần chạy chương trình trong môi trường mô phỏng.</w:t>
      </w:r>
    </w:p>
    <w:p w14:paraId="0CD0DAB6" w14:textId="77777777" w:rsidR="00FC183C" w:rsidRPr="00FC183C" w:rsidRDefault="00FC183C">
      <w:pPr>
        <w:numPr>
          <w:ilvl w:val="1"/>
          <w:numId w:val="31"/>
        </w:numPr>
        <w:rPr>
          <w:lang w:val="en-US"/>
        </w:rPr>
      </w:pPr>
      <w:r w:rsidRPr="00FC183C">
        <w:rPr>
          <w:lang w:val="en-US"/>
        </w:rPr>
        <w:lastRenderedPageBreak/>
        <w:t>Có thể tạo ra cảnh báo sai (false positives) nếu hành vi hợp pháp bị hiểu nhầm.</w:t>
      </w:r>
    </w:p>
    <w:p w14:paraId="436339C1" w14:textId="77777777" w:rsidR="00FC183C" w:rsidRPr="00FC183C" w:rsidRDefault="00FC183C">
      <w:pPr>
        <w:numPr>
          <w:ilvl w:val="0"/>
          <w:numId w:val="31"/>
        </w:numPr>
        <w:rPr>
          <w:lang w:val="en-US"/>
        </w:rPr>
      </w:pPr>
      <w:r w:rsidRPr="00FC183C">
        <w:rPr>
          <w:lang w:val="en-US"/>
        </w:rPr>
        <w:t>Ví dụ thực tế:</w:t>
      </w:r>
    </w:p>
    <w:p w14:paraId="50AB7F73" w14:textId="77777777" w:rsidR="00FC183C" w:rsidRPr="00FC183C" w:rsidRDefault="00FC183C">
      <w:pPr>
        <w:numPr>
          <w:ilvl w:val="1"/>
          <w:numId w:val="31"/>
        </w:numPr>
        <w:rPr>
          <w:lang w:val="en-US"/>
        </w:rPr>
      </w:pPr>
      <w:r w:rsidRPr="00FC183C">
        <w:rPr>
          <w:lang w:val="en-US"/>
        </w:rPr>
        <w:t>Cuckoo Sandbox được sử dụng để phân tích hành vi của mã độc, như ghi lại các hoạt động của tệp PE trong môi trường ảo (Chio, 2018, trang 201).</w:t>
      </w:r>
    </w:p>
    <w:p w14:paraId="5E452C8D" w14:textId="77777777" w:rsidR="00FC183C" w:rsidRPr="00FC183C" w:rsidRDefault="00FC183C">
      <w:pPr>
        <w:pStyle w:val="Heading4"/>
        <w:numPr>
          <w:ilvl w:val="3"/>
          <w:numId w:val="63"/>
        </w:numPr>
        <w:rPr>
          <w:lang w:val="en-US"/>
        </w:rPr>
      </w:pPr>
      <w:r w:rsidRPr="00FC183C">
        <w:rPr>
          <w:lang w:val="en-US"/>
        </w:rPr>
        <w:t>Phân tích dựa trên quy tắc</w:t>
      </w:r>
    </w:p>
    <w:p w14:paraId="1ECB0BE5" w14:textId="77777777" w:rsidR="00FC183C" w:rsidRPr="00FC183C" w:rsidRDefault="00FC183C" w:rsidP="00643437">
      <w:pPr>
        <w:rPr>
          <w:lang w:val="en-US"/>
        </w:rPr>
      </w:pPr>
      <w:r w:rsidRPr="00FC183C">
        <w:rPr>
          <w:lang w:val="en-US"/>
        </w:rPr>
        <w:t>Phân tích dựa trên quy tắc (rule-based detection) sử dụng các quy tắc được định nghĩa trước để phát hiện mã độc dựa trên các mẫu hành vi hoặc đặc trưng cụ thể.</w:t>
      </w:r>
    </w:p>
    <w:p w14:paraId="6E940E87" w14:textId="77777777" w:rsidR="00FC183C" w:rsidRPr="00FC183C" w:rsidRDefault="00FC183C">
      <w:pPr>
        <w:numPr>
          <w:ilvl w:val="0"/>
          <w:numId w:val="32"/>
        </w:numPr>
        <w:rPr>
          <w:lang w:val="en-US"/>
        </w:rPr>
      </w:pPr>
      <w:r w:rsidRPr="00FC183C">
        <w:rPr>
          <w:lang w:val="en-US"/>
        </w:rPr>
        <w:t>Ưu điểm:</w:t>
      </w:r>
    </w:p>
    <w:p w14:paraId="40FE560A" w14:textId="77777777" w:rsidR="00FC183C" w:rsidRPr="00FC183C" w:rsidRDefault="00FC183C">
      <w:pPr>
        <w:numPr>
          <w:ilvl w:val="1"/>
          <w:numId w:val="32"/>
        </w:numPr>
        <w:rPr>
          <w:lang w:val="en-US"/>
        </w:rPr>
      </w:pPr>
      <w:r w:rsidRPr="00FC183C">
        <w:rPr>
          <w:lang w:val="en-US"/>
        </w:rPr>
        <w:t>Linh hoạt trong việc tùy chỉnh các quy tắc cho các loại mã độc cụ thể.</w:t>
      </w:r>
    </w:p>
    <w:p w14:paraId="7837A75B" w14:textId="77777777" w:rsidR="00FC183C" w:rsidRPr="00FC183C" w:rsidRDefault="00FC183C">
      <w:pPr>
        <w:numPr>
          <w:ilvl w:val="1"/>
          <w:numId w:val="32"/>
        </w:numPr>
        <w:rPr>
          <w:lang w:val="en-US"/>
        </w:rPr>
      </w:pPr>
      <w:r w:rsidRPr="00FC183C">
        <w:rPr>
          <w:lang w:val="en-US"/>
        </w:rPr>
        <w:t>Hữu ích trong các hệ thống phát hiện xâm nhập (IDS).</w:t>
      </w:r>
    </w:p>
    <w:p w14:paraId="0A1C3337" w14:textId="77777777" w:rsidR="00FC183C" w:rsidRPr="00FC183C" w:rsidRDefault="00FC183C">
      <w:pPr>
        <w:numPr>
          <w:ilvl w:val="0"/>
          <w:numId w:val="32"/>
        </w:numPr>
        <w:rPr>
          <w:lang w:val="en-US"/>
        </w:rPr>
      </w:pPr>
      <w:r w:rsidRPr="00FC183C">
        <w:rPr>
          <w:lang w:val="en-US"/>
        </w:rPr>
        <w:t>Hạn chế:</w:t>
      </w:r>
    </w:p>
    <w:p w14:paraId="76E580D8" w14:textId="77777777" w:rsidR="00FC183C" w:rsidRPr="00FC183C" w:rsidRDefault="00FC183C">
      <w:pPr>
        <w:numPr>
          <w:ilvl w:val="1"/>
          <w:numId w:val="32"/>
        </w:numPr>
        <w:rPr>
          <w:lang w:val="en-US"/>
        </w:rPr>
      </w:pPr>
      <w:r w:rsidRPr="00FC183C">
        <w:rPr>
          <w:lang w:val="en-US"/>
        </w:rPr>
        <w:t>Yêu cầu chuyên gia thiết kế các quy tắc phức tạp.</w:t>
      </w:r>
    </w:p>
    <w:p w14:paraId="5D8CE3B1" w14:textId="77777777" w:rsidR="00FC183C" w:rsidRPr="00FC183C" w:rsidRDefault="00FC183C">
      <w:pPr>
        <w:numPr>
          <w:ilvl w:val="1"/>
          <w:numId w:val="32"/>
        </w:numPr>
        <w:rPr>
          <w:lang w:val="en-US"/>
        </w:rPr>
      </w:pPr>
      <w:r w:rsidRPr="00FC183C">
        <w:rPr>
          <w:lang w:val="en-US"/>
        </w:rPr>
        <w:t>Dễ bị vượt qua bởi các mã độc sử dụng kỹ thuật che giấu (obfuscation).</w:t>
      </w:r>
    </w:p>
    <w:p w14:paraId="0107D5A5" w14:textId="77777777" w:rsidR="00FC183C" w:rsidRPr="00FC183C" w:rsidRDefault="00FC183C">
      <w:pPr>
        <w:numPr>
          <w:ilvl w:val="0"/>
          <w:numId w:val="32"/>
        </w:numPr>
        <w:rPr>
          <w:lang w:val="en-US"/>
        </w:rPr>
      </w:pPr>
      <w:r w:rsidRPr="00FC183C">
        <w:rPr>
          <w:lang w:val="en-US"/>
        </w:rPr>
        <w:t>Ví dụ thực tế:</w:t>
      </w:r>
    </w:p>
    <w:p w14:paraId="249BD457" w14:textId="77777777" w:rsidR="00FC183C" w:rsidRDefault="00FC183C">
      <w:pPr>
        <w:numPr>
          <w:ilvl w:val="1"/>
          <w:numId w:val="32"/>
        </w:numPr>
        <w:rPr>
          <w:lang w:val="en-US"/>
        </w:rPr>
      </w:pPr>
      <w:r w:rsidRPr="00FC183C">
        <w:rPr>
          <w:lang w:val="en-US"/>
        </w:rPr>
        <w:t>Hệ thống phát hiện xâm nhập như Snort sử dụng các quy tắc để phát hiện các mẫu lưu lượng mạng liên quan đến mã độc (Snort, 2020).</w:t>
      </w:r>
    </w:p>
    <w:p w14:paraId="242C9EE2" w14:textId="26515BA6" w:rsidR="00FC183C" w:rsidRPr="00643437" w:rsidRDefault="00FC183C">
      <w:pPr>
        <w:pStyle w:val="Heading3"/>
        <w:numPr>
          <w:ilvl w:val="2"/>
          <w:numId w:val="62"/>
        </w:numPr>
        <w:rPr>
          <w:szCs w:val="28"/>
          <w:lang w:val="en-US" w:bidi="ar-SA"/>
        </w:rPr>
      </w:pPr>
      <w:bookmarkStart w:id="84" w:name="_Toc209560354"/>
      <w:r w:rsidRPr="00643437">
        <w:rPr>
          <w:szCs w:val="28"/>
        </w:rPr>
        <w:t>Phương pháp phát hiện mã độc dựa trên học máy</w:t>
      </w:r>
      <w:bookmarkEnd w:id="84"/>
    </w:p>
    <w:p w14:paraId="4A08E183" w14:textId="3EE079DB" w:rsidR="00704F53" w:rsidRPr="00704F53" w:rsidRDefault="00704F53" w:rsidP="00643437">
      <w:pPr>
        <w:rPr>
          <w:lang w:val="en-US"/>
        </w:rPr>
      </w:pPr>
      <w:r w:rsidRPr="00704F53">
        <w:rPr>
          <w:lang w:val="en-US"/>
        </w:rPr>
        <w:t>Học máy đã cách mạng hóa việc phát hiện mã độc, mang lại khả năng phân tích dữ liệu phức tạp và thích nghi với các mối đe dọa mới. Các phương pháp học máy phổ biến bao gồm học có giám sát, học không giám sát và học tăng cường</w:t>
      </w:r>
    </w:p>
    <w:p w14:paraId="2FD62B33" w14:textId="77777777" w:rsidR="0044658B" w:rsidRPr="0044658B" w:rsidRDefault="0044658B">
      <w:pPr>
        <w:pStyle w:val="ListParagraph"/>
        <w:keepNext/>
        <w:keepLines/>
        <w:numPr>
          <w:ilvl w:val="0"/>
          <w:numId w:val="64"/>
        </w:numPr>
        <w:jc w:val="left"/>
        <w:outlineLvl w:val="3"/>
        <w:rPr>
          <w:rFonts w:eastAsia="Times New Roman" w:cs="Angsana New"/>
          <w:b/>
          <w:bCs/>
          <w:iCs/>
          <w:vanish/>
          <w:lang w:val="en-US"/>
        </w:rPr>
      </w:pPr>
    </w:p>
    <w:p w14:paraId="3978C6C0" w14:textId="77777777" w:rsidR="0044658B" w:rsidRPr="0044658B" w:rsidRDefault="0044658B">
      <w:pPr>
        <w:pStyle w:val="ListParagraph"/>
        <w:keepNext/>
        <w:keepLines/>
        <w:numPr>
          <w:ilvl w:val="1"/>
          <w:numId w:val="64"/>
        </w:numPr>
        <w:jc w:val="left"/>
        <w:outlineLvl w:val="3"/>
        <w:rPr>
          <w:rFonts w:eastAsia="Times New Roman" w:cs="Angsana New"/>
          <w:b/>
          <w:bCs/>
          <w:iCs/>
          <w:vanish/>
          <w:lang w:val="en-US"/>
        </w:rPr>
      </w:pPr>
    </w:p>
    <w:p w14:paraId="299E99E2" w14:textId="77777777" w:rsidR="0044658B" w:rsidRPr="0044658B" w:rsidRDefault="0044658B">
      <w:pPr>
        <w:pStyle w:val="ListParagraph"/>
        <w:keepNext/>
        <w:keepLines/>
        <w:numPr>
          <w:ilvl w:val="1"/>
          <w:numId w:val="64"/>
        </w:numPr>
        <w:jc w:val="left"/>
        <w:outlineLvl w:val="3"/>
        <w:rPr>
          <w:rFonts w:eastAsia="Times New Roman" w:cs="Angsana New"/>
          <w:b/>
          <w:bCs/>
          <w:iCs/>
          <w:vanish/>
          <w:lang w:val="en-US"/>
        </w:rPr>
      </w:pPr>
    </w:p>
    <w:p w14:paraId="554D310B" w14:textId="77777777" w:rsidR="0044658B" w:rsidRPr="0044658B" w:rsidRDefault="0044658B">
      <w:pPr>
        <w:pStyle w:val="ListParagraph"/>
        <w:keepNext/>
        <w:keepLines/>
        <w:numPr>
          <w:ilvl w:val="2"/>
          <w:numId w:val="64"/>
        </w:numPr>
        <w:jc w:val="left"/>
        <w:outlineLvl w:val="3"/>
        <w:rPr>
          <w:rFonts w:eastAsia="Times New Roman" w:cs="Angsana New"/>
          <w:b/>
          <w:bCs/>
          <w:iCs/>
          <w:vanish/>
          <w:lang w:val="en-US"/>
        </w:rPr>
      </w:pPr>
    </w:p>
    <w:p w14:paraId="1B0DEB2F" w14:textId="77777777" w:rsidR="0044658B" w:rsidRPr="0044658B" w:rsidRDefault="0044658B">
      <w:pPr>
        <w:pStyle w:val="ListParagraph"/>
        <w:keepNext/>
        <w:keepLines/>
        <w:numPr>
          <w:ilvl w:val="2"/>
          <w:numId w:val="64"/>
        </w:numPr>
        <w:jc w:val="left"/>
        <w:outlineLvl w:val="3"/>
        <w:rPr>
          <w:rFonts w:eastAsia="Times New Roman" w:cs="Angsana New"/>
          <w:b/>
          <w:bCs/>
          <w:iCs/>
          <w:vanish/>
          <w:lang w:val="en-US"/>
        </w:rPr>
      </w:pPr>
    </w:p>
    <w:p w14:paraId="3D526954" w14:textId="77777777" w:rsidR="0044658B" w:rsidRPr="0044658B" w:rsidRDefault="0044658B">
      <w:pPr>
        <w:pStyle w:val="ListParagraph"/>
        <w:keepNext/>
        <w:keepLines/>
        <w:numPr>
          <w:ilvl w:val="2"/>
          <w:numId w:val="64"/>
        </w:numPr>
        <w:jc w:val="left"/>
        <w:outlineLvl w:val="3"/>
        <w:rPr>
          <w:rFonts w:eastAsia="Times New Roman" w:cs="Angsana New"/>
          <w:b/>
          <w:bCs/>
          <w:iCs/>
          <w:vanish/>
          <w:lang w:val="en-US"/>
        </w:rPr>
      </w:pPr>
    </w:p>
    <w:p w14:paraId="0E1D8480" w14:textId="77777777" w:rsidR="0044658B" w:rsidRPr="0044658B" w:rsidRDefault="0044658B">
      <w:pPr>
        <w:pStyle w:val="ListParagraph"/>
        <w:keepNext/>
        <w:keepLines/>
        <w:numPr>
          <w:ilvl w:val="2"/>
          <w:numId w:val="64"/>
        </w:numPr>
        <w:jc w:val="left"/>
        <w:outlineLvl w:val="3"/>
        <w:rPr>
          <w:rFonts w:eastAsia="Times New Roman" w:cs="Angsana New"/>
          <w:b/>
          <w:bCs/>
          <w:iCs/>
          <w:vanish/>
          <w:lang w:val="en-US"/>
        </w:rPr>
      </w:pPr>
    </w:p>
    <w:p w14:paraId="51C02B17" w14:textId="1D9F94D6" w:rsidR="00704F53" w:rsidRPr="00704F53" w:rsidRDefault="00704F53">
      <w:pPr>
        <w:pStyle w:val="Heading4"/>
        <w:numPr>
          <w:ilvl w:val="3"/>
          <w:numId w:val="64"/>
        </w:numPr>
        <w:rPr>
          <w:lang w:val="en-US"/>
        </w:rPr>
      </w:pPr>
      <w:r w:rsidRPr="00704F53">
        <w:rPr>
          <w:lang w:val="en-US"/>
        </w:rPr>
        <w:t>Học có giám sát</w:t>
      </w:r>
    </w:p>
    <w:p w14:paraId="5441FCA7" w14:textId="77777777" w:rsidR="00704F53" w:rsidRPr="00704F53" w:rsidRDefault="00704F53" w:rsidP="00643437">
      <w:pPr>
        <w:rPr>
          <w:lang w:val="en-US"/>
        </w:rPr>
      </w:pPr>
      <w:r w:rsidRPr="00704F53">
        <w:rPr>
          <w:lang w:val="en-US"/>
        </w:rPr>
        <w:t>Học có giám sát sử dụng dữ liệu có nhãn để huấn luyện các mô hình phân loại mã độc và phần mềm lành tính. Các đặc trưng như thông tin tiêu đề tệp PE, hàm nhập/xuất, hoặc hình ảnh thang độ xám được sử dụng để xây dựng mô hình.</w:t>
      </w:r>
    </w:p>
    <w:p w14:paraId="028670B5" w14:textId="77777777" w:rsidR="00704F53" w:rsidRPr="00704F53" w:rsidRDefault="00704F53">
      <w:pPr>
        <w:numPr>
          <w:ilvl w:val="0"/>
          <w:numId w:val="33"/>
        </w:numPr>
        <w:rPr>
          <w:lang w:val="en-US"/>
        </w:rPr>
      </w:pPr>
      <w:r w:rsidRPr="00704F53">
        <w:rPr>
          <w:lang w:val="en-US"/>
        </w:rPr>
        <w:t>Ứng dụng:</w:t>
      </w:r>
    </w:p>
    <w:p w14:paraId="7A9E81A7" w14:textId="77777777" w:rsidR="00704F53" w:rsidRPr="00704F53" w:rsidRDefault="00704F53">
      <w:pPr>
        <w:numPr>
          <w:ilvl w:val="1"/>
          <w:numId w:val="33"/>
        </w:numPr>
        <w:rPr>
          <w:lang w:val="en-US"/>
        </w:rPr>
      </w:pPr>
      <w:r w:rsidRPr="00704F53">
        <w:rPr>
          <w:lang w:val="en-US"/>
        </w:rPr>
        <w:t>Phân loại mã độc: Các bộ phân loại như PDFrate-Mimicus và Hidost sử dụng đặc trưng của tệp PDF để phân loại mã độc, như được đề cập trong EvadeML (Chio, 2018, trang 201).</w:t>
      </w:r>
    </w:p>
    <w:p w14:paraId="2DE0E2D3" w14:textId="77777777" w:rsidR="00704F53" w:rsidRPr="00704F53" w:rsidRDefault="00704F53">
      <w:pPr>
        <w:numPr>
          <w:ilvl w:val="1"/>
          <w:numId w:val="33"/>
        </w:numPr>
        <w:rPr>
          <w:lang w:val="en-US"/>
        </w:rPr>
      </w:pPr>
      <w:r w:rsidRPr="00704F53">
        <w:rPr>
          <w:lang w:val="en-US"/>
        </w:rPr>
        <w:t>Hình ảnh thang độ xám: Nghiên cứu của SARVAM tại Đại học California, Santa Barbara, đã chuyển đổi tệp thực thi thành hình ảnh thang độ xám để huấn luyện mô hình phân loại, đạt hiệu quả cao trong việc nhận diện mã độc (Chio, 2018, trang 193).</w:t>
      </w:r>
    </w:p>
    <w:p w14:paraId="276A8C80" w14:textId="77777777" w:rsidR="00704F53" w:rsidRPr="00704F53" w:rsidRDefault="00704F53">
      <w:pPr>
        <w:numPr>
          <w:ilvl w:val="0"/>
          <w:numId w:val="33"/>
        </w:numPr>
        <w:rPr>
          <w:lang w:val="en-US"/>
        </w:rPr>
      </w:pPr>
      <w:r w:rsidRPr="00704F53">
        <w:rPr>
          <w:lang w:val="en-US"/>
        </w:rPr>
        <w:t>Ví dụ thực tế:</w:t>
      </w:r>
    </w:p>
    <w:p w14:paraId="3D9CC7CB" w14:textId="77777777" w:rsidR="00704F53" w:rsidRPr="00704F53" w:rsidRDefault="00704F53">
      <w:pPr>
        <w:numPr>
          <w:ilvl w:val="1"/>
          <w:numId w:val="33"/>
        </w:numPr>
        <w:rPr>
          <w:lang w:val="en-US"/>
        </w:rPr>
      </w:pPr>
      <w:r w:rsidRPr="00704F53">
        <w:rPr>
          <w:lang w:val="en-US"/>
        </w:rPr>
        <w:t>Một nghiên cứu minh họa rằng việc thay đổi chỉ 0,78% nội dung của chương trình NETSTAT (88 byte trong 36.864 byte) có thể khiến mô hình học có giám sát phân loại sai mã độc thành phần mềm lành tính (Chio, 2018, trang 193).</w:t>
      </w:r>
    </w:p>
    <w:p w14:paraId="42A9808D" w14:textId="77777777" w:rsidR="00704F53" w:rsidRPr="00704F53" w:rsidRDefault="00704F53">
      <w:pPr>
        <w:numPr>
          <w:ilvl w:val="1"/>
          <w:numId w:val="33"/>
        </w:numPr>
        <w:rPr>
          <w:lang w:val="en-US"/>
        </w:rPr>
      </w:pPr>
      <w:r w:rsidRPr="00704F53">
        <w:rPr>
          <w:lang w:val="en-US"/>
        </w:rPr>
        <w:t>Các thuật toán như rừng ngẫu nhiên hoặc mạng nơ-ron được sử dụng để phân loại các tệp dựa trên đặc trưng tĩnh, như chuỗi ký tự hoặc cấu trúc tệp.</w:t>
      </w:r>
    </w:p>
    <w:p w14:paraId="7BB577D6" w14:textId="77777777" w:rsidR="00704F53" w:rsidRPr="00704F53" w:rsidRDefault="00704F53">
      <w:pPr>
        <w:numPr>
          <w:ilvl w:val="0"/>
          <w:numId w:val="33"/>
        </w:numPr>
        <w:rPr>
          <w:lang w:val="en-US"/>
        </w:rPr>
      </w:pPr>
      <w:r w:rsidRPr="00704F53">
        <w:rPr>
          <w:lang w:val="en-US"/>
        </w:rPr>
        <w:t>Thách thức:</w:t>
      </w:r>
    </w:p>
    <w:p w14:paraId="7BC34C0B" w14:textId="77777777" w:rsidR="00704F53" w:rsidRPr="00704F53" w:rsidRDefault="00704F53">
      <w:pPr>
        <w:numPr>
          <w:ilvl w:val="1"/>
          <w:numId w:val="33"/>
        </w:numPr>
        <w:rPr>
          <w:lang w:val="en-US"/>
        </w:rPr>
      </w:pPr>
      <w:r w:rsidRPr="00704F53">
        <w:rPr>
          <w:lang w:val="en-US"/>
        </w:rPr>
        <w:t>Dễ bị tấn công đối kháng, như sử dụng mẫu đối kháng (adversarial samples) để đánh lừa mô hình (Goodfellow et al., 2014, trang 3).</w:t>
      </w:r>
    </w:p>
    <w:p w14:paraId="0E493337" w14:textId="77777777" w:rsidR="00704F53" w:rsidRPr="00704F53" w:rsidRDefault="00704F53">
      <w:pPr>
        <w:numPr>
          <w:ilvl w:val="1"/>
          <w:numId w:val="33"/>
        </w:numPr>
        <w:rPr>
          <w:lang w:val="en-US"/>
        </w:rPr>
      </w:pPr>
      <w:r w:rsidRPr="00704F53">
        <w:rPr>
          <w:lang w:val="en-US"/>
        </w:rPr>
        <w:t>Phụ thuộc vào dữ liệu có nhãn chất lượng cao, vốn tốn kém để thu thập.</w:t>
      </w:r>
    </w:p>
    <w:p w14:paraId="293E8A24" w14:textId="77777777" w:rsidR="00704F53" w:rsidRPr="00704F53" w:rsidRDefault="00704F53">
      <w:pPr>
        <w:pStyle w:val="Heading4"/>
        <w:numPr>
          <w:ilvl w:val="3"/>
          <w:numId w:val="64"/>
        </w:numPr>
        <w:rPr>
          <w:lang w:val="en-US"/>
        </w:rPr>
      </w:pPr>
      <w:r w:rsidRPr="00704F53">
        <w:rPr>
          <w:lang w:val="en-US"/>
        </w:rPr>
        <w:t>Học không giám sát</w:t>
      </w:r>
    </w:p>
    <w:p w14:paraId="5F4653A7" w14:textId="77777777" w:rsidR="00704F53" w:rsidRPr="00704F53" w:rsidRDefault="00704F53" w:rsidP="00643437">
      <w:pPr>
        <w:rPr>
          <w:lang w:val="en-US"/>
        </w:rPr>
      </w:pPr>
      <w:r w:rsidRPr="00704F53">
        <w:rPr>
          <w:lang w:val="en-US"/>
        </w:rPr>
        <w:t>Học không giám sát phát hiện mã độc bằng cách phân tích các mẫu hoặc bất thường trong dữ liệu mà không cần nhãn. Các thuật toán như phân cụm K-</w:t>
      </w:r>
      <w:r w:rsidRPr="00704F53">
        <w:rPr>
          <w:lang w:val="en-US"/>
        </w:rPr>
        <w:lastRenderedPageBreak/>
        <w:t>means hoặc mạng tự mã hóa được sử dụng để nhận diện các tệp hoặc hành vi bất thường.</w:t>
      </w:r>
    </w:p>
    <w:p w14:paraId="28041FEF" w14:textId="77777777" w:rsidR="00704F53" w:rsidRPr="00704F53" w:rsidRDefault="00704F53">
      <w:pPr>
        <w:numPr>
          <w:ilvl w:val="0"/>
          <w:numId w:val="34"/>
        </w:numPr>
        <w:rPr>
          <w:lang w:val="en-US"/>
        </w:rPr>
      </w:pPr>
      <w:r w:rsidRPr="00704F53">
        <w:rPr>
          <w:lang w:val="en-US"/>
        </w:rPr>
        <w:t>Ứng dụng:</w:t>
      </w:r>
    </w:p>
    <w:p w14:paraId="4149EDBD" w14:textId="77777777" w:rsidR="00704F53" w:rsidRPr="00704F53" w:rsidRDefault="00704F53">
      <w:pPr>
        <w:numPr>
          <w:ilvl w:val="1"/>
          <w:numId w:val="34"/>
        </w:numPr>
        <w:rPr>
          <w:lang w:val="en-US"/>
        </w:rPr>
      </w:pPr>
      <w:r w:rsidRPr="00704F53">
        <w:rPr>
          <w:lang w:val="en-US"/>
        </w:rPr>
        <w:t>Phát hiện bất thường: Các hệ thống sử dụng mạng tự mã hóa để xác định các tệp không phù hợp với phân phối của phần mềm lành tính, như được đề cập trong Chương 9 (Chio, 2018, trang 206).</w:t>
      </w:r>
    </w:p>
    <w:p w14:paraId="4C32444D" w14:textId="77777777" w:rsidR="00704F53" w:rsidRPr="00704F53" w:rsidRDefault="00704F53">
      <w:pPr>
        <w:numPr>
          <w:ilvl w:val="1"/>
          <w:numId w:val="34"/>
        </w:numPr>
        <w:rPr>
          <w:lang w:val="en-US"/>
        </w:rPr>
      </w:pPr>
      <w:r w:rsidRPr="00704F53">
        <w:rPr>
          <w:lang w:val="en-US"/>
        </w:rPr>
        <w:t>Phân cụm đặc trưng: Các thuật toán phân cụm nhóm các tệp dựa trên đặc trưng tương tự, giúp phát hiện các cụm mã độc tiềm năng.</w:t>
      </w:r>
    </w:p>
    <w:p w14:paraId="3F73133E" w14:textId="77777777" w:rsidR="00704F53" w:rsidRPr="00704F53" w:rsidRDefault="00704F53">
      <w:pPr>
        <w:numPr>
          <w:ilvl w:val="0"/>
          <w:numId w:val="34"/>
        </w:numPr>
        <w:rPr>
          <w:lang w:val="en-US"/>
        </w:rPr>
      </w:pPr>
      <w:r w:rsidRPr="00704F53">
        <w:rPr>
          <w:lang w:val="en-US"/>
        </w:rPr>
        <w:t>Ví dụ thực tế:</w:t>
      </w:r>
    </w:p>
    <w:p w14:paraId="3CB60020" w14:textId="77777777" w:rsidR="00704F53" w:rsidRPr="00704F53" w:rsidRDefault="00704F53">
      <w:pPr>
        <w:numPr>
          <w:ilvl w:val="1"/>
          <w:numId w:val="34"/>
        </w:numPr>
        <w:rPr>
          <w:lang w:val="en-US"/>
        </w:rPr>
      </w:pPr>
      <w:r w:rsidRPr="00704F53">
        <w:rPr>
          <w:lang w:val="en-US"/>
        </w:rPr>
        <w:t>Các hệ thống phát hiện mã độc zero-day sử dụng học không giám sát để nhận diện các mẫu hành vi bất thường, như kết nối mạng bất thường hoặc truy cập tệp hệ thống (Chio, 2018, trang 206).</w:t>
      </w:r>
    </w:p>
    <w:p w14:paraId="2D2F93DB" w14:textId="77777777" w:rsidR="00704F53" w:rsidRPr="00704F53" w:rsidRDefault="00704F53">
      <w:pPr>
        <w:numPr>
          <w:ilvl w:val="0"/>
          <w:numId w:val="34"/>
        </w:numPr>
        <w:rPr>
          <w:lang w:val="en-US"/>
        </w:rPr>
      </w:pPr>
      <w:r w:rsidRPr="00704F53">
        <w:rPr>
          <w:lang w:val="en-US"/>
        </w:rPr>
        <w:t>Thách thức:</w:t>
      </w:r>
    </w:p>
    <w:p w14:paraId="1548164C" w14:textId="77777777" w:rsidR="00704F53" w:rsidRPr="00704F53" w:rsidRDefault="00704F53">
      <w:pPr>
        <w:numPr>
          <w:ilvl w:val="1"/>
          <w:numId w:val="34"/>
        </w:numPr>
        <w:rPr>
          <w:lang w:val="en-US"/>
        </w:rPr>
      </w:pPr>
      <w:r w:rsidRPr="00704F53">
        <w:rPr>
          <w:lang w:val="en-US"/>
        </w:rPr>
        <w:t>Độ chính xác thấp hơn học có giám sát do thiếu nhãn hướng dẫn.</w:t>
      </w:r>
    </w:p>
    <w:p w14:paraId="098C1E01" w14:textId="77777777" w:rsidR="00704F53" w:rsidRPr="00704F53" w:rsidRDefault="00704F53">
      <w:pPr>
        <w:numPr>
          <w:ilvl w:val="1"/>
          <w:numId w:val="34"/>
        </w:numPr>
        <w:rPr>
          <w:lang w:val="en-US"/>
        </w:rPr>
      </w:pPr>
      <w:r w:rsidRPr="00704F53">
        <w:rPr>
          <w:lang w:val="en-US"/>
        </w:rPr>
        <w:t>Dễ bị đánh lừa bằng cách làm cho mã độc trông giống phần mềm lành tính trong không gian đặc trưng.</w:t>
      </w:r>
    </w:p>
    <w:p w14:paraId="5F67CF46" w14:textId="77777777" w:rsidR="00704F53" w:rsidRPr="00704F53" w:rsidRDefault="00704F53">
      <w:pPr>
        <w:pStyle w:val="Heading4"/>
        <w:numPr>
          <w:ilvl w:val="3"/>
          <w:numId w:val="64"/>
        </w:numPr>
        <w:rPr>
          <w:lang w:val="en-US"/>
        </w:rPr>
      </w:pPr>
      <w:r w:rsidRPr="00704F53">
        <w:rPr>
          <w:lang w:val="en-US"/>
        </w:rPr>
        <w:t>Học tăng cường</w:t>
      </w:r>
    </w:p>
    <w:p w14:paraId="2C879223" w14:textId="77777777" w:rsidR="00704F53" w:rsidRPr="00704F53" w:rsidRDefault="00704F53" w:rsidP="00643437">
      <w:pPr>
        <w:rPr>
          <w:lang w:val="en-US"/>
        </w:rPr>
      </w:pPr>
      <w:r w:rsidRPr="00704F53">
        <w:rPr>
          <w:lang w:val="en-US"/>
        </w:rPr>
        <w:t>Học tăng cường cho phép một tác nhân (agent) học cách tối ưu hóa hành động thông qua tương tác với môi trường, nhận phần thưởng hoặc hình phạt dựa trên kết quả. Trong phát hiện mã độc, học tăng cường được sử dụng để tối ưu hóa các hành động sửa đổi mã độc nhằm né tránh phát hiện.</w:t>
      </w:r>
    </w:p>
    <w:p w14:paraId="67FE1D28" w14:textId="77777777" w:rsidR="00704F53" w:rsidRPr="00704F53" w:rsidRDefault="00704F53">
      <w:pPr>
        <w:numPr>
          <w:ilvl w:val="0"/>
          <w:numId w:val="35"/>
        </w:numPr>
        <w:rPr>
          <w:lang w:val="en-US"/>
        </w:rPr>
      </w:pPr>
      <w:r w:rsidRPr="00704F53">
        <w:rPr>
          <w:lang w:val="en-US"/>
        </w:rPr>
        <w:t>Ứng dụng:</w:t>
      </w:r>
    </w:p>
    <w:p w14:paraId="1AB17C92" w14:textId="77777777" w:rsidR="00704F53" w:rsidRPr="00704F53" w:rsidRDefault="00704F53">
      <w:pPr>
        <w:numPr>
          <w:ilvl w:val="1"/>
          <w:numId w:val="35"/>
        </w:numPr>
        <w:rPr>
          <w:lang w:val="en-US"/>
        </w:rPr>
      </w:pPr>
      <w:r w:rsidRPr="00704F53">
        <w:rPr>
          <w:lang w:val="en-US"/>
        </w:rPr>
        <w:t>Gym-malware: Một môi trường học tăng cường của Endgame, cho phép tác nhân thử nghiệm các hành động như thêm byte ngẫu nhiên, xóa chữ ký, hoặc nén tệp bằng UPX để né tránh các hệ thống phát hiện. Phần thưởng được dựa trên báo cáo từ các công cụ chống virus (Chio, 2018, trang 209).</w:t>
      </w:r>
    </w:p>
    <w:p w14:paraId="2604BC3D" w14:textId="77777777" w:rsidR="00704F53" w:rsidRPr="00704F53" w:rsidRDefault="00704F53">
      <w:pPr>
        <w:numPr>
          <w:ilvl w:val="1"/>
          <w:numId w:val="35"/>
        </w:numPr>
        <w:rPr>
          <w:lang w:val="en-US"/>
        </w:rPr>
      </w:pPr>
      <w:r w:rsidRPr="00704F53">
        <w:rPr>
          <w:lang w:val="en-US"/>
        </w:rPr>
        <w:t>Tối ưu hóa hành động: Tác nhân học cách chọn chuỗi hành động tối ưu để làm cho mã độc trông giống phần mềm lành tính (Chio, 2018, trang 209).</w:t>
      </w:r>
    </w:p>
    <w:p w14:paraId="1EB649C7" w14:textId="77777777" w:rsidR="00704F53" w:rsidRPr="00704F53" w:rsidRDefault="00704F53">
      <w:pPr>
        <w:numPr>
          <w:ilvl w:val="0"/>
          <w:numId w:val="35"/>
        </w:numPr>
        <w:rPr>
          <w:lang w:val="en-US"/>
        </w:rPr>
      </w:pPr>
      <w:r w:rsidRPr="00704F53">
        <w:rPr>
          <w:lang w:val="en-US"/>
        </w:rPr>
        <w:lastRenderedPageBreak/>
        <w:t>Ví dụ thực tế:</w:t>
      </w:r>
    </w:p>
    <w:p w14:paraId="5239140F" w14:textId="77777777" w:rsidR="00704F53" w:rsidRPr="00704F53" w:rsidRDefault="00704F53">
      <w:pPr>
        <w:numPr>
          <w:ilvl w:val="1"/>
          <w:numId w:val="35"/>
        </w:numPr>
        <w:rPr>
          <w:lang w:val="en-US"/>
        </w:rPr>
      </w:pPr>
      <w:r w:rsidRPr="00704F53">
        <w:rPr>
          <w:lang w:val="en-US"/>
        </w:rPr>
        <w:t>Trong môi trường Gym-malware, các hành động như thay đổi tên phần hoặc xóa thông tin gỡ lỗi được tối ưu hóa để giảm khả năng bị phát hiện bởi các hệ thống chống virus (Chio, 2018, trang 209).</w:t>
      </w:r>
    </w:p>
    <w:p w14:paraId="72C36933" w14:textId="77777777" w:rsidR="00704F53" w:rsidRPr="00704F53" w:rsidRDefault="00704F53">
      <w:pPr>
        <w:numPr>
          <w:ilvl w:val="1"/>
          <w:numId w:val="35"/>
        </w:numPr>
        <w:rPr>
          <w:lang w:val="en-US"/>
        </w:rPr>
      </w:pPr>
      <w:r w:rsidRPr="00704F53">
        <w:rPr>
          <w:lang w:val="en-US"/>
        </w:rPr>
        <w:t>Phép ẩn dụ Atari Breakout minh họa cách học tăng cường có thể huấn luyện một tác nhân để phá gạch, tương tự như cách tác nhân học sửa đổi mã độc để né tránh phát hiện (Chio, 2018, trang 207).</w:t>
      </w:r>
    </w:p>
    <w:p w14:paraId="4DA7BCFE" w14:textId="77777777" w:rsidR="00704F53" w:rsidRPr="00704F53" w:rsidRDefault="00704F53">
      <w:pPr>
        <w:numPr>
          <w:ilvl w:val="0"/>
          <w:numId w:val="35"/>
        </w:numPr>
        <w:rPr>
          <w:lang w:val="en-US"/>
        </w:rPr>
      </w:pPr>
      <w:r w:rsidRPr="00704F53">
        <w:rPr>
          <w:lang w:val="en-US"/>
        </w:rPr>
        <w:t>Thách thức:</w:t>
      </w:r>
    </w:p>
    <w:p w14:paraId="370A32AB" w14:textId="77777777" w:rsidR="00704F53" w:rsidRPr="00704F53" w:rsidRDefault="00704F53">
      <w:pPr>
        <w:numPr>
          <w:ilvl w:val="1"/>
          <w:numId w:val="35"/>
        </w:numPr>
        <w:rPr>
          <w:lang w:val="en-US"/>
        </w:rPr>
      </w:pPr>
      <w:r w:rsidRPr="00704F53">
        <w:rPr>
          <w:lang w:val="en-US"/>
        </w:rPr>
        <w:t>Yêu cầu thời gian huấn luyện lâu và tài nguyên tính toán lớn.</w:t>
      </w:r>
    </w:p>
    <w:p w14:paraId="1D468E29" w14:textId="77777777" w:rsidR="00704F53" w:rsidRDefault="00704F53">
      <w:pPr>
        <w:numPr>
          <w:ilvl w:val="1"/>
          <w:numId w:val="35"/>
        </w:numPr>
        <w:rPr>
          <w:lang w:val="en-US"/>
        </w:rPr>
      </w:pPr>
      <w:r w:rsidRPr="00704F53">
        <w:rPr>
          <w:lang w:val="en-US"/>
        </w:rPr>
        <w:t>Hiệu quả phụ thuộc vào việc thiết kế hàm phần thưởng phù hợp.</w:t>
      </w:r>
    </w:p>
    <w:p w14:paraId="2FDAB8E7" w14:textId="77777777" w:rsidR="00E37308" w:rsidRDefault="00824B0E" w:rsidP="00E37308">
      <w:pPr>
        <w:keepNext/>
        <w:jc w:val="center"/>
      </w:pPr>
      <w:r>
        <w:fldChar w:fldCharType="begin"/>
      </w:r>
      <w:r>
        <w:instrText xml:space="preserve"> INCLUDEPICTURE "https://pub.mdpi-res.com/symmetry/symmetry-14-02304/article_deploy/html/images/symmetry-14-02304-g003.png?1667645065" \* MERGEFORMATINET </w:instrText>
      </w:r>
      <w:r>
        <w:fldChar w:fldCharType="separate"/>
      </w:r>
      <w:r>
        <w:fldChar w:fldCharType="begin"/>
      </w:r>
      <w:r>
        <w:instrText xml:space="preserve"> INCLUDEPICTURE  "https://pub.mdpi-res.com/symmetry/symmetry-14-02304/article_deploy/html/images/symmetry-14-02304-g003.png?1667645065" \* MERGEFORMATINET </w:instrText>
      </w:r>
      <w:r>
        <w:fldChar w:fldCharType="separate"/>
      </w:r>
      <w:r>
        <w:fldChar w:fldCharType="begin"/>
      </w:r>
      <w:r>
        <w:instrText xml:space="preserve"> INCLUDEPICTURE  "https://pub.mdpi-res.com/symmetry/symmetry-14-02304/article_deploy/html/images/symmetry-14-02304-g003.png?1667645065" \* MERGEFORMATINET </w:instrText>
      </w:r>
      <w:r>
        <w:fldChar w:fldCharType="separate"/>
      </w:r>
      <w:r w:rsidR="00000000">
        <w:fldChar w:fldCharType="begin"/>
      </w:r>
      <w:r w:rsidR="00000000">
        <w:instrText xml:space="preserve"> INCLUDEPICTURE  "https://pub.mdpi-res.com/symmetry/symmetry-14-02304/article_deploy/html/images/symmetry-14-02304-g003.png?1667645065" \* MERGEFORMATINET </w:instrText>
      </w:r>
      <w:r w:rsidR="00000000">
        <w:fldChar w:fldCharType="separate"/>
      </w:r>
      <w:r w:rsidR="00AD1FBB">
        <w:pict w14:anchorId="76142729">
          <v:shape id="_x0000_i1034" type="#_x0000_t75" alt="Malware Analysis and Detection Using Machine Learning Algorithms" style="width:416pt;height:260.5pt">
            <v:imagedata r:id="rId29" r:href="rId30"/>
          </v:shape>
        </w:pict>
      </w:r>
      <w:r w:rsidR="00000000">
        <w:fldChar w:fldCharType="end"/>
      </w:r>
      <w:r>
        <w:fldChar w:fldCharType="end"/>
      </w:r>
      <w:r>
        <w:fldChar w:fldCharType="end"/>
      </w:r>
      <w:r>
        <w:fldChar w:fldCharType="end"/>
      </w:r>
    </w:p>
    <w:p w14:paraId="15F60186" w14:textId="0CC7AF7A" w:rsidR="00E37308" w:rsidRPr="00704F53" w:rsidRDefault="00E37308" w:rsidP="00E37308">
      <w:pPr>
        <w:jc w:val="center"/>
        <w:rPr>
          <w:lang w:val="en-US"/>
        </w:rPr>
      </w:pPr>
      <w:bookmarkStart w:id="85" w:name="_Toc209209417"/>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8</w:t>
      </w:r>
      <w:r w:rsidR="009E370D">
        <w:fldChar w:fldCharType="end"/>
      </w:r>
      <w:r>
        <w:t>: Phát hiện mã độc dựa trên học máy</w:t>
      </w:r>
      <w:bookmarkEnd w:id="85"/>
    </w:p>
    <w:p w14:paraId="4021C678" w14:textId="125F89C9" w:rsidR="00704F53" w:rsidRPr="00643437" w:rsidRDefault="00704F53">
      <w:pPr>
        <w:pStyle w:val="Heading3"/>
        <w:numPr>
          <w:ilvl w:val="2"/>
          <w:numId w:val="62"/>
        </w:numPr>
        <w:rPr>
          <w:szCs w:val="28"/>
          <w:lang w:val="en-US"/>
        </w:rPr>
      </w:pPr>
      <w:bookmarkStart w:id="86" w:name="_Toc209560355"/>
      <w:r w:rsidRPr="00643437">
        <w:rPr>
          <w:szCs w:val="28"/>
          <w:lang w:val="en-US"/>
        </w:rPr>
        <w:t>Các công cụ hỗ trợ phát hiện mã độc dựa trên học máy</w:t>
      </w:r>
      <w:bookmarkEnd w:id="86"/>
    </w:p>
    <w:p w14:paraId="6AC7B5CB" w14:textId="476E10A5" w:rsidR="00704F53" w:rsidRPr="00704F53" w:rsidRDefault="00704F53" w:rsidP="00643437">
      <w:pPr>
        <w:rPr>
          <w:lang w:val="en-US"/>
        </w:rPr>
      </w:pPr>
      <w:r w:rsidRPr="00704F53">
        <w:rPr>
          <w:lang w:val="en-US"/>
        </w:rPr>
        <w:t>Các công cụ học máy đã được phát triển để hỗ trợ việc xây dựng và kiểm tra các hệ thống phát hiện mã độc. Một số công cụ được đề cập trong Chương 9 bao gồm:</w:t>
      </w:r>
    </w:p>
    <w:p w14:paraId="0A962289" w14:textId="77777777" w:rsidR="00704F53" w:rsidRPr="00704F53" w:rsidRDefault="00704F53">
      <w:pPr>
        <w:numPr>
          <w:ilvl w:val="0"/>
          <w:numId w:val="36"/>
        </w:numPr>
        <w:rPr>
          <w:lang w:val="en-US"/>
        </w:rPr>
      </w:pPr>
      <w:r w:rsidRPr="00704F53">
        <w:rPr>
          <w:lang w:val="en-US"/>
        </w:rPr>
        <w:t xml:space="preserve">Foolbox: Một hộp công cụ Python để kiểm tra độ bền của các mô hình học máy trước các cuộc tấn công đối kháng. Foolbox hỗ trợ các kỹ thuật </w:t>
      </w:r>
      <w:r w:rsidRPr="00704F53">
        <w:rPr>
          <w:lang w:val="en-US"/>
        </w:rPr>
        <w:lastRenderedPageBreak/>
        <w:t>như Fast Gradient Sign Method (FGSM) và Single Pixel Attack, giúp đánh giá khả năng chống chịu của các bộ phân loại mã độc (Chio, 2018, trang 198).</w:t>
      </w:r>
    </w:p>
    <w:p w14:paraId="3CB7A9ED" w14:textId="77777777" w:rsidR="00704F53" w:rsidRPr="00704F53" w:rsidRDefault="00704F53">
      <w:pPr>
        <w:numPr>
          <w:ilvl w:val="0"/>
          <w:numId w:val="36"/>
        </w:numPr>
        <w:rPr>
          <w:lang w:val="en-US"/>
        </w:rPr>
      </w:pPr>
      <w:r w:rsidRPr="00704F53">
        <w:rPr>
          <w:lang w:val="en-US"/>
        </w:rPr>
        <w:t>MalGAN: Một mạng đối kháng sinh tạo (GAN) được thiết kế để tạo ra các mẫu mã độc đối kháng, có khả năng đánh lừa các bộ phân loại trong các kịch bản tấn công hộp đen (Hu &amp; Tan, 2017, trang 4).</w:t>
      </w:r>
    </w:p>
    <w:p w14:paraId="6CFEBFDD" w14:textId="77777777" w:rsidR="00704F53" w:rsidRPr="00704F53" w:rsidRDefault="00704F53">
      <w:pPr>
        <w:numPr>
          <w:ilvl w:val="0"/>
          <w:numId w:val="36"/>
        </w:numPr>
        <w:rPr>
          <w:lang w:val="en-US"/>
        </w:rPr>
      </w:pPr>
      <w:r w:rsidRPr="00704F53">
        <w:rPr>
          <w:lang w:val="en-US"/>
        </w:rPr>
        <w:t>Gym-malware: Một môi trường học tăng cường của OpenAI, cho phép huấn luyện tác nhân để sửa đổi mã độc nhằm né tránh phát hiện, với các hành động như thêm byte hoặc nén tệp (Chio, 2018, trang 209).</w:t>
      </w:r>
    </w:p>
    <w:p w14:paraId="7791D74C" w14:textId="156B9516" w:rsidR="00704F53" w:rsidRPr="00643437" w:rsidRDefault="00704F53">
      <w:pPr>
        <w:pStyle w:val="Heading3"/>
        <w:numPr>
          <w:ilvl w:val="2"/>
          <w:numId w:val="62"/>
        </w:numPr>
        <w:rPr>
          <w:szCs w:val="28"/>
          <w:lang w:val="en-US"/>
        </w:rPr>
      </w:pPr>
      <w:bookmarkStart w:id="87" w:name="_Toc209560356"/>
      <w:r w:rsidRPr="00643437">
        <w:rPr>
          <w:szCs w:val="28"/>
          <w:lang w:val="en-US"/>
        </w:rPr>
        <w:t>Hạn Chế</w:t>
      </w:r>
      <w:bookmarkEnd w:id="87"/>
    </w:p>
    <w:p w14:paraId="30FD6B55" w14:textId="77777777" w:rsidR="00704F53" w:rsidRPr="00704F53" w:rsidRDefault="00704F53">
      <w:pPr>
        <w:numPr>
          <w:ilvl w:val="0"/>
          <w:numId w:val="37"/>
        </w:numPr>
        <w:rPr>
          <w:lang w:val="en-US"/>
        </w:rPr>
      </w:pPr>
      <w:r w:rsidRPr="00704F53">
        <w:rPr>
          <w:lang w:val="en-US"/>
        </w:rPr>
        <w:t>Tấn công đối kháng: Các kỹ thuật như MalGAN và Foolbox cho thấy các mô hình học máy dễ bị đánh lừa bởi các mẫu đối kháng, làm giảm hiệu quả của các hệ thống phát hiện mã độc (Chio, 2018, trang 205).</w:t>
      </w:r>
    </w:p>
    <w:p w14:paraId="050B64F0" w14:textId="77777777" w:rsidR="00704F53" w:rsidRPr="00704F53" w:rsidRDefault="00704F53">
      <w:pPr>
        <w:numPr>
          <w:ilvl w:val="0"/>
          <w:numId w:val="37"/>
        </w:numPr>
        <w:rPr>
          <w:lang w:val="en-US"/>
        </w:rPr>
      </w:pPr>
      <w:r w:rsidRPr="00704F53">
        <w:rPr>
          <w:lang w:val="en-US"/>
        </w:rPr>
        <w:t>Dữ liệu huấn luyện: Thu thập và gắn nhãn dữ liệu mã độc chất lượng cao là một thách thức lớn, đặc biệt đối với học có giám sát.</w:t>
      </w:r>
    </w:p>
    <w:p w14:paraId="4E61D6D5" w14:textId="69CCEACB" w:rsidR="00FC183C" w:rsidRPr="00DA41E3" w:rsidRDefault="00704F53">
      <w:pPr>
        <w:numPr>
          <w:ilvl w:val="0"/>
          <w:numId w:val="37"/>
        </w:numPr>
        <w:rPr>
          <w:lang w:val="en-US"/>
        </w:rPr>
      </w:pPr>
      <w:r w:rsidRPr="00704F53">
        <w:rPr>
          <w:lang w:val="en-US"/>
        </w:rPr>
        <w:t>Tính hợp lệ của mẫu mã độc: Các mẫu mã độc sinh ra bởi GAN hoặc học tăng cường có thể không hợp lệ về mặt chức năng, đòi hỏi sử dụng sandbox để kiểm tra (Chio, 2018, trang 206).</w:t>
      </w:r>
    </w:p>
    <w:p w14:paraId="41C36B11" w14:textId="5AC9E89B" w:rsidR="00A33602" w:rsidRDefault="00DA41E3">
      <w:pPr>
        <w:pStyle w:val="Heading2"/>
        <w:numPr>
          <w:ilvl w:val="1"/>
          <w:numId w:val="60"/>
        </w:numPr>
        <w:rPr>
          <w:lang w:val="en-US"/>
        </w:rPr>
      </w:pPr>
      <w:bookmarkStart w:id="88" w:name="_Toc209560357"/>
      <w:r>
        <w:rPr>
          <w:lang w:val="en-US"/>
        </w:rPr>
        <w:t>K</w:t>
      </w:r>
      <w:r w:rsidR="00A33602">
        <w:rPr>
          <w:lang w:val="en-US"/>
        </w:rPr>
        <w:t>ỹ thuật vượt qua hệ thống phát hiện mã độc</w:t>
      </w:r>
      <w:bookmarkEnd w:id="88"/>
    </w:p>
    <w:p w14:paraId="33A67430" w14:textId="5CCE81D1" w:rsidR="00D36B12" w:rsidRPr="0044658B" w:rsidRDefault="00D36B12">
      <w:pPr>
        <w:pStyle w:val="Heading3"/>
        <w:numPr>
          <w:ilvl w:val="2"/>
          <w:numId w:val="60"/>
        </w:numPr>
      </w:pPr>
      <w:bookmarkStart w:id="89" w:name="_Toc205680324"/>
      <w:bookmarkStart w:id="90" w:name="_Toc205680418"/>
      <w:bookmarkStart w:id="91" w:name="_Toc209208230"/>
      <w:bookmarkStart w:id="92" w:name="_Toc209560358"/>
      <w:bookmarkEnd w:id="89"/>
      <w:bookmarkEnd w:id="90"/>
      <w:bookmarkEnd w:id="91"/>
      <w:r w:rsidRPr="0044658B">
        <w:t>Fast Gradient Sign Method (FGSM)</w:t>
      </w:r>
      <w:bookmarkEnd w:id="92"/>
    </w:p>
    <w:p w14:paraId="69565CF4" w14:textId="03394682" w:rsidR="00D36B12" w:rsidRDefault="00D36B12" w:rsidP="00D36B12">
      <w:pPr>
        <w:rPr>
          <w:lang w:val="en-US"/>
        </w:rPr>
      </w:pPr>
      <w:r w:rsidRPr="00D36B12">
        <w:rPr>
          <w:lang w:val="en-US"/>
        </w:rPr>
        <w:t>Fast Gradient Sign Method (FGSM) là một kỹ thuật tấn công đối kháng dựa trên gradient, được đề xuất bởi Goodfellow et al. (2014)</w:t>
      </w:r>
      <w:r w:rsidR="000D1D7B">
        <w:rPr>
          <w:lang w:val="en-US"/>
        </w:rPr>
        <w:t xml:space="preserve">. </w:t>
      </w:r>
      <w:r w:rsidR="000D1D7B" w:rsidRPr="000D1D7B">
        <w:t>Kỹ thuật Fast Gradient Sign Method (FGSM) là một phương pháp quan trọng trong lĩnh vực tấn công đối nghịch (adversarial attack), cho phép tạo ra các mẫu đối nghịch (adversarial examples) nhằm đánh lừa các hệ thống phát hiện mã độc dựa trên học máy</w:t>
      </w:r>
      <w:r w:rsidRPr="00D36B12">
        <w:rPr>
          <w:lang w:val="en-US"/>
        </w:rPr>
        <w:t>. FGSM tạo ra các mẫu đối kháng bằng cách thêm nhiễu vào dữ liệu đầu vào dựa trên gradient của hàm mất mát (loss function) của mô hình, nhằm tối đa hóa lỗi dự đoán.</w:t>
      </w:r>
    </w:p>
    <w:p w14:paraId="67209ED2" w14:textId="77777777" w:rsidR="00E37308" w:rsidRDefault="00824B0E" w:rsidP="00E37308">
      <w:pPr>
        <w:keepNext/>
        <w:jc w:val="center"/>
      </w:pPr>
      <w:r>
        <w:lastRenderedPageBreak/>
        <w:fldChar w:fldCharType="begin"/>
      </w:r>
      <w:r>
        <w:instrText xml:space="preserve"> INCLUDEPICTURE "https://assets.datacamp.com/production/repositories/6276/datasets/536611d519e697588389c471c3429332715549eb/FGSM.drawio.png" \* MERGEFORMATINET </w:instrText>
      </w:r>
      <w:r>
        <w:fldChar w:fldCharType="separate"/>
      </w:r>
      <w:r>
        <w:fldChar w:fldCharType="begin"/>
      </w:r>
      <w:r>
        <w:instrText xml:space="preserve"> INCLUDEPICTURE  "https://assets.datacamp.com/production/repositories/6276/datasets/536611d519e697588389c471c3429332715549eb/FGSM.drawio.png" \* MERGEFORMATINET </w:instrText>
      </w:r>
      <w:r>
        <w:fldChar w:fldCharType="separate"/>
      </w:r>
      <w:r>
        <w:fldChar w:fldCharType="begin"/>
      </w:r>
      <w:r>
        <w:instrText xml:space="preserve"> INCLUDEPICTURE  "https://assets.datacamp.com/production/repositories/6276/datasets/536611d519e697588389c471c3429332715549eb/FGSM.drawio.png" \* MERGEFORMATINET </w:instrText>
      </w:r>
      <w:r>
        <w:fldChar w:fldCharType="separate"/>
      </w:r>
      <w:r w:rsidR="00000000">
        <w:fldChar w:fldCharType="begin"/>
      </w:r>
      <w:r w:rsidR="00000000">
        <w:instrText xml:space="preserve"> INCLUDEPICTURE  "https://assets.datacamp.com/production/repositories/6276/datasets/536611d519e697588389c471c3429332715549eb/FGSM.drawio.png" \* MERGEFORMATINET </w:instrText>
      </w:r>
      <w:r w:rsidR="00000000">
        <w:fldChar w:fldCharType="separate"/>
      </w:r>
      <w:r w:rsidR="00AD1FBB">
        <w:pict w14:anchorId="14CC572F">
          <v:shape id="_x0000_i1035" type="#_x0000_t75" alt="Adversarial attacks on text classification models | PyTorch" style="width:420.5pt;height:158.5pt">
            <v:imagedata r:id="rId31" r:href="rId32"/>
          </v:shape>
        </w:pict>
      </w:r>
      <w:r w:rsidR="00000000">
        <w:fldChar w:fldCharType="end"/>
      </w:r>
      <w:r>
        <w:fldChar w:fldCharType="end"/>
      </w:r>
      <w:r>
        <w:fldChar w:fldCharType="end"/>
      </w:r>
      <w:r>
        <w:fldChar w:fldCharType="end"/>
      </w:r>
    </w:p>
    <w:p w14:paraId="07F55A67" w14:textId="12767561" w:rsidR="00824B0E" w:rsidRPr="00D36B12" w:rsidRDefault="00E37308" w:rsidP="00E37308">
      <w:pPr>
        <w:pStyle w:val="Caption"/>
        <w:jc w:val="center"/>
        <w:rPr>
          <w:lang w:val="en-US"/>
        </w:rPr>
      </w:pPr>
      <w:bookmarkStart w:id="93" w:name="_Toc209209418"/>
      <w:r>
        <w:t xml:space="preserve">Hình </w:t>
      </w:r>
      <w:r w:rsidR="009E370D">
        <w:t>1.</w:t>
      </w:r>
      <w:r w:rsidR="009E370D">
        <w:fldChar w:fldCharType="begin"/>
      </w:r>
      <w:r w:rsidR="009E370D">
        <w:instrText xml:space="preserve"> SEQ Hình \* ARABIC \s 1 </w:instrText>
      </w:r>
      <w:r w:rsidR="009E370D">
        <w:fldChar w:fldCharType="separate"/>
      </w:r>
      <w:r w:rsidR="00AD1FBB">
        <w:rPr>
          <w:noProof/>
        </w:rPr>
        <w:t>9</w:t>
      </w:r>
      <w:r w:rsidR="009E370D">
        <w:fldChar w:fldCharType="end"/>
      </w:r>
      <w:r>
        <w:t xml:space="preserve">: Kỹ thuật </w:t>
      </w:r>
      <w:r w:rsidRPr="00D36B12">
        <w:rPr>
          <w:lang w:val="en-US"/>
        </w:rPr>
        <w:t>Fast Gradient Sign Method (FGSM)</w:t>
      </w:r>
      <w:bookmarkEnd w:id="93"/>
    </w:p>
    <w:p w14:paraId="3138E6E4" w14:textId="77777777" w:rsidR="00D36B12" w:rsidRDefault="00D36B12">
      <w:pPr>
        <w:numPr>
          <w:ilvl w:val="0"/>
          <w:numId w:val="38"/>
        </w:numPr>
        <w:rPr>
          <w:lang w:val="en-US"/>
        </w:rPr>
      </w:pPr>
      <w:r w:rsidRPr="00D36B12">
        <w:rPr>
          <w:lang w:val="en-US"/>
        </w:rPr>
        <w:t>Nguyên lý hoạt động:</w:t>
      </w:r>
    </w:p>
    <w:p w14:paraId="46EAFBB8" w14:textId="2743D8D6" w:rsidR="000D1D7B" w:rsidRPr="00D36B12" w:rsidRDefault="000D1D7B">
      <w:pPr>
        <w:numPr>
          <w:ilvl w:val="1"/>
          <w:numId w:val="38"/>
        </w:numPr>
        <w:rPr>
          <w:lang w:val="en-US"/>
        </w:rPr>
      </w:pPr>
      <w:r w:rsidRPr="000D1D7B">
        <w:rPr>
          <w:lang w:val="en-US"/>
        </w:rPr>
        <w:t>FGSM, được đề xuất bởi Goodfellow và cộng sự, dựa trên ý tưởng thêm nhiễu nhỏ (perturbation) vào dữ liệu đầu vào để làm thay đổi dự đoán của mô hình học máy mà không ảnh hưởng đáng kể đến nhận thức của con người. Nhiễu này được tính toán dựa trên gradient của hàm mất mát (loss function) theo hướng ký hiệu (sign) của gradient.</w:t>
      </w:r>
    </w:p>
    <w:p w14:paraId="6EFE8208" w14:textId="77777777" w:rsidR="00D36B12" w:rsidRDefault="00D36B12">
      <w:pPr>
        <w:numPr>
          <w:ilvl w:val="1"/>
          <w:numId w:val="38"/>
        </w:numPr>
        <w:rPr>
          <w:lang w:val="en-US"/>
        </w:rPr>
      </w:pPr>
      <w:r w:rsidRPr="00D36B12">
        <w:rPr>
          <w:lang w:val="en-US"/>
        </w:rPr>
        <w:t>Tính gradient của hàm mất mát so với đầu vào ( x ): ( g(x) = \nabla_x L(\theta, x, y) ), trong đó ( L ) là hàm mất mát, ( \theta ) là tham số mô hình, và ( y ) là nhãn mục tiêu.</w:t>
      </w:r>
    </w:p>
    <w:p w14:paraId="2376793E" w14:textId="3E755161" w:rsidR="000D1D7B" w:rsidRDefault="00AD1FBB" w:rsidP="000D6218">
      <w:pPr>
        <w:ind w:left="1440" w:firstLine="0"/>
        <w:jc w:val="center"/>
        <w:rPr>
          <w:noProof/>
          <w:lang w:val="en-US"/>
        </w:rPr>
      </w:pPr>
      <w:r>
        <w:rPr>
          <w:noProof/>
          <w:lang w:val="en-US"/>
        </w:rPr>
        <w:pict w14:anchorId="7B613793">
          <v:shape id="_x0000_i1036" type="#_x0000_t75" style="width:203.5pt;height:35.5pt;visibility:visible;mso-wrap-style:square">
            <v:imagedata r:id="rId33" o:title=""/>
          </v:shape>
        </w:pict>
      </w:r>
    </w:p>
    <w:p w14:paraId="601EF633" w14:textId="77777777" w:rsidR="000D6218" w:rsidRPr="000D6218" w:rsidRDefault="000D6218" w:rsidP="000D6218">
      <w:pPr>
        <w:tabs>
          <w:tab w:val="left" w:pos="1791"/>
        </w:tabs>
        <w:ind w:left="1440" w:firstLine="0"/>
        <w:rPr>
          <w:lang w:val="en-US"/>
        </w:rPr>
      </w:pPr>
      <w:r w:rsidRPr="000D6218">
        <w:rPr>
          <w:lang w:val="en-US"/>
        </w:rPr>
        <w:t xml:space="preserve">Trong đó: </w:t>
      </w:r>
    </w:p>
    <w:p w14:paraId="1ED7F47F" w14:textId="1C32BB8A" w:rsidR="000D6218" w:rsidRPr="000D6218" w:rsidRDefault="000D6218">
      <w:pPr>
        <w:numPr>
          <w:ilvl w:val="0"/>
          <w:numId w:val="110"/>
        </w:numPr>
        <w:tabs>
          <w:tab w:val="clear" w:pos="720"/>
          <w:tab w:val="num" w:pos="2160"/>
        </w:tabs>
        <w:ind w:left="2160"/>
        <w:rPr>
          <w:lang w:val="en-US"/>
        </w:rPr>
      </w:pPr>
      <w:r w:rsidRPr="000D6218">
        <w:rPr>
          <w:lang w:val="en-US"/>
        </w:rPr>
        <w:t>ϵ là tham số điều chỉnh độ lớn của nhiễu.</w:t>
      </w:r>
    </w:p>
    <w:p w14:paraId="5DCB6A2D" w14:textId="0CCAF6C8" w:rsidR="000D6218" w:rsidRPr="000D6218" w:rsidRDefault="000D6218">
      <w:pPr>
        <w:numPr>
          <w:ilvl w:val="0"/>
          <w:numId w:val="110"/>
        </w:numPr>
        <w:tabs>
          <w:tab w:val="clear" w:pos="720"/>
          <w:tab w:val="num" w:pos="2160"/>
        </w:tabs>
        <w:ind w:left="2160"/>
        <w:rPr>
          <w:lang w:val="en-US"/>
        </w:rPr>
      </w:pPr>
      <w:r w:rsidRPr="000D6218">
        <w:rPr>
          <w:rFonts w:ascii="Cambria Math" w:hAnsi="Cambria Math" w:cs="Cambria Math"/>
          <w:lang w:val="en-US"/>
        </w:rPr>
        <w:t>∇</w:t>
      </w:r>
      <w:r w:rsidRPr="000D6218">
        <w:rPr>
          <w:lang w:val="en-US"/>
        </w:rPr>
        <w:t>x​J(θ,x,y) là gradient của hàm mất mát J theo x, với θ là tham số của mô hình.</w:t>
      </w:r>
    </w:p>
    <w:p w14:paraId="172628E7" w14:textId="00ADC23D" w:rsidR="000D6218" w:rsidRPr="000D6218" w:rsidRDefault="000D6218">
      <w:pPr>
        <w:numPr>
          <w:ilvl w:val="0"/>
          <w:numId w:val="110"/>
        </w:numPr>
        <w:tabs>
          <w:tab w:val="clear" w:pos="720"/>
          <w:tab w:val="num" w:pos="2160"/>
        </w:tabs>
        <w:ind w:left="2160"/>
        <w:rPr>
          <w:lang w:val="en-US"/>
        </w:rPr>
      </w:pPr>
      <w:r w:rsidRPr="000D6218">
        <w:rPr>
          <w:lang w:val="en-US"/>
        </w:rPr>
        <w:t>sign lấy ký hiệu của gradient để định hướng nhiễu.</w:t>
      </w:r>
      <w:r w:rsidRPr="000D6218">
        <w:rPr>
          <w:lang w:val="en-US"/>
        </w:rPr>
        <w:tab/>
      </w:r>
    </w:p>
    <w:p w14:paraId="34CF5881" w14:textId="77777777" w:rsidR="00D36B12" w:rsidRPr="00D36B12" w:rsidRDefault="00D36B12">
      <w:pPr>
        <w:numPr>
          <w:ilvl w:val="1"/>
          <w:numId w:val="38"/>
        </w:numPr>
        <w:rPr>
          <w:lang w:val="en-US"/>
        </w:rPr>
      </w:pPr>
      <w:r w:rsidRPr="00D36B12">
        <w:rPr>
          <w:lang w:val="en-US"/>
        </w:rPr>
        <w:t>Thêm nhiễu vào đầu vào: ( x' = x + \epsilon \cdot \text{sign}(g(x)) ), với ( \epsilon ) là một hệ số nhỏ điều chỉnh mức độ nhiễu.</w:t>
      </w:r>
    </w:p>
    <w:p w14:paraId="11832069" w14:textId="21800A54" w:rsidR="00D36B12" w:rsidRDefault="00D36B12">
      <w:pPr>
        <w:numPr>
          <w:ilvl w:val="1"/>
          <w:numId w:val="38"/>
        </w:numPr>
        <w:rPr>
          <w:lang w:val="en-US"/>
        </w:rPr>
      </w:pPr>
      <w:r w:rsidRPr="00D36B12">
        <w:rPr>
          <w:lang w:val="en-US"/>
        </w:rPr>
        <w:t>Mục tiêu: Làm cho mô hình phân loại sai ( x' ) mà vẫn giữ ( x' ) giống ( x ) về mặt chức năng.</w:t>
      </w:r>
      <w:r w:rsidR="000D6218">
        <w:rPr>
          <w:lang w:val="en-US"/>
        </w:rPr>
        <w:t xml:space="preserve"> </w:t>
      </w:r>
      <w:r w:rsidR="000D6218" w:rsidRPr="000D6218">
        <w:rPr>
          <w:lang w:val="en-US"/>
        </w:rPr>
        <w:t xml:space="preserve">Phương pháp này nhằm tối đa hóa sai </w:t>
      </w:r>
      <w:r w:rsidR="000D6218" w:rsidRPr="000D6218">
        <w:rPr>
          <w:lang w:val="en-US"/>
        </w:rPr>
        <w:lastRenderedPageBreak/>
        <w:t>lệch giữa dự đoán ban đầu và dự đoán trên mẫu đối nghịch, trong khi giữ nhiễu trong giới hạn nhỏ để tránh bị phát hiện thủ công.</w:t>
      </w:r>
    </w:p>
    <w:p w14:paraId="66D2BF36" w14:textId="3C9317AD" w:rsidR="000D6218" w:rsidRPr="000D6218" w:rsidRDefault="000D6218">
      <w:pPr>
        <w:numPr>
          <w:ilvl w:val="0"/>
          <w:numId w:val="38"/>
        </w:numPr>
        <w:rPr>
          <w:lang w:val="en-US"/>
        </w:rPr>
      </w:pPr>
      <w:r w:rsidRPr="000D6218">
        <w:rPr>
          <w:lang w:val="en-US"/>
        </w:rPr>
        <w:t>Cơ chế tính gradient và lan truyền ngược</w:t>
      </w:r>
    </w:p>
    <w:p w14:paraId="3DFE726E" w14:textId="77777777" w:rsidR="000D6218" w:rsidRPr="000D6218" w:rsidRDefault="000D6218">
      <w:pPr>
        <w:numPr>
          <w:ilvl w:val="1"/>
          <w:numId w:val="38"/>
        </w:numPr>
        <w:rPr>
          <w:lang w:val="en-US"/>
        </w:rPr>
      </w:pPr>
      <w:r w:rsidRPr="000D6218">
        <w:rPr>
          <w:lang w:val="en-US"/>
        </w:rPr>
        <w:t>Tính gradient: Để áp dụng FGSM, cần tính gradient của hàm mất mát theo đầu vào $ x $. Quá trình này yêu cầu lan truyền ngược (backpropagation) qua mạng nơ-ron, như được mô tả trong tài liệu với đoạn mã triển khai đạo hàm (derivative function). Gradient cung cấp hướng mà nhiễu cần được thêm vào để tăng mất mát.</w:t>
      </w:r>
    </w:p>
    <w:p w14:paraId="612FB200" w14:textId="0B3B818D" w:rsidR="000D6218" w:rsidRPr="000D6218" w:rsidRDefault="000D6218">
      <w:pPr>
        <w:numPr>
          <w:ilvl w:val="1"/>
          <w:numId w:val="38"/>
        </w:numPr>
        <w:rPr>
          <w:lang w:val="en-US"/>
        </w:rPr>
      </w:pPr>
      <w:r w:rsidRPr="000D6218">
        <w:rPr>
          <w:lang w:val="en-US"/>
        </w:rPr>
        <w:t>Lan truyền ngược trong FGSM: quá trình lan truyền ngược bao gồm:</w:t>
      </w:r>
    </w:p>
    <w:p w14:paraId="7DCC9AFD" w14:textId="77777777" w:rsidR="000D6218" w:rsidRPr="000D6218" w:rsidRDefault="000D6218">
      <w:pPr>
        <w:numPr>
          <w:ilvl w:val="2"/>
          <w:numId w:val="38"/>
        </w:numPr>
        <w:rPr>
          <w:lang w:val="en-US"/>
        </w:rPr>
      </w:pPr>
      <w:r w:rsidRPr="000D6218">
        <w:rPr>
          <w:lang w:val="en-US"/>
        </w:rPr>
        <w:t>Tính toán giá trị kích hoạt (activations) qua các lớp của mạng.</w:t>
      </w:r>
    </w:p>
    <w:p w14:paraId="2D62D8D1" w14:textId="77777777" w:rsidR="000D6218" w:rsidRPr="000D6218" w:rsidRDefault="000D6218">
      <w:pPr>
        <w:numPr>
          <w:ilvl w:val="2"/>
          <w:numId w:val="38"/>
        </w:numPr>
        <w:rPr>
          <w:lang w:val="en-US"/>
        </w:rPr>
      </w:pPr>
      <w:r w:rsidRPr="000D6218">
        <w:rPr>
          <w:lang w:val="en-US"/>
        </w:rPr>
        <w:t>Tính đạo hàm từng phần của mất mát theo các tham số và đầu vào.</w:t>
      </w:r>
    </w:p>
    <w:p w14:paraId="44249BF9" w14:textId="77777777" w:rsidR="000D6218" w:rsidRPr="000D6218" w:rsidRDefault="000D6218">
      <w:pPr>
        <w:numPr>
          <w:ilvl w:val="2"/>
          <w:numId w:val="38"/>
        </w:numPr>
        <w:rPr>
          <w:lang w:val="en-US"/>
        </w:rPr>
      </w:pPr>
      <w:r w:rsidRPr="000D6218">
        <w:rPr>
          <w:lang w:val="en-US"/>
        </w:rPr>
        <w:t>Sử dụng ký hiệu gradient để định hướng nhiễu</w:t>
      </w:r>
    </w:p>
    <w:p w14:paraId="4B807553" w14:textId="77777777" w:rsidR="000D6218" w:rsidRPr="000D6218" w:rsidRDefault="000D6218" w:rsidP="000D6218">
      <w:pPr>
        <w:rPr>
          <w:lang w:val="en-US"/>
        </w:rPr>
      </w:pPr>
      <w:r w:rsidRPr="000D6218">
        <w:rPr>
          <w:lang w:val="en-US"/>
        </w:rPr>
        <w:t>Ý nghĩa thực tiễn: Gradient cho thấy mức độ nhạy cảm của mô hình với từng đặc trưng, giúp xác định các điểm yếu có thể khai thác.</w:t>
      </w:r>
    </w:p>
    <w:p w14:paraId="1E60F958" w14:textId="1BC7DC4A" w:rsidR="000D6218" w:rsidRPr="00824B0E" w:rsidRDefault="000D6218">
      <w:pPr>
        <w:numPr>
          <w:ilvl w:val="0"/>
          <w:numId w:val="113"/>
        </w:numPr>
        <w:rPr>
          <w:lang w:val="en-US"/>
        </w:rPr>
      </w:pPr>
      <w:r w:rsidRPr="000D6218">
        <w:rPr>
          <w:lang w:val="en-US"/>
        </w:rPr>
        <w:t>Các loại tấn công dựa trên FGSM</w:t>
      </w:r>
    </w:p>
    <w:p w14:paraId="094A5F57" w14:textId="77777777" w:rsidR="000D6218" w:rsidRPr="000D6218" w:rsidRDefault="000D6218">
      <w:pPr>
        <w:numPr>
          <w:ilvl w:val="1"/>
          <w:numId w:val="113"/>
        </w:numPr>
        <w:rPr>
          <w:lang w:val="en-US"/>
        </w:rPr>
      </w:pPr>
      <w:r w:rsidRPr="000D6218">
        <w:rPr>
          <w:lang w:val="en-US"/>
        </w:rPr>
        <w:t>Tấn công không mục tiêu (Non-targeted attack): Mục tiêu là làm cho mô hình dự đoán sai mà không cần nhắm đến một lớp cụ thể. Ví dụ, với hình ảnh số 2 trong MNIST, FGSM thêm nhiễu để chuyển dự đoán thành một lớp khác (ví dụ: 6), như được minh họa trong hình ảnh đối nghịch trong tài liệu.</w:t>
      </w:r>
    </w:p>
    <w:p w14:paraId="05385331" w14:textId="77777777" w:rsidR="000D6218" w:rsidRPr="000D6218" w:rsidRDefault="000D6218">
      <w:pPr>
        <w:numPr>
          <w:ilvl w:val="1"/>
          <w:numId w:val="113"/>
        </w:numPr>
        <w:rPr>
          <w:lang w:val="en-US"/>
        </w:rPr>
      </w:pPr>
      <w:r w:rsidRPr="000D6218">
        <w:rPr>
          <w:lang w:val="en-US"/>
        </w:rPr>
        <w:t>Tấn công có mục tiêu (Targeted attack): Nhắm đến một nhãn cụ thể (ví dụ: từ 2 thành 6). Công thức được điều chỉnh:</w:t>
      </w:r>
    </w:p>
    <w:p w14:paraId="5CDC3652" w14:textId="2AD33B6E" w:rsidR="000D6218" w:rsidRPr="000D6218" w:rsidRDefault="00AD1FBB">
      <w:pPr>
        <w:numPr>
          <w:ilvl w:val="1"/>
          <w:numId w:val="113"/>
        </w:numPr>
        <w:jc w:val="center"/>
        <w:rPr>
          <w:lang w:val="en-US"/>
        </w:rPr>
      </w:pPr>
      <w:r>
        <w:rPr>
          <w:noProof/>
        </w:rPr>
        <w:pict w14:anchorId="359877E6">
          <v:shape id="_x0000_i1037" type="#_x0000_t75" style="width:230.5pt;height:39.5pt;visibility:visible;mso-wrap-style:square">
            <v:imagedata r:id="rId34" o:title=""/>
          </v:shape>
        </w:pict>
      </w:r>
    </w:p>
    <w:p w14:paraId="071CD87C" w14:textId="77777777" w:rsidR="000D6218" w:rsidRPr="000D6218" w:rsidRDefault="000D6218" w:rsidP="000D6218">
      <w:pPr>
        <w:ind w:left="1440" w:firstLine="0"/>
        <w:rPr>
          <w:lang w:val="en-US"/>
        </w:rPr>
      </w:pPr>
      <w:r w:rsidRPr="000D6218">
        <w:rPr>
          <w:lang w:val="en-US"/>
        </w:rPr>
        <w:t>Trong đó ytarget là nhãn mục tiêu, và dấu trừ được sử dụng để giảm mất mát theo hướng nhãn mong muốn.</w:t>
      </w:r>
    </w:p>
    <w:p w14:paraId="16F058E5" w14:textId="78A9C7B6" w:rsidR="000D6218" w:rsidRPr="00D36B12" w:rsidRDefault="000D6218" w:rsidP="000D6218">
      <w:pPr>
        <w:ind w:left="1440" w:firstLine="0"/>
        <w:rPr>
          <w:lang w:val="en-US"/>
        </w:rPr>
      </w:pPr>
      <w:r w:rsidRPr="000D6218">
        <w:rPr>
          <w:lang w:val="en-US"/>
        </w:rPr>
        <w:lastRenderedPageBreak/>
        <w:t>So sánh: Tấn công không mục tiêu dễ thực hiện hơn nhưng ít kiểm soát, trong khi tấn công có mục tiêu đòi hỏi tính toán phức tạp hơn nhưng chính xác hơn.</w:t>
      </w:r>
    </w:p>
    <w:p w14:paraId="6E7F23EC" w14:textId="77777777" w:rsidR="00D36B12" w:rsidRPr="00D36B12" w:rsidRDefault="00D36B12">
      <w:pPr>
        <w:numPr>
          <w:ilvl w:val="0"/>
          <w:numId w:val="38"/>
        </w:numPr>
        <w:rPr>
          <w:lang w:val="en-US"/>
        </w:rPr>
      </w:pPr>
      <w:r w:rsidRPr="00D36B12">
        <w:rPr>
          <w:lang w:val="en-US"/>
        </w:rPr>
        <w:t>Ứng dụng trong phát hiện mã độc:</w:t>
      </w:r>
    </w:p>
    <w:p w14:paraId="1E921563" w14:textId="77777777" w:rsidR="00D36B12" w:rsidRPr="00D36B12" w:rsidRDefault="00D36B12">
      <w:pPr>
        <w:numPr>
          <w:ilvl w:val="1"/>
          <w:numId w:val="38"/>
        </w:numPr>
        <w:rPr>
          <w:lang w:val="en-US"/>
        </w:rPr>
      </w:pPr>
      <w:r w:rsidRPr="00D36B12">
        <w:rPr>
          <w:lang w:val="en-US"/>
        </w:rPr>
        <w:t>FGSM được sử dụng để tạo ra các mẫu mã độc đối kháng, ví dụ như sửa đổi các byte trong tệp thực thi (PE) để đánh lừa các bộ phân loại học máy (Chio, 2018, trang 199).</w:t>
      </w:r>
    </w:p>
    <w:p w14:paraId="654B4C28" w14:textId="77777777" w:rsidR="00D36B12" w:rsidRPr="00D36B12" w:rsidRDefault="00D36B12">
      <w:pPr>
        <w:numPr>
          <w:ilvl w:val="1"/>
          <w:numId w:val="38"/>
        </w:numPr>
        <w:rPr>
          <w:lang w:val="en-US"/>
        </w:rPr>
      </w:pPr>
      <w:r w:rsidRPr="00D36B12">
        <w:rPr>
          <w:lang w:val="en-US"/>
        </w:rPr>
        <w:t>Trong Foolbox, FGSM được triển khai để kiểm tra độ bền của các mô hình phân loại mã độc, như ResNet50, bằng cách tạo ra các mẫu đối kháng từ các tệp hình ảnh hoặc PE (Chio, 2018, trang 199).</w:t>
      </w:r>
    </w:p>
    <w:p w14:paraId="14B58887" w14:textId="77777777" w:rsidR="00D36B12" w:rsidRPr="00D36B12" w:rsidRDefault="00D36B12">
      <w:pPr>
        <w:numPr>
          <w:ilvl w:val="0"/>
          <w:numId w:val="38"/>
        </w:numPr>
        <w:rPr>
          <w:lang w:val="en-US"/>
        </w:rPr>
      </w:pPr>
      <w:r w:rsidRPr="00D36B12">
        <w:rPr>
          <w:lang w:val="en-US"/>
        </w:rPr>
        <w:t>Ví dụ thực tế:</w:t>
      </w:r>
    </w:p>
    <w:p w14:paraId="13436F66" w14:textId="77777777" w:rsidR="00D36B12" w:rsidRPr="00D36B12" w:rsidRDefault="00D36B12">
      <w:pPr>
        <w:numPr>
          <w:ilvl w:val="1"/>
          <w:numId w:val="38"/>
        </w:numPr>
        <w:rPr>
          <w:lang w:val="en-US"/>
        </w:rPr>
      </w:pPr>
      <w:r w:rsidRPr="00D36B12">
        <w:rPr>
          <w:lang w:val="en-US"/>
        </w:rPr>
        <w:t>Một nghiên cứu trong Chương 9 đã sử dụng FGSM để tạo ra các mẫu mã độc đối kháng từ tệp hình ảnh, khiến mô hình Keras phân loại sai với độ tin cậy cao (Chio, 2018, trang 199).</w:t>
      </w:r>
    </w:p>
    <w:p w14:paraId="1D15530E" w14:textId="77777777" w:rsidR="00D36B12" w:rsidRPr="00D36B12" w:rsidRDefault="00D36B12">
      <w:pPr>
        <w:numPr>
          <w:ilvl w:val="1"/>
          <w:numId w:val="38"/>
        </w:numPr>
        <w:rPr>
          <w:lang w:val="en-US"/>
        </w:rPr>
      </w:pPr>
      <w:r w:rsidRPr="00D36B12">
        <w:rPr>
          <w:lang w:val="en-US"/>
        </w:rPr>
        <w:t>Việc thêm nhiễu nhỏ vào hình ảnh thang độ xám của tệp NETSTAT đã khiến mô hình phân loại sai thành phần mềm lành tính (Chio, 2018, trang 193).</w:t>
      </w:r>
    </w:p>
    <w:p w14:paraId="3E1766BC" w14:textId="77777777" w:rsidR="000D6218" w:rsidRPr="000D6218" w:rsidRDefault="000D6218" w:rsidP="000D6218">
      <w:pPr>
        <w:rPr>
          <w:lang w:val="en-US"/>
        </w:rPr>
      </w:pPr>
      <w:r w:rsidRPr="000D6218">
        <w:rPr>
          <w:lang w:val="en-US"/>
        </w:rPr>
        <w:t xml:space="preserve">•  Ưu điểm: </w:t>
      </w:r>
    </w:p>
    <w:p w14:paraId="22CD06CD" w14:textId="77777777" w:rsidR="000D6218" w:rsidRPr="000D6218" w:rsidRDefault="000D6218">
      <w:pPr>
        <w:numPr>
          <w:ilvl w:val="0"/>
          <w:numId w:val="111"/>
        </w:numPr>
        <w:rPr>
          <w:lang w:val="en-US"/>
        </w:rPr>
      </w:pPr>
      <w:r w:rsidRPr="000D6218">
        <w:rPr>
          <w:lang w:val="en-US"/>
        </w:rPr>
        <w:t>Tính đơn giản: FGSM chỉ yêu cầu một bước tính gradient, làm cho nó dễ triển khai và tính toán nhanh.</w:t>
      </w:r>
    </w:p>
    <w:p w14:paraId="2E8AAB68" w14:textId="77777777" w:rsidR="000D6218" w:rsidRPr="000D6218" w:rsidRDefault="000D6218">
      <w:pPr>
        <w:numPr>
          <w:ilvl w:val="0"/>
          <w:numId w:val="111"/>
        </w:numPr>
        <w:rPr>
          <w:lang w:val="en-US"/>
        </w:rPr>
      </w:pPr>
      <w:r w:rsidRPr="000D6218">
        <w:rPr>
          <w:lang w:val="en-US"/>
        </w:rPr>
        <w:t>Hiệu quả trong môi trường kiểm soát: Phương pháp này hoạt động tốt với các mô hình tuyến tính hoặc mạng nơ-ron nông, như được chứng minh trong các nghiên cứu của Goodfellow (2014).</w:t>
      </w:r>
    </w:p>
    <w:p w14:paraId="18DE92D2" w14:textId="77777777" w:rsidR="000D6218" w:rsidRPr="000D6218" w:rsidRDefault="000D6218">
      <w:pPr>
        <w:numPr>
          <w:ilvl w:val="0"/>
          <w:numId w:val="111"/>
        </w:numPr>
        <w:rPr>
          <w:lang w:val="en-US"/>
        </w:rPr>
      </w:pPr>
      <w:r w:rsidRPr="000D6218">
        <w:rPr>
          <w:lang w:val="en-US"/>
        </w:rPr>
        <w:t>Dễ mở rộng: Có thể tích hợp với các phương pháp khác để tăng cường hiệu quả, như PGD (Projected Gradient Descent).</w:t>
      </w:r>
    </w:p>
    <w:p w14:paraId="2DB33431" w14:textId="77777777" w:rsidR="000D6218" w:rsidRPr="000D6218" w:rsidRDefault="000D6218" w:rsidP="000D6218">
      <w:pPr>
        <w:rPr>
          <w:lang w:val="en-US"/>
        </w:rPr>
      </w:pPr>
      <w:r w:rsidRPr="000D6218">
        <w:rPr>
          <w:lang w:val="en-US"/>
        </w:rPr>
        <w:t xml:space="preserve">•  Nhược điểm: </w:t>
      </w:r>
    </w:p>
    <w:p w14:paraId="4EE61497" w14:textId="77777777" w:rsidR="000D6218" w:rsidRPr="000D6218" w:rsidRDefault="000D6218">
      <w:pPr>
        <w:numPr>
          <w:ilvl w:val="0"/>
          <w:numId w:val="112"/>
        </w:numPr>
        <w:rPr>
          <w:lang w:val="en-US"/>
        </w:rPr>
      </w:pPr>
      <w:r w:rsidRPr="000D6218">
        <w:rPr>
          <w:lang w:val="en-US"/>
        </w:rPr>
        <w:t>Hạn chế độ nhiễu: Vì chỉ sử dụng một bước, FGSM có thể không tối ưu hóa hoàn toàn hàm mất mát, dẫn đến tỷ lệ thành công thấp trong các mô hình phức tạp.</w:t>
      </w:r>
    </w:p>
    <w:p w14:paraId="6BB0C80F" w14:textId="38FD4333" w:rsidR="000D6218" w:rsidRPr="000D6218" w:rsidRDefault="000D6218">
      <w:pPr>
        <w:numPr>
          <w:ilvl w:val="0"/>
          <w:numId w:val="112"/>
        </w:numPr>
        <w:rPr>
          <w:lang w:val="en-US"/>
        </w:rPr>
      </w:pPr>
      <w:r w:rsidRPr="000D6218">
        <w:rPr>
          <w:lang w:val="en-US"/>
        </w:rPr>
        <w:lastRenderedPageBreak/>
        <w:t>Phụ thuộc vào ϵ: Giá trị ϵ quá lớn có thể làm nhiễu dễ bị phát hiện, trong khi giá trị nhỏ có thể không đủ để đánh lừa mô hình.</w:t>
      </w:r>
    </w:p>
    <w:p w14:paraId="11722381" w14:textId="17DA11E9" w:rsidR="000D6218" w:rsidRPr="00A22FB8" w:rsidRDefault="000D6218">
      <w:pPr>
        <w:numPr>
          <w:ilvl w:val="0"/>
          <w:numId w:val="112"/>
        </w:numPr>
        <w:rPr>
          <w:lang w:val="en-US"/>
        </w:rPr>
      </w:pPr>
      <w:r w:rsidRPr="000D6218">
        <w:rPr>
          <w:lang w:val="en-US"/>
        </w:rPr>
        <w:t>Không hiệu quả với dữ liệu thực tế phức tạp: Trong các tập dữ liệu mã độc thực tế, như BODMAS, FGSM cần điều chỉnh để xử lý không gian đặc trưng cao chiều.</w:t>
      </w:r>
    </w:p>
    <w:p w14:paraId="79CE6192" w14:textId="77777777" w:rsidR="00D36B12" w:rsidRPr="0044658B" w:rsidRDefault="00D36B12">
      <w:pPr>
        <w:pStyle w:val="Heading3"/>
        <w:numPr>
          <w:ilvl w:val="2"/>
          <w:numId w:val="60"/>
        </w:numPr>
      </w:pPr>
      <w:bookmarkStart w:id="94" w:name="_Toc209560359"/>
      <w:r w:rsidRPr="0044658B">
        <w:t>Mạng đối kháng sinh tạo (GANs)</w:t>
      </w:r>
      <w:bookmarkEnd w:id="94"/>
    </w:p>
    <w:p w14:paraId="04253E65" w14:textId="25DFE1E3" w:rsidR="00D36B12" w:rsidRPr="00A22FB8" w:rsidRDefault="00D36B12" w:rsidP="00A22FB8">
      <w:r w:rsidRPr="00D36B12">
        <w:rPr>
          <w:lang w:val="en-US"/>
        </w:rPr>
        <w:t xml:space="preserve">Mạng đối kháng sinh tạo (Generative Adversarial Networks - GANs) là một khung học máy bao gồm hai </w:t>
      </w:r>
      <w:r w:rsidR="00A22FB8" w:rsidRPr="00A22FB8">
        <w:t>mạng nơ-ron cạnh tranh: mạng sinh (generator) và mạng phân biệt (discriminator). Mạng sinh tạo ra dữ liệu giả (giả lập mã độc), trong khi mạng phân biệt cố gắng phân biệt giữa dữ liệu thật và dữ liệu giả. Quá trình này giống như một cuộc chơi "min-max", nơi hai mạng cải thiện lẫn nhau.</w:t>
      </w:r>
    </w:p>
    <w:p w14:paraId="23D75A39" w14:textId="77777777" w:rsidR="00D36B12" w:rsidRPr="00D36B12" w:rsidRDefault="00D36B12">
      <w:pPr>
        <w:numPr>
          <w:ilvl w:val="0"/>
          <w:numId w:val="39"/>
        </w:numPr>
        <w:rPr>
          <w:lang w:val="en-US"/>
        </w:rPr>
      </w:pPr>
      <w:r w:rsidRPr="00D36B12">
        <w:rPr>
          <w:lang w:val="en-US"/>
        </w:rPr>
        <w:t>Cấu trúc GAN:</w:t>
      </w:r>
    </w:p>
    <w:p w14:paraId="17ACF2A8" w14:textId="111554A4" w:rsidR="00D36B12" w:rsidRPr="00A22FB8" w:rsidRDefault="00D36B12">
      <w:pPr>
        <w:numPr>
          <w:ilvl w:val="1"/>
          <w:numId w:val="39"/>
        </w:numPr>
        <w:rPr>
          <w:lang w:val="en-US"/>
        </w:rPr>
      </w:pPr>
      <w:r w:rsidRPr="00A22FB8">
        <w:rPr>
          <w:lang w:val="en-US"/>
        </w:rPr>
        <w:t xml:space="preserve">Bộ sinh (Generator): </w:t>
      </w:r>
      <w:r w:rsidR="00A22FB8" w:rsidRPr="00A22FB8">
        <w:rPr>
          <w:lang w:val="en-US"/>
        </w:rPr>
        <w:t>Nhận đầu vào là vectơ nhiễu ngẫu nhiên (thường từ phân phối chuẩn hoặc đồng nhất). Sử dụng các lớp tích chập ngược (transposed convolution) hoặc lớp tuyến tính để tạo ra dữ liệu có cấu trúc, ví dụ như hình ảnh hoặc đặc trưng mã độc.</w:t>
      </w:r>
      <w:r w:rsidR="00A22FB8">
        <w:rPr>
          <w:lang w:val="en-US"/>
        </w:rPr>
        <w:t xml:space="preserve"> </w:t>
      </w:r>
      <w:r w:rsidR="00A22FB8" w:rsidRPr="00A22FB8">
        <w:rPr>
          <w:lang w:val="en-US"/>
        </w:rPr>
        <w:t>Được huấn luyện để làm cho mạng phân biệt nhầm dữ liệu giả là thật.</w:t>
      </w:r>
    </w:p>
    <w:p w14:paraId="60E5E87A" w14:textId="7416284F" w:rsidR="00D36B12" w:rsidRPr="00A22FB8" w:rsidRDefault="00D36B12">
      <w:pPr>
        <w:numPr>
          <w:ilvl w:val="1"/>
          <w:numId w:val="39"/>
        </w:numPr>
        <w:rPr>
          <w:lang w:val="en-US"/>
        </w:rPr>
      </w:pPr>
      <w:r w:rsidRPr="00A22FB8">
        <w:rPr>
          <w:lang w:val="en-US"/>
        </w:rPr>
        <w:t xml:space="preserve">Bộ phân biệt (Discriminator): </w:t>
      </w:r>
      <w:r w:rsidR="00A22FB8" w:rsidRPr="00A22FB8">
        <w:rPr>
          <w:lang w:val="en-US"/>
        </w:rPr>
        <w:t>Nhận đầu vào là dữ liệu thật hoặc dữ liệu giả từ mạng sinh. Sử dụng các lớp tích chập (convolutional layers) hoặc lớp tuyến tính để phân loại.</w:t>
      </w:r>
      <w:r w:rsidR="00A22FB8">
        <w:rPr>
          <w:lang w:val="en-US"/>
        </w:rPr>
        <w:t xml:space="preserve"> </w:t>
      </w:r>
      <w:r w:rsidR="00A22FB8" w:rsidRPr="00A22FB8">
        <w:rPr>
          <w:lang w:val="en-US"/>
        </w:rPr>
        <w:t xml:space="preserve">Được huấn luyện </w:t>
      </w:r>
      <w:r w:rsidR="00A22FB8">
        <w:rPr>
          <w:lang w:val="en-US"/>
        </w:rPr>
        <w:t>để</w:t>
      </w:r>
      <w:r w:rsidR="00A22FB8" w:rsidRPr="00A22FB8">
        <w:rPr>
          <w:lang w:val="en-US"/>
        </w:rPr>
        <w:t xml:space="preserve"> cải thiện khả năng phân biệt.</w:t>
      </w:r>
    </w:p>
    <w:p w14:paraId="6F147B2A" w14:textId="77777777" w:rsidR="00D36B12" w:rsidRPr="00D36B12" w:rsidRDefault="00D36B12">
      <w:pPr>
        <w:numPr>
          <w:ilvl w:val="1"/>
          <w:numId w:val="39"/>
        </w:numPr>
        <w:rPr>
          <w:lang w:val="en-US"/>
        </w:rPr>
      </w:pPr>
      <w:r w:rsidRPr="00D36B12">
        <w:rPr>
          <w:lang w:val="en-US"/>
        </w:rPr>
        <w:t>Quá trình huấn luyện: Bộ sinh cố gắng đánh lừa bộ phân biệt, trong khi bộ phân biệt cải thiện khả năng phân biệt dữ liệu thật và giả.</w:t>
      </w:r>
    </w:p>
    <w:p w14:paraId="7FC5FB35" w14:textId="77777777" w:rsidR="00D36B12" w:rsidRPr="00D36B12" w:rsidRDefault="00D36B12">
      <w:pPr>
        <w:numPr>
          <w:ilvl w:val="0"/>
          <w:numId w:val="39"/>
        </w:numPr>
        <w:rPr>
          <w:lang w:val="en-US"/>
        </w:rPr>
      </w:pPr>
      <w:r w:rsidRPr="00D36B12">
        <w:rPr>
          <w:lang w:val="en-US"/>
        </w:rPr>
        <w:t>Ứng dụng trong phát hiện mã độc:</w:t>
      </w:r>
    </w:p>
    <w:p w14:paraId="69431152" w14:textId="77777777" w:rsidR="00D36B12" w:rsidRPr="00D36B12" w:rsidRDefault="00D36B12">
      <w:pPr>
        <w:numPr>
          <w:ilvl w:val="1"/>
          <w:numId w:val="39"/>
        </w:numPr>
        <w:rPr>
          <w:lang w:val="en-US"/>
        </w:rPr>
      </w:pPr>
      <w:r w:rsidRPr="00D36B12">
        <w:rPr>
          <w:lang w:val="en-US"/>
        </w:rPr>
        <w:t xml:space="preserve">MalGAN: Một biến thể của GAN được thiết kế để tạo ra các mẫu mã độc đối kháng, có khả năng đánh lừa các bộ phân loại học máy ngay cả trong các kịch bản hộp đen (Hu &amp; Tan, 2017, trang 4). MalGAN lấy đặc trưng của mã độc và nhiễu ngẫu nhiên làm đầu </w:t>
      </w:r>
      <w:r w:rsidRPr="00D36B12">
        <w:rPr>
          <w:lang w:val="en-US"/>
        </w:rPr>
        <w:lastRenderedPageBreak/>
        <w:t>vào, tạo ra các mẫu mã độc trông giống phần mềm lành tính (Chio, 2018, trang 205).</w:t>
      </w:r>
    </w:p>
    <w:p w14:paraId="1376351C" w14:textId="77777777" w:rsidR="00A22FB8" w:rsidRPr="00A22FB8" w:rsidRDefault="00A22FB8">
      <w:pPr>
        <w:numPr>
          <w:ilvl w:val="1"/>
          <w:numId w:val="39"/>
        </w:numPr>
        <w:rPr>
          <w:lang w:val="en-US"/>
        </w:rPr>
      </w:pPr>
      <w:r w:rsidRPr="00A22FB8">
        <w:rPr>
          <w:lang w:val="en-US"/>
        </w:rPr>
        <w:t>Tạo mẫu mã độc đối nghịch: GANs có thể được sử dụng để sinh ra các mẫu mã độc mới, không giống với dữ liệu huấn luyện, giúp kiểm tra độ bền của hệ thống phát hiện. Ví dụ, trong "Master Machine Learning for Pentesters", GANs được đề cập như một công cụ để tạo ra các biến thể của mã độc như NETSTAT.EXE.</w:t>
      </w:r>
    </w:p>
    <w:p w14:paraId="2580DD89" w14:textId="77777777" w:rsidR="00A22FB8" w:rsidRDefault="00A22FB8">
      <w:pPr>
        <w:numPr>
          <w:ilvl w:val="1"/>
          <w:numId w:val="39"/>
        </w:numPr>
        <w:rPr>
          <w:lang w:val="en-US"/>
        </w:rPr>
      </w:pPr>
      <w:r w:rsidRPr="00A22FB8">
        <w:rPr>
          <w:lang w:val="en-US"/>
        </w:rPr>
        <w:t>Nâng cao hệ thống phát hiện: Ngược lại, GANs cũng được sử dụng để cải thiện mô hình phân biệt, giúp hệ thống học cách nhận diện các mẫu đối nghịch tốt hơn.</w:t>
      </w:r>
    </w:p>
    <w:p w14:paraId="073DBBB3" w14:textId="4C384376" w:rsidR="00D36B12" w:rsidRPr="00D36B12" w:rsidRDefault="00D36B12">
      <w:pPr>
        <w:numPr>
          <w:ilvl w:val="0"/>
          <w:numId w:val="39"/>
        </w:numPr>
        <w:rPr>
          <w:lang w:val="en-US"/>
        </w:rPr>
      </w:pPr>
      <w:r w:rsidRPr="00D36B12">
        <w:rPr>
          <w:lang w:val="en-US"/>
        </w:rPr>
        <w:t>Ví dụ thực tế:</w:t>
      </w:r>
    </w:p>
    <w:p w14:paraId="665666D1" w14:textId="77777777" w:rsidR="00D36B12" w:rsidRPr="00D36B12" w:rsidRDefault="00D36B12">
      <w:pPr>
        <w:numPr>
          <w:ilvl w:val="1"/>
          <w:numId w:val="39"/>
        </w:numPr>
        <w:rPr>
          <w:lang w:val="en-US"/>
        </w:rPr>
      </w:pPr>
      <w:r w:rsidRPr="00D36B12">
        <w:rPr>
          <w:lang w:val="en-US"/>
        </w:rPr>
        <w:t>Nghiên cứu của Hu và Tan (2017) đã sử dụng MalGAN để tạo các mẫu mã độc đối kháng, khiến các bộ phân loại nhận diện sai với tỷ lệ cao, ngay cả khi không biết cấu trúc mô hình (Hu &amp; Tan, 2017, trang 4).</w:t>
      </w:r>
    </w:p>
    <w:p w14:paraId="1BB340E3" w14:textId="77777777" w:rsidR="00D36B12" w:rsidRDefault="00D36B12">
      <w:pPr>
        <w:numPr>
          <w:ilvl w:val="1"/>
          <w:numId w:val="39"/>
        </w:numPr>
        <w:rPr>
          <w:lang w:val="en-US"/>
        </w:rPr>
      </w:pPr>
      <w:r w:rsidRPr="00D36B12">
        <w:rPr>
          <w:lang w:val="en-US"/>
        </w:rPr>
        <w:t>GAN được huấn luyện trên tập dữ liệu MNIST để tạo các hình ảnh chữ số viết tay giả, minh họa khả năng sinh dữ liệu giống thật, có thể áp dụng tương tự cho các tệp mã độc (Chio, 2018, trang 202).</w:t>
      </w:r>
    </w:p>
    <w:p w14:paraId="29DA3823" w14:textId="5741AD22" w:rsidR="00A22FB8" w:rsidRPr="00A22FB8" w:rsidRDefault="00A22FB8">
      <w:pPr>
        <w:numPr>
          <w:ilvl w:val="0"/>
          <w:numId w:val="39"/>
        </w:numPr>
        <w:rPr>
          <w:lang w:val="en-US"/>
        </w:rPr>
      </w:pPr>
      <w:r w:rsidRPr="00A22FB8">
        <w:rPr>
          <w:lang w:val="en-US"/>
        </w:rPr>
        <w:t>Ưu điểm:</w:t>
      </w:r>
    </w:p>
    <w:p w14:paraId="33A851E9" w14:textId="77777777" w:rsidR="00A22FB8" w:rsidRPr="00A22FB8" w:rsidRDefault="00A22FB8">
      <w:pPr>
        <w:numPr>
          <w:ilvl w:val="1"/>
          <w:numId w:val="39"/>
        </w:numPr>
        <w:rPr>
          <w:lang w:val="en-US"/>
        </w:rPr>
      </w:pPr>
      <w:r w:rsidRPr="00A22FB8">
        <w:rPr>
          <w:lang w:val="en-US"/>
        </w:rPr>
        <w:t>Khả năng sinh dữ liệu đa dạng: GANs có thể tạo ra các mẫu mã độc độc đáo, không phụ thuộc vào việc sao chép trực tiếp từ dữ liệu thật.</w:t>
      </w:r>
    </w:p>
    <w:p w14:paraId="5B5B1E27" w14:textId="77777777" w:rsidR="00A22FB8" w:rsidRPr="00A22FB8" w:rsidRDefault="00A22FB8">
      <w:pPr>
        <w:numPr>
          <w:ilvl w:val="1"/>
          <w:numId w:val="39"/>
        </w:numPr>
        <w:rPr>
          <w:lang w:val="en-US"/>
        </w:rPr>
      </w:pPr>
      <w:r w:rsidRPr="00A22FB8">
        <w:rPr>
          <w:lang w:val="en-US"/>
        </w:rPr>
        <w:t>Tính linh hoạt: Có thể tích hợp với các kỹ thuật khác như FGSM hoặc Q-learning để tăng cường hiệu quả né tránh.</w:t>
      </w:r>
    </w:p>
    <w:p w14:paraId="23E93EB6" w14:textId="5BE1F1E6" w:rsidR="00A22FB8" w:rsidRPr="00A22FB8" w:rsidRDefault="00A22FB8">
      <w:pPr>
        <w:numPr>
          <w:ilvl w:val="1"/>
          <w:numId w:val="39"/>
        </w:numPr>
        <w:rPr>
          <w:lang w:val="en-US"/>
        </w:rPr>
      </w:pPr>
      <w:r w:rsidRPr="00A22FB8">
        <w:rPr>
          <w:lang w:val="en-US"/>
        </w:rPr>
        <w:t>Ứng dụng rộng rãi: Ngoài an ninh mạng, GANs được sử dụng trong hình ảnh, âm thanh, và nhiều lĩnh vực khác.</w:t>
      </w:r>
    </w:p>
    <w:p w14:paraId="105866F1" w14:textId="416629B4" w:rsidR="00A22FB8" w:rsidRPr="00A22FB8" w:rsidRDefault="00A22FB8">
      <w:pPr>
        <w:numPr>
          <w:ilvl w:val="0"/>
          <w:numId w:val="39"/>
        </w:numPr>
        <w:rPr>
          <w:lang w:val="en-US"/>
        </w:rPr>
      </w:pPr>
      <w:r w:rsidRPr="00A22FB8">
        <w:rPr>
          <w:lang w:val="en-US"/>
        </w:rPr>
        <w:t>Hạn chế:</w:t>
      </w:r>
    </w:p>
    <w:p w14:paraId="2A71F582" w14:textId="77777777" w:rsidR="00A22FB8" w:rsidRPr="00A22FB8" w:rsidRDefault="00A22FB8">
      <w:pPr>
        <w:numPr>
          <w:ilvl w:val="1"/>
          <w:numId w:val="39"/>
        </w:numPr>
        <w:rPr>
          <w:lang w:val="en-US"/>
        </w:rPr>
      </w:pPr>
      <w:r w:rsidRPr="00A22FB8">
        <w:rPr>
          <w:lang w:val="en-US"/>
        </w:rPr>
        <w:t>Khó hội tụ: Quá trình huấn luyện GANs thường không ổn định, dễ rơi vào trạng thái "mode collapse" (mạng sinh chỉ tạo ra một số mẫu giới hạn).</w:t>
      </w:r>
    </w:p>
    <w:p w14:paraId="70E43A6A" w14:textId="77777777" w:rsidR="00A22FB8" w:rsidRPr="00A22FB8" w:rsidRDefault="00A22FB8">
      <w:pPr>
        <w:numPr>
          <w:ilvl w:val="1"/>
          <w:numId w:val="39"/>
        </w:numPr>
        <w:rPr>
          <w:lang w:val="en-US"/>
        </w:rPr>
      </w:pPr>
      <w:r w:rsidRPr="00A22FB8">
        <w:rPr>
          <w:lang w:val="en-US"/>
        </w:rPr>
        <w:lastRenderedPageBreak/>
        <w:t>Yêu cầu tài nguyên cao: Huấn luyện GANs đòi hỏi phần cứng mạnh (GPU) và thời gian tính toán dài.</w:t>
      </w:r>
    </w:p>
    <w:p w14:paraId="5DB4F7A7" w14:textId="7EA1EB91" w:rsidR="00A22FB8" w:rsidRPr="00D36B12" w:rsidRDefault="00A22FB8">
      <w:pPr>
        <w:numPr>
          <w:ilvl w:val="1"/>
          <w:numId w:val="39"/>
        </w:numPr>
        <w:rPr>
          <w:lang w:val="en-US"/>
        </w:rPr>
      </w:pPr>
      <w:r w:rsidRPr="00A22FB8">
        <w:rPr>
          <w:lang w:val="en-US"/>
        </w:rPr>
        <w:t>Phụ thuộc dữ liệu: Hiệu quả của GANs phụ thuộc vào chất lượng và số lượng dữ liệu huấn luyện, vốn có thể bị hạn chế trong lĩnh vực mã độc.</w:t>
      </w:r>
    </w:p>
    <w:p w14:paraId="05E1B439" w14:textId="1252F149" w:rsidR="00D36B12" w:rsidRPr="0044658B" w:rsidRDefault="00D36B12">
      <w:pPr>
        <w:pStyle w:val="Heading3"/>
        <w:numPr>
          <w:ilvl w:val="2"/>
          <w:numId w:val="60"/>
        </w:numPr>
      </w:pPr>
      <w:bookmarkStart w:id="95" w:name="_Toc209560360"/>
      <w:r w:rsidRPr="0044658B">
        <w:t>Học tăng cường</w:t>
      </w:r>
      <w:bookmarkEnd w:id="95"/>
    </w:p>
    <w:p w14:paraId="2530B5B7" w14:textId="77777777" w:rsidR="00D36B12" w:rsidRPr="00D36B12" w:rsidRDefault="00D36B12" w:rsidP="00DA41E3">
      <w:pPr>
        <w:rPr>
          <w:lang w:val="en-US"/>
        </w:rPr>
      </w:pPr>
      <w:r w:rsidRPr="00D36B12">
        <w:rPr>
          <w:lang w:val="en-US"/>
        </w:rPr>
        <w:t>Học tăng cường (reinforcement learning) là một phương pháp học máy trong đó một tác nhân (agent) học cách đưa ra quyết định tối ưu bằng cách tương tác với môi trường, nhận phần thưởng hoặc hình phạt dựa trên hành động (Sutton &amp; Barto, 2018, trang 1). Trong bối cảnh phát hiện mã độc, học tăng cường được sử dụng để tối ưu hóa các hành động sửa đổi mã độc nhằm né tránh phát hiện.</w:t>
      </w:r>
    </w:p>
    <w:p w14:paraId="58B7E5E6" w14:textId="77777777" w:rsidR="00D36B12" w:rsidRDefault="00D36B12">
      <w:pPr>
        <w:numPr>
          <w:ilvl w:val="0"/>
          <w:numId w:val="40"/>
        </w:numPr>
        <w:rPr>
          <w:lang w:val="en-US"/>
        </w:rPr>
      </w:pPr>
      <w:r w:rsidRPr="00D36B12">
        <w:rPr>
          <w:lang w:val="en-US"/>
        </w:rPr>
        <w:t>Nguyên lý hoạt động:</w:t>
      </w:r>
    </w:p>
    <w:p w14:paraId="6FE0E41A" w14:textId="602B133B" w:rsidR="00610BBE" w:rsidRDefault="00610BBE">
      <w:pPr>
        <w:numPr>
          <w:ilvl w:val="1"/>
          <w:numId w:val="40"/>
        </w:numPr>
        <w:rPr>
          <w:lang w:val="en-US"/>
        </w:rPr>
      </w:pPr>
      <w:r w:rsidRPr="00610BBE">
        <w:rPr>
          <w:lang w:val="en-US"/>
        </w:rPr>
        <w:t>Học tăng cường khác với học có giám sát (supervised learning) ở chỗ không yêu cầu dữ liệu nhãn sẵn có. Thay vào đó, tác nhân học qua thử và sai, dựa trên phần thưởng nhận được từ môi trường.</w:t>
      </w:r>
    </w:p>
    <w:p w14:paraId="3267A5A7" w14:textId="57F88662" w:rsidR="00610BBE" w:rsidRPr="00D36B12" w:rsidRDefault="00610BBE">
      <w:pPr>
        <w:numPr>
          <w:ilvl w:val="1"/>
          <w:numId w:val="40"/>
        </w:numPr>
        <w:rPr>
          <w:lang w:val="en-US"/>
        </w:rPr>
      </w:pPr>
      <w:r w:rsidRPr="00610BBE">
        <w:rPr>
          <w:lang w:val="en-US"/>
        </w:rPr>
        <w:t>Tác nhân tương tác với môi trường qua các chu kỳ "state-action-reward", điều chỉnh chính sách để tối ưu hóa hàm mục tiêu, thường là tổng phần thưởng kỳ vọng (expected cumulative reward).</w:t>
      </w:r>
    </w:p>
    <w:p w14:paraId="21FBA024" w14:textId="77777777" w:rsidR="00D36B12" w:rsidRPr="00D36B12" w:rsidRDefault="00D36B12">
      <w:pPr>
        <w:numPr>
          <w:ilvl w:val="1"/>
          <w:numId w:val="40"/>
        </w:numPr>
        <w:rPr>
          <w:lang w:val="en-US"/>
        </w:rPr>
      </w:pPr>
      <w:r w:rsidRPr="00D36B12">
        <w:rPr>
          <w:lang w:val="en-US"/>
        </w:rPr>
        <w:t>Tác nhân nhận trạng thái (state) từ môi trường (ví dụ: thông tin tệp PE) và thực hiện hành động (action) như thêm byte hoặc xóa chữ ký.</w:t>
      </w:r>
    </w:p>
    <w:p w14:paraId="4D3B5B05" w14:textId="77777777" w:rsidR="00D36B12" w:rsidRPr="00D36B12" w:rsidRDefault="00D36B12">
      <w:pPr>
        <w:numPr>
          <w:ilvl w:val="1"/>
          <w:numId w:val="40"/>
        </w:numPr>
        <w:rPr>
          <w:lang w:val="en-US"/>
        </w:rPr>
      </w:pPr>
      <w:r w:rsidRPr="00D36B12">
        <w:rPr>
          <w:lang w:val="en-US"/>
        </w:rPr>
        <w:t>Môi trường trả về phần thưởng (reward) dựa trên kết quả, ví dụ: báo cáo “lành tính” từ hệ thống chống virus.</w:t>
      </w:r>
    </w:p>
    <w:p w14:paraId="791FB5C4" w14:textId="77777777" w:rsidR="00D36B12" w:rsidRDefault="00D36B12">
      <w:pPr>
        <w:numPr>
          <w:ilvl w:val="1"/>
          <w:numId w:val="40"/>
        </w:numPr>
        <w:rPr>
          <w:lang w:val="en-US"/>
        </w:rPr>
      </w:pPr>
      <w:r w:rsidRPr="00D36B12">
        <w:rPr>
          <w:lang w:val="en-US"/>
        </w:rPr>
        <w:t>Tác nhân tối ưu hóa chính sách (policy) để đạt được phần thưởng tối đa.</w:t>
      </w:r>
    </w:p>
    <w:p w14:paraId="69562265" w14:textId="77777777" w:rsidR="00610BBE" w:rsidRPr="00610BBE" w:rsidRDefault="00610BBE">
      <w:pPr>
        <w:numPr>
          <w:ilvl w:val="0"/>
          <w:numId w:val="40"/>
        </w:numPr>
        <w:rPr>
          <w:lang w:val="en-US"/>
        </w:rPr>
      </w:pPr>
      <w:r w:rsidRPr="00610BBE">
        <w:rPr>
          <w:lang w:val="en-US"/>
        </w:rPr>
        <w:t xml:space="preserve">Mô hình Markov Decision Process (MDP): Học tăng cường thường được mô hình hóa bằng MDP, bao gồm: </w:t>
      </w:r>
    </w:p>
    <w:p w14:paraId="28727BFF" w14:textId="77777777" w:rsidR="00610BBE" w:rsidRPr="00610BBE" w:rsidRDefault="00610BBE">
      <w:pPr>
        <w:numPr>
          <w:ilvl w:val="1"/>
          <w:numId w:val="40"/>
        </w:numPr>
        <w:rPr>
          <w:lang w:val="en-US"/>
        </w:rPr>
      </w:pPr>
      <w:r w:rsidRPr="00610BBE">
        <w:rPr>
          <w:lang w:val="en-US"/>
        </w:rPr>
        <w:t>Trạng thái (State - S): Mô tả tình trạng hiện tại của môi trường, ví dụ: cấu trúc mã độc hoặc hành vi hệ thống phát hiện.</w:t>
      </w:r>
    </w:p>
    <w:p w14:paraId="4B0BB06A" w14:textId="77777777" w:rsidR="00610BBE" w:rsidRPr="00610BBE" w:rsidRDefault="00610BBE">
      <w:pPr>
        <w:numPr>
          <w:ilvl w:val="1"/>
          <w:numId w:val="40"/>
        </w:numPr>
        <w:rPr>
          <w:lang w:val="en-US"/>
        </w:rPr>
      </w:pPr>
      <w:r w:rsidRPr="00610BBE">
        <w:rPr>
          <w:lang w:val="en-US"/>
        </w:rPr>
        <w:lastRenderedPageBreak/>
        <w:t>Hành động (Action - A): Các thao tác tác nhân có thể thực hiện, như thay đổi đặc trưng mã độc.</w:t>
      </w:r>
    </w:p>
    <w:p w14:paraId="1A7BB6FD" w14:textId="77777777" w:rsidR="00610BBE" w:rsidRPr="00610BBE" w:rsidRDefault="00610BBE">
      <w:pPr>
        <w:numPr>
          <w:ilvl w:val="1"/>
          <w:numId w:val="40"/>
        </w:numPr>
        <w:rPr>
          <w:lang w:val="en-US"/>
        </w:rPr>
      </w:pPr>
      <w:r w:rsidRPr="00610BBE">
        <w:rPr>
          <w:lang w:val="en-US"/>
        </w:rPr>
        <w:t>Chính sách (Policy - π): Quy tắc xác định hành động dựa trên trạng thái, nhằm tối đa hóa phần thưởng.</w:t>
      </w:r>
    </w:p>
    <w:p w14:paraId="1727D1A4" w14:textId="77777777" w:rsidR="00610BBE" w:rsidRPr="00610BBE" w:rsidRDefault="00610BBE">
      <w:pPr>
        <w:numPr>
          <w:ilvl w:val="1"/>
          <w:numId w:val="40"/>
        </w:numPr>
        <w:rPr>
          <w:lang w:val="en-US"/>
        </w:rPr>
      </w:pPr>
      <w:r w:rsidRPr="00610BBE">
        <w:rPr>
          <w:lang w:val="en-US"/>
        </w:rPr>
        <w:t>Phần thưởng (Reward - R): Phản hồi từ môi trường, ví dụ: thành công né tránh phát hiện.</w:t>
      </w:r>
    </w:p>
    <w:p w14:paraId="376D41ED" w14:textId="38D2C6A0" w:rsidR="00610BBE" w:rsidRDefault="00610BBE">
      <w:pPr>
        <w:numPr>
          <w:ilvl w:val="1"/>
          <w:numId w:val="40"/>
        </w:numPr>
        <w:rPr>
          <w:lang w:val="en-US"/>
        </w:rPr>
      </w:pPr>
      <w:r w:rsidRPr="00610BBE">
        <w:rPr>
          <w:lang w:val="en-US"/>
        </w:rPr>
        <w:t>Hàm giá trị (Value Function): Đánh giá tổng phần thưởng kỳ vọng trong tương lai.</w:t>
      </w:r>
    </w:p>
    <w:p w14:paraId="3AA3F1D8" w14:textId="77777777" w:rsidR="00610BBE" w:rsidRPr="00610BBE" w:rsidRDefault="00610BBE">
      <w:pPr>
        <w:numPr>
          <w:ilvl w:val="0"/>
          <w:numId w:val="40"/>
        </w:numPr>
        <w:rPr>
          <w:lang w:val="en-US" w:bidi="ar-SA"/>
        </w:rPr>
      </w:pPr>
      <w:r w:rsidRPr="00610BBE">
        <w:rPr>
          <w:lang w:val="en-US"/>
        </w:rPr>
        <w:t xml:space="preserve">Thuật toán </w:t>
      </w:r>
      <w:r w:rsidRPr="00610BBE">
        <w:t>Q-learning</w:t>
      </w:r>
    </w:p>
    <w:p w14:paraId="32AF7355" w14:textId="755977A2" w:rsidR="00610BBE" w:rsidRPr="00610BBE" w:rsidRDefault="00610BBE">
      <w:pPr>
        <w:numPr>
          <w:ilvl w:val="1"/>
          <w:numId w:val="40"/>
        </w:numPr>
        <w:rPr>
          <w:lang w:val="en-US" w:bidi="ar-SA"/>
        </w:rPr>
      </w:pPr>
      <w:r w:rsidRPr="00610BBE">
        <w:rPr>
          <w:lang w:val="en-US" w:bidi="ar-SA"/>
        </w:rPr>
        <w:t xml:space="preserve">•Là thuật toán không mô hình (model-free), sử dụng bảng Q (Q-table) để lưu trữ giá trị kỳ vọng của mỗi cặp trạng thái-hành động. </w:t>
      </w:r>
    </w:p>
    <w:p w14:paraId="1C6EC814" w14:textId="77777777" w:rsidR="00610BBE" w:rsidRDefault="00610BBE">
      <w:pPr>
        <w:numPr>
          <w:ilvl w:val="1"/>
          <w:numId w:val="40"/>
        </w:numPr>
        <w:rPr>
          <w:lang w:val="en-US" w:bidi="ar-SA"/>
        </w:rPr>
      </w:pPr>
      <w:r w:rsidRPr="00610BBE">
        <w:rPr>
          <w:lang w:val="en-US" w:bidi="ar-SA"/>
        </w:rPr>
        <w:t>Công thức</w:t>
      </w:r>
      <w:r>
        <w:rPr>
          <w:lang w:val="en-US" w:bidi="ar-SA"/>
        </w:rPr>
        <w:t xml:space="preserve">: </w:t>
      </w:r>
    </w:p>
    <w:p w14:paraId="5681C723" w14:textId="60799283" w:rsidR="00610BBE" w:rsidRDefault="00AD1FBB" w:rsidP="00610BBE">
      <w:pPr>
        <w:ind w:left="1440" w:firstLine="0"/>
        <w:jc w:val="center"/>
        <w:rPr>
          <w:lang w:val="en-US" w:bidi="ar-SA"/>
        </w:rPr>
      </w:pPr>
      <w:r>
        <w:rPr>
          <w:noProof/>
          <w:lang w:val="en-US" w:bidi="ar-SA"/>
        </w:rPr>
        <w:pict w14:anchorId="3DD1F020">
          <v:shape id="_x0000_i1038" type="#_x0000_t75" style="width:290.5pt;height:25.5pt;visibility:visible;mso-wrap-style:square">
            <v:imagedata r:id="rId35" o:title=""/>
          </v:shape>
        </w:pict>
      </w:r>
    </w:p>
    <w:p w14:paraId="0FE85DB9" w14:textId="629A5A29" w:rsidR="00610BBE" w:rsidRPr="00610BBE" w:rsidRDefault="00610BBE" w:rsidP="00610BBE">
      <w:pPr>
        <w:ind w:left="1440" w:firstLine="0"/>
        <w:rPr>
          <w:lang w:val="en-US" w:bidi="ar-SA"/>
        </w:rPr>
      </w:pPr>
      <w:r w:rsidRPr="00610BBE">
        <w:rPr>
          <w:lang w:val="en-US" w:bidi="ar-SA"/>
        </w:rPr>
        <w:t xml:space="preserve">Trong đó: </w:t>
      </w:r>
    </w:p>
    <w:p w14:paraId="60602D84" w14:textId="32F69AEF" w:rsidR="00610BBE" w:rsidRPr="00610BBE" w:rsidRDefault="00610BBE">
      <w:pPr>
        <w:numPr>
          <w:ilvl w:val="2"/>
          <w:numId w:val="40"/>
        </w:numPr>
        <w:rPr>
          <w:lang w:val="en-US" w:bidi="ar-SA"/>
        </w:rPr>
      </w:pPr>
      <w:r w:rsidRPr="00610BBE">
        <w:rPr>
          <w:lang w:val="en-US" w:bidi="ar-SA"/>
        </w:rPr>
        <w:t>α: Tỷ lệ học (learning rate).</w:t>
      </w:r>
    </w:p>
    <w:p w14:paraId="64BEFA57" w14:textId="39A29984" w:rsidR="00610BBE" w:rsidRPr="00610BBE" w:rsidRDefault="00610BBE">
      <w:pPr>
        <w:numPr>
          <w:ilvl w:val="2"/>
          <w:numId w:val="40"/>
        </w:numPr>
        <w:rPr>
          <w:lang w:val="en-US" w:bidi="ar-SA"/>
        </w:rPr>
      </w:pPr>
      <w:r w:rsidRPr="00610BBE">
        <w:rPr>
          <w:lang w:val="en-US" w:bidi="ar-SA"/>
        </w:rPr>
        <w:t>γ: Hệ số chiết khấu (discount factor).</w:t>
      </w:r>
    </w:p>
    <w:p w14:paraId="0D96D033" w14:textId="2DE83CDD" w:rsidR="00610BBE" w:rsidRPr="00610BBE" w:rsidRDefault="00610BBE">
      <w:pPr>
        <w:numPr>
          <w:ilvl w:val="2"/>
          <w:numId w:val="40"/>
        </w:numPr>
        <w:rPr>
          <w:lang w:val="en-US" w:bidi="ar-SA"/>
        </w:rPr>
      </w:pPr>
      <w:r w:rsidRPr="00610BBE">
        <w:rPr>
          <w:lang w:val="en-US" w:bidi="ar-SA"/>
        </w:rPr>
        <w:t>r: Phần thưởng tức thời.</w:t>
      </w:r>
    </w:p>
    <w:p w14:paraId="6DBDD9EA" w14:textId="4173B0F1" w:rsidR="00610BBE" w:rsidRPr="00610BBE" w:rsidRDefault="00610BBE">
      <w:pPr>
        <w:numPr>
          <w:ilvl w:val="2"/>
          <w:numId w:val="40"/>
        </w:numPr>
        <w:rPr>
          <w:lang w:val="en-US" w:bidi="ar-SA"/>
        </w:rPr>
      </w:pPr>
      <w:r w:rsidRPr="00610BBE">
        <w:rPr>
          <w:lang w:val="en-US" w:bidi="ar-SA"/>
        </w:rPr>
        <w:t>s′: Trạng thái tiếp theo.</w:t>
      </w:r>
    </w:p>
    <w:p w14:paraId="10817BA5" w14:textId="16E8EE5D" w:rsidR="00610BBE" w:rsidRPr="00610BBE" w:rsidRDefault="00610BBE">
      <w:pPr>
        <w:numPr>
          <w:ilvl w:val="1"/>
          <w:numId w:val="40"/>
        </w:numPr>
        <w:rPr>
          <w:lang w:val="en-US" w:bidi="ar-SA"/>
        </w:rPr>
      </w:pPr>
      <w:r w:rsidRPr="00610BBE">
        <w:rPr>
          <w:lang w:val="en-US" w:bidi="ar-SA"/>
        </w:rPr>
        <w:t>Ứng dụng: Q-learning được dùng để tối ưu hóa hành vi né tránh của mã độc.</w:t>
      </w:r>
    </w:p>
    <w:p w14:paraId="286CBAFA" w14:textId="29A50455" w:rsidR="00610BBE" w:rsidRDefault="00610BBE">
      <w:pPr>
        <w:numPr>
          <w:ilvl w:val="0"/>
          <w:numId w:val="40"/>
        </w:numPr>
        <w:rPr>
          <w:lang w:val="en-US" w:bidi="ar-SA"/>
        </w:rPr>
      </w:pPr>
      <w:r w:rsidRPr="00610BBE">
        <w:rPr>
          <w:lang w:val="en-US" w:bidi="ar-SA"/>
        </w:rPr>
        <w:t>Deep Q-Network (DQN)</w:t>
      </w:r>
    </w:p>
    <w:p w14:paraId="0D62CECD" w14:textId="77777777" w:rsidR="00610BBE" w:rsidRPr="00610BBE" w:rsidRDefault="00610BBE">
      <w:pPr>
        <w:numPr>
          <w:ilvl w:val="1"/>
          <w:numId w:val="40"/>
        </w:numPr>
        <w:rPr>
          <w:lang w:val="en-US" w:bidi="ar-SA"/>
        </w:rPr>
      </w:pPr>
      <w:r w:rsidRPr="00610BBE">
        <w:rPr>
          <w:lang w:val="en-US" w:bidi="ar-SA"/>
        </w:rPr>
        <w:t>Kết hợp Q-learning với mạng nơ-ron sâu để xử lý không gian trạng thái lớn.</w:t>
      </w:r>
    </w:p>
    <w:p w14:paraId="22A435F6" w14:textId="77777777" w:rsidR="00610BBE" w:rsidRPr="00610BBE" w:rsidRDefault="00610BBE">
      <w:pPr>
        <w:numPr>
          <w:ilvl w:val="1"/>
          <w:numId w:val="40"/>
        </w:numPr>
        <w:rPr>
          <w:lang w:val="en-US" w:bidi="ar-SA"/>
        </w:rPr>
      </w:pPr>
      <w:r w:rsidRPr="00610BBE">
        <w:rPr>
          <w:lang w:val="en-US" w:bidi="ar-SA"/>
        </w:rPr>
        <w:t>Sử dụng kỹ thuật như experience replay và target network để ổn định huấn luyện.</w:t>
      </w:r>
    </w:p>
    <w:p w14:paraId="6F5B07D4" w14:textId="10B6EDA5" w:rsidR="00610BBE" w:rsidRPr="00610BBE" w:rsidRDefault="00610BBE">
      <w:pPr>
        <w:numPr>
          <w:ilvl w:val="1"/>
          <w:numId w:val="40"/>
        </w:numPr>
        <w:rPr>
          <w:lang w:val="en-US" w:bidi="ar-SA"/>
        </w:rPr>
      </w:pPr>
      <w:r w:rsidRPr="00610BBE">
        <w:rPr>
          <w:lang w:val="en-US" w:bidi="ar-SA"/>
        </w:rPr>
        <w:t>Ví dụ: DQN có thể được áp dụng để học chiến lược né tránh trên dữ liệu mã độc phức tạp.</w:t>
      </w:r>
    </w:p>
    <w:p w14:paraId="508D1012" w14:textId="77777777" w:rsidR="00D36B12" w:rsidRPr="00D36B12" w:rsidRDefault="00D36B12">
      <w:pPr>
        <w:numPr>
          <w:ilvl w:val="0"/>
          <w:numId w:val="40"/>
        </w:numPr>
        <w:rPr>
          <w:lang w:val="en-US"/>
        </w:rPr>
      </w:pPr>
      <w:r w:rsidRPr="00D36B12">
        <w:rPr>
          <w:lang w:val="en-US"/>
        </w:rPr>
        <w:t>Ứng dụng trong phát hiện mã độc:</w:t>
      </w:r>
    </w:p>
    <w:p w14:paraId="2887CB7A" w14:textId="77777777" w:rsidR="00610BBE" w:rsidRPr="00610BBE" w:rsidRDefault="00610BBE">
      <w:pPr>
        <w:numPr>
          <w:ilvl w:val="1"/>
          <w:numId w:val="40"/>
        </w:numPr>
        <w:rPr>
          <w:lang w:val="en-US"/>
        </w:rPr>
      </w:pPr>
      <w:r w:rsidRPr="00610BBE">
        <w:rPr>
          <w:lang w:val="en-US"/>
        </w:rPr>
        <w:lastRenderedPageBreak/>
        <w:t>Mô phỏng môi trường: Sử dụng thư viện Gym để tạo môi trường ảo, trong đó tác nhân là mã độc và mục tiêu là né tránh hệ thống phát hiện (như trong gym_mal.ipynb).</w:t>
      </w:r>
    </w:p>
    <w:p w14:paraId="7C95E19B" w14:textId="77777777" w:rsidR="00610BBE" w:rsidRPr="00610BBE" w:rsidRDefault="00610BBE">
      <w:pPr>
        <w:numPr>
          <w:ilvl w:val="1"/>
          <w:numId w:val="40"/>
        </w:numPr>
        <w:rPr>
          <w:lang w:val="en-US"/>
        </w:rPr>
      </w:pPr>
      <w:r w:rsidRPr="00610BBE">
        <w:rPr>
          <w:lang w:val="en-US"/>
        </w:rPr>
        <w:t>Tối ưu hóa hành vi: Tác nhân học cách thay đổi đặc trưng (ví dụ: thêm nhiễu, sửa mã lệnh) để đạt phần thưởng cao nhất, thường là né tránh phát hiện thành công.</w:t>
      </w:r>
    </w:p>
    <w:p w14:paraId="1CFCF2CB" w14:textId="77777777" w:rsidR="00610BBE" w:rsidRPr="00610BBE" w:rsidRDefault="00610BBE">
      <w:pPr>
        <w:numPr>
          <w:ilvl w:val="1"/>
          <w:numId w:val="40"/>
        </w:numPr>
        <w:rPr>
          <w:lang w:val="en-US"/>
        </w:rPr>
      </w:pPr>
      <w:r w:rsidRPr="00610BBE">
        <w:rPr>
          <w:lang w:val="en-US"/>
        </w:rPr>
        <w:t>Kiểm tra độ bền: Học tăng cường giúp đánh giá khả năng thích ứng của hệ thống phát hiện trước các chiến lược tấn công linh hoạt.</w:t>
      </w:r>
    </w:p>
    <w:p w14:paraId="5BB77551" w14:textId="77777777" w:rsidR="00610BBE" w:rsidRDefault="00610BBE">
      <w:pPr>
        <w:numPr>
          <w:ilvl w:val="1"/>
          <w:numId w:val="40"/>
        </w:numPr>
        <w:rPr>
          <w:lang w:val="en-US"/>
        </w:rPr>
      </w:pPr>
      <w:r w:rsidRPr="00610BBE">
        <w:rPr>
          <w:lang w:val="en-US"/>
        </w:rPr>
        <w:t>Thách thức thực tế: Dữ liệu mã độc phức tạp (như BODMAS với 2381 đặc trưng) đòi hỏi mô hình RL phải được tinh chỉnh để xử lý hiệu quả.</w:t>
      </w:r>
    </w:p>
    <w:p w14:paraId="5F423B51" w14:textId="0E1877C5" w:rsidR="00D36B12" w:rsidRPr="00D36B12" w:rsidRDefault="00D36B12">
      <w:pPr>
        <w:numPr>
          <w:ilvl w:val="0"/>
          <w:numId w:val="40"/>
        </w:numPr>
        <w:rPr>
          <w:lang w:val="en-US"/>
        </w:rPr>
      </w:pPr>
      <w:r w:rsidRPr="00D36B12">
        <w:rPr>
          <w:lang w:val="en-US"/>
        </w:rPr>
        <w:t>Ví dụ thực tế:</w:t>
      </w:r>
    </w:p>
    <w:p w14:paraId="0AEA855F" w14:textId="77777777" w:rsidR="00D36B12" w:rsidRPr="00D36B12" w:rsidRDefault="00D36B12">
      <w:pPr>
        <w:numPr>
          <w:ilvl w:val="1"/>
          <w:numId w:val="40"/>
        </w:numPr>
        <w:rPr>
          <w:lang w:val="en-US"/>
        </w:rPr>
      </w:pPr>
      <w:r w:rsidRPr="00D36B12">
        <w:rPr>
          <w:lang w:val="en-US"/>
        </w:rPr>
        <w:t>Trong môi trường Gym-malware, các hành động như append_random_bytes hoặc remove_signature được tối ưu hóa để giảm khả năng bị phát hiện bởi các hệ thống chống virus (Chio, 2018, trang 209).</w:t>
      </w:r>
    </w:p>
    <w:p w14:paraId="620B330D" w14:textId="77777777" w:rsidR="00D36B12" w:rsidRPr="00D36B12" w:rsidRDefault="00D36B12">
      <w:pPr>
        <w:numPr>
          <w:ilvl w:val="1"/>
          <w:numId w:val="40"/>
        </w:numPr>
        <w:rPr>
          <w:lang w:val="en-US"/>
        </w:rPr>
      </w:pPr>
      <w:r w:rsidRPr="00D36B12">
        <w:rPr>
          <w:lang w:val="en-US"/>
        </w:rPr>
        <w:t>Phép ẩn dụ Atari Breakout minh họa cách học tăng cường huấn luyện một tác nhân phá gạch, tương tự như cách tác nhân học sửa đổi mã độc để né tránh phát hiện (Chio, 2018, trang 207).</w:t>
      </w:r>
    </w:p>
    <w:p w14:paraId="7C42AAE3" w14:textId="403B4AFB" w:rsidR="00610BBE" w:rsidRPr="00610BBE" w:rsidRDefault="00610BBE">
      <w:pPr>
        <w:numPr>
          <w:ilvl w:val="0"/>
          <w:numId w:val="40"/>
        </w:numPr>
        <w:rPr>
          <w:lang w:val="en-US"/>
        </w:rPr>
      </w:pPr>
      <w:r w:rsidRPr="00610BBE">
        <w:rPr>
          <w:lang w:val="en-US"/>
        </w:rPr>
        <w:t xml:space="preserve">Ưu điểm: </w:t>
      </w:r>
    </w:p>
    <w:p w14:paraId="24A2C582" w14:textId="77777777" w:rsidR="00610BBE" w:rsidRPr="00610BBE" w:rsidRDefault="00610BBE">
      <w:pPr>
        <w:numPr>
          <w:ilvl w:val="1"/>
          <w:numId w:val="40"/>
        </w:numPr>
        <w:rPr>
          <w:lang w:val="en-US"/>
        </w:rPr>
      </w:pPr>
      <w:r w:rsidRPr="00610BBE">
        <w:rPr>
          <w:lang w:val="en-US"/>
        </w:rPr>
        <w:t>Tính linh hoạt: RL có thể học chiến lược né tránh mà không cần dữ liệu huấn luyện có nhãn sẵn có.</w:t>
      </w:r>
    </w:p>
    <w:p w14:paraId="137FD1D7" w14:textId="77777777" w:rsidR="00610BBE" w:rsidRPr="00610BBE" w:rsidRDefault="00610BBE">
      <w:pPr>
        <w:numPr>
          <w:ilvl w:val="1"/>
          <w:numId w:val="40"/>
        </w:numPr>
        <w:rPr>
          <w:lang w:val="en-US"/>
        </w:rPr>
      </w:pPr>
      <w:r w:rsidRPr="00610BBE">
        <w:rPr>
          <w:lang w:val="en-US"/>
        </w:rPr>
        <w:t>Khả năng thích ứng: Tác nhân có thể điều chỉnh hành vi theo thay đổi của hệ thống phát hiện.</w:t>
      </w:r>
    </w:p>
    <w:p w14:paraId="29A1CEC4" w14:textId="77777777" w:rsidR="00610BBE" w:rsidRPr="00610BBE" w:rsidRDefault="00610BBE">
      <w:pPr>
        <w:numPr>
          <w:ilvl w:val="1"/>
          <w:numId w:val="40"/>
        </w:numPr>
        <w:rPr>
          <w:lang w:val="en-US"/>
        </w:rPr>
      </w:pPr>
      <w:r w:rsidRPr="00610BBE">
        <w:rPr>
          <w:lang w:val="en-US"/>
        </w:rPr>
        <w:t>Mô phỏng thực tế: Môi trường ảo trong Gym cho phép thử nghiệm an toàn các chiến lược tấn công.</w:t>
      </w:r>
    </w:p>
    <w:p w14:paraId="3F860EBE" w14:textId="0204EF46" w:rsidR="00610BBE" w:rsidRPr="00610BBE" w:rsidRDefault="00610BBE">
      <w:pPr>
        <w:numPr>
          <w:ilvl w:val="0"/>
          <w:numId w:val="114"/>
        </w:numPr>
        <w:rPr>
          <w:lang w:val="en-US"/>
        </w:rPr>
      </w:pPr>
      <w:r w:rsidRPr="00610BBE">
        <w:rPr>
          <w:lang w:val="en-US"/>
        </w:rPr>
        <w:t xml:space="preserve">Hạn chế: </w:t>
      </w:r>
    </w:p>
    <w:p w14:paraId="14F06B30" w14:textId="77777777" w:rsidR="00610BBE" w:rsidRPr="00610BBE" w:rsidRDefault="00610BBE">
      <w:pPr>
        <w:numPr>
          <w:ilvl w:val="1"/>
          <w:numId w:val="114"/>
        </w:numPr>
        <w:rPr>
          <w:lang w:val="en-US"/>
        </w:rPr>
      </w:pPr>
      <w:r w:rsidRPr="00610BBE">
        <w:rPr>
          <w:lang w:val="en-US"/>
        </w:rPr>
        <w:t>Yêu cầu tài nguyên cao: Huấn luyện RL, đặc biệt là DQN, đòi hỏi thời gian và phần cứng mạnh.</w:t>
      </w:r>
    </w:p>
    <w:p w14:paraId="664CD3F2" w14:textId="77777777" w:rsidR="00610BBE" w:rsidRPr="00610BBE" w:rsidRDefault="00610BBE">
      <w:pPr>
        <w:numPr>
          <w:ilvl w:val="1"/>
          <w:numId w:val="114"/>
        </w:numPr>
        <w:rPr>
          <w:lang w:val="en-US"/>
        </w:rPr>
      </w:pPr>
      <w:r w:rsidRPr="00610BBE">
        <w:rPr>
          <w:lang w:val="en-US"/>
        </w:rPr>
        <w:lastRenderedPageBreak/>
        <w:t>Khó hội tụ: Quá trình học có thể không ổn định, đặc biệt trong môi trường phức tạp.</w:t>
      </w:r>
    </w:p>
    <w:p w14:paraId="2C6BDE01" w14:textId="77777777" w:rsidR="00610BBE" w:rsidRPr="00610BBE" w:rsidRDefault="00610BBE">
      <w:pPr>
        <w:numPr>
          <w:ilvl w:val="1"/>
          <w:numId w:val="114"/>
        </w:numPr>
        <w:rPr>
          <w:lang w:val="en-US"/>
        </w:rPr>
      </w:pPr>
      <w:r w:rsidRPr="00610BBE">
        <w:rPr>
          <w:lang w:val="en-US"/>
        </w:rPr>
        <w:t>Phụ thuộc phần thưởng: Thiết kế phần thưởng không hợp lý có thể dẫn đến hành vi không mong muốn.</w:t>
      </w:r>
    </w:p>
    <w:p w14:paraId="5384A633" w14:textId="09D63C3F" w:rsidR="00D36B12" w:rsidRDefault="00D36B12" w:rsidP="00462163">
      <w:pPr>
        <w:pStyle w:val="Heading2"/>
        <w:rPr>
          <w:lang w:val="en-US"/>
        </w:rPr>
      </w:pPr>
      <w:bookmarkStart w:id="96" w:name="_Toc209560361"/>
      <w:r>
        <w:rPr>
          <w:lang w:val="en-US"/>
        </w:rPr>
        <w:t>Kết luận chương 1</w:t>
      </w:r>
      <w:bookmarkEnd w:id="96"/>
    </w:p>
    <w:p w14:paraId="748BB2F1" w14:textId="1E178039" w:rsidR="00366F86" w:rsidRPr="00366F86" w:rsidRDefault="00366F86" w:rsidP="00366F86">
      <w:pPr>
        <w:rPr>
          <w:lang w:val="en-US"/>
        </w:rPr>
      </w:pPr>
      <w:r w:rsidRPr="00366F86">
        <w:rPr>
          <w:lang w:val="en-US"/>
        </w:rPr>
        <w:t>Chương 1 đã trình bày tổng quan về vấn đề nghiên cứu, nhấn mạnh tính cấp thiết của việc vượt qua hệ thống phát hiện mã độc dựa trên học máy trong bối cảnh an ninh mạng ngày càng phức tạp. Các kỹ thuật học máy đối kháng</w:t>
      </w:r>
      <w:r>
        <w:rPr>
          <w:lang w:val="en-US"/>
        </w:rPr>
        <w:t xml:space="preserve"> </w:t>
      </w:r>
      <w:r w:rsidRPr="00366F86">
        <w:rPr>
          <w:lang w:val="en-US"/>
        </w:rPr>
        <w:t>chẳng hạn như sử dụng FGSM để tạo nhiễu đánh lừa mô hình phân loại</w:t>
      </w:r>
      <w:r>
        <w:rPr>
          <w:lang w:val="en-US"/>
        </w:rPr>
        <w:t xml:space="preserve"> </w:t>
      </w:r>
      <w:r w:rsidRPr="00366F86">
        <w:rPr>
          <w:lang w:val="en-US"/>
        </w:rPr>
        <w:t>đã được giới thiệu như nền tảng lý thuyết quan trọng. Mục tiêu của đồ án được xác định rõ ràng, tập trung vào việc xây dựng mẫu mã độc đối kháng và tối ưu hóa bằng học tăng cường, nhằm đánh giá lỗ hổng của các hệ thống phát hiện. Kết quả từ chương này cung cấp cơ sở vững chắc để triển khai các giải pháp thực tiễn trong các chương tiếp theo, đồng thời góp phần nâng cao nhận thức về an ninh mạng ở Việt Nam.</w:t>
      </w:r>
    </w:p>
    <w:p w14:paraId="2D7A4AA6" w14:textId="77777777" w:rsidR="00366F86" w:rsidRPr="00366F86" w:rsidRDefault="00366F86" w:rsidP="00366F86">
      <w:pPr>
        <w:rPr>
          <w:lang w:val="en-US"/>
        </w:rPr>
      </w:pPr>
    </w:p>
    <w:p w14:paraId="3F506241" w14:textId="75B7CCF5" w:rsidR="00D36B12" w:rsidRDefault="00D36B12" w:rsidP="00462163">
      <w:pPr>
        <w:pStyle w:val="Heading1"/>
        <w:rPr>
          <w:lang w:val="en-US"/>
        </w:rPr>
      </w:pPr>
      <w:r>
        <w:rPr>
          <w:lang w:val="en-US"/>
        </w:rPr>
        <w:br w:type="page"/>
      </w:r>
      <w:bookmarkStart w:id="97" w:name="_Toc209560362"/>
      <w:r>
        <w:rPr>
          <w:lang w:val="en-US"/>
        </w:rPr>
        <w:lastRenderedPageBreak/>
        <w:t xml:space="preserve">Chương 2: </w:t>
      </w:r>
      <w:r w:rsidRPr="00D36B12">
        <w:rPr>
          <w:lang w:val="en-US"/>
        </w:rPr>
        <w:t>Triển khai và xử lý dữ liệu</w:t>
      </w:r>
      <w:bookmarkEnd w:id="97"/>
    </w:p>
    <w:p w14:paraId="220DD192" w14:textId="33288CAE" w:rsidR="00462163" w:rsidRPr="00462163" w:rsidRDefault="00462163" w:rsidP="00462163">
      <w:pPr>
        <w:rPr>
          <w:lang w:val="en-US"/>
        </w:rPr>
      </w:pPr>
      <w:r>
        <w:rPr>
          <w:lang w:val="en-US"/>
        </w:rPr>
        <w:t>T</w:t>
      </w:r>
      <w:r w:rsidRPr="00462163">
        <w:rPr>
          <w:lang w:val="en-US"/>
        </w:rPr>
        <w:t xml:space="preserve">rong lĩnh vực an ninh mạng, việc triển khai các kỹ thuật học máy để phát hiện mã độc (malware) đã trở thành một giải pháp mạnh mẽ, cho phép phân tích dữ liệu phức tạp và thích nghi với các mối đe dọa mới. Tuy nhiên, các hệ thống phát hiện mã độc dựa trên học máy cũng dễ bị tấn công bởi các kỹ thuật đối kháng (adversarial attacks), như được đề cập trong Chương 9 của </w:t>
      </w:r>
      <w:r w:rsidRPr="00462163">
        <w:rPr>
          <w:i/>
          <w:iCs/>
          <w:lang w:val="en-US"/>
        </w:rPr>
        <w:t>Mastering Machine Learning for Penetration Testing</w:t>
      </w:r>
      <w:r w:rsidRPr="00462163">
        <w:rPr>
          <w:lang w:val="en-US"/>
        </w:rPr>
        <w:t xml:space="preserve"> (Chio, 2018, Chương 9). Để vượt qua các hệ thống này, quá trình chuẩn bị và xử lý dữ liệu đóng vai trò quan trọng trong việc xây dựng các mẫu mã độc đối kháng</w:t>
      </w:r>
    </w:p>
    <w:p w14:paraId="48119D4A" w14:textId="77777777" w:rsidR="00090057" w:rsidRPr="00090057" w:rsidRDefault="00090057">
      <w:pPr>
        <w:pStyle w:val="ListParagraph"/>
        <w:keepNext/>
        <w:keepLines/>
        <w:numPr>
          <w:ilvl w:val="0"/>
          <w:numId w:val="62"/>
        </w:numPr>
        <w:jc w:val="left"/>
        <w:outlineLvl w:val="1"/>
        <w:rPr>
          <w:rFonts w:eastAsia="Times New Roman" w:cs="Angsana New"/>
          <w:b/>
          <w:bCs/>
          <w:vanish/>
          <w:szCs w:val="28"/>
          <w:lang w:val="en-US"/>
        </w:rPr>
      </w:pPr>
      <w:bookmarkStart w:id="98" w:name="_Toc209560363"/>
      <w:bookmarkEnd w:id="98"/>
    </w:p>
    <w:p w14:paraId="3897CE9F" w14:textId="22E86258" w:rsidR="00462163" w:rsidRPr="00763FC5" w:rsidRDefault="00462163">
      <w:pPr>
        <w:pStyle w:val="Heading2"/>
        <w:numPr>
          <w:ilvl w:val="1"/>
          <w:numId w:val="62"/>
        </w:numPr>
        <w:rPr>
          <w:szCs w:val="28"/>
          <w:lang w:val="en-US"/>
        </w:rPr>
      </w:pPr>
      <w:bookmarkStart w:id="99" w:name="_Toc209560364"/>
      <w:r w:rsidRPr="00763FC5">
        <w:rPr>
          <w:szCs w:val="28"/>
          <w:lang w:val="en-US"/>
        </w:rPr>
        <w:t>Triển khai các kỹ thuật vượt qua hệ thống phát hiện mã độc</w:t>
      </w:r>
      <w:bookmarkEnd w:id="99"/>
    </w:p>
    <w:p w14:paraId="32DE8660" w14:textId="77777777" w:rsidR="00462163" w:rsidRPr="00462163" w:rsidRDefault="00462163">
      <w:pPr>
        <w:pStyle w:val="Heading3"/>
        <w:numPr>
          <w:ilvl w:val="2"/>
          <w:numId w:val="62"/>
        </w:numPr>
        <w:rPr>
          <w:lang w:val="en-US"/>
        </w:rPr>
      </w:pPr>
      <w:bookmarkStart w:id="100" w:name="_Toc209560365"/>
      <w:r w:rsidRPr="00462163">
        <w:rPr>
          <w:lang w:val="en-US"/>
        </w:rPr>
        <w:t>Tổng quan về quá trình triển khai</w:t>
      </w:r>
      <w:bookmarkEnd w:id="100"/>
    </w:p>
    <w:p w14:paraId="1DD5D7D6" w14:textId="77777777" w:rsidR="00462163" w:rsidRPr="00462163" w:rsidRDefault="00462163" w:rsidP="00643437">
      <w:pPr>
        <w:rPr>
          <w:lang w:val="en-US"/>
        </w:rPr>
      </w:pPr>
      <w:r w:rsidRPr="00462163">
        <w:rPr>
          <w:lang w:val="en-US"/>
        </w:rPr>
        <w:t>Quá trình triển khai các kỹ thuật vượt qua hệ thống phát hiện mã độc dựa trên học máy bao gồm ba giai đoạn chính: chuẩn bị dữ liệu, xây dựng mô hình, và áp dụng các thuật toán đối kháng. Mỗi giai đoạn đều yêu cầu sự cẩn thận để đảm bảo rằng các mẫu mã độc đối kháng được tạo ra không chỉ đánh lừa được mô hình mà còn giữ được tính hợp lệ về mặt chức năng.</w:t>
      </w:r>
    </w:p>
    <w:p w14:paraId="2FC5E0BE" w14:textId="77777777" w:rsidR="00462163" w:rsidRPr="00462163" w:rsidRDefault="00462163">
      <w:pPr>
        <w:numPr>
          <w:ilvl w:val="0"/>
          <w:numId w:val="41"/>
        </w:numPr>
        <w:rPr>
          <w:lang w:val="en-US"/>
        </w:rPr>
      </w:pPr>
      <w:r w:rsidRPr="00462163">
        <w:rPr>
          <w:lang w:val="en-US"/>
        </w:rPr>
        <w:t>Chuẩn bị dữ liệu: Thu thập, làm sạch, và tiền xử lý dữ liệu để phù hợp với các mô hình học máy.</w:t>
      </w:r>
    </w:p>
    <w:p w14:paraId="554BB51C" w14:textId="6E4BBCAB" w:rsidR="00462163" w:rsidRPr="00462163" w:rsidRDefault="00462163">
      <w:pPr>
        <w:numPr>
          <w:ilvl w:val="0"/>
          <w:numId w:val="41"/>
        </w:numPr>
        <w:rPr>
          <w:lang w:val="en-US"/>
        </w:rPr>
      </w:pPr>
      <w:r w:rsidRPr="00462163">
        <w:rPr>
          <w:lang w:val="en-US"/>
        </w:rPr>
        <w:t>Xây dựng mô hình: Sử dụng các công cụ để huấn luyện hoặc kiểm tra các mô hình đối kháng.</w:t>
      </w:r>
    </w:p>
    <w:p w14:paraId="546FD614" w14:textId="0BF337A1" w:rsidR="00462163" w:rsidRPr="00462163" w:rsidRDefault="00462163">
      <w:pPr>
        <w:numPr>
          <w:ilvl w:val="0"/>
          <w:numId w:val="41"/>
        </w:numPr>
        <w:rPr>
          <w:lang w:val="en-US"/>
        </w:rPr>
      </w:pPr>
      <w:r w:rsidRPr="00462163">
        <w:rPr>
          <w:lang w:val="en-US"/>
        </w:rPr>
        <w:t>Áp dụng thuật toán: Triển khai các thuật toán như Fast Gradient Sign Method (FGSM), hoặc học tăng cường để tạo ra các mẫu mã độc đối kháng.</w:t>
      </w:r>
    </w:p>
    <w:p w14:paraId="61748E1D" w14:textId="77777777" w:rsidR="00462163" w:rsidRPr="00503138" w:rsidRDefault="00462163">
      <w:pPr>
        <w:pStyle w:val="Heading3"/>
        <w:numPr>
          <w:ilvl w:val="2"/>
          <w:numId w:val="62"/>
        </w:numPr>
        <w:rPr>
          <w:lang w:val="en-US"/>
        </w:rPr>
      </w:pPr>
      <w:bookmarkStart w:id="101" w:name="_Toc209560366"/>
      <w:r w:rsidRPr="00503138">
        <w:rPr>
          <w:lang w:val="en-US"/>
        </w:rPr>
        <w:t>Vai trò của các công cụ</w:t>
      </w:r>
      <w:bookmarkEnd w:id="101"/>
    </w:p>
    <w:p w14:paraId="0523F28E" w14:textId="3984E736" w:rsidR="00503138" w:rsidRDefault="00503138">
      <w:pPr>
        <w:numPr>
          <w:ilvl w:val="0"/>
          <w:numId w:val="115"/>
        </w:numPr>
        <w:rPr>
          <w:lang w:val="en-US"/>
        </w:rPr>
      </w:pPr>
      <w:r w:rsidRPr="00503138">
        <w:rPr>
          <w:lang w:val="en-US"/>
        </w:rPr>
        <w:t>Python – Ngôn ngữ lập trình cốt lõi</w:t>
      </w:r>
      <w:r>
        <w:rPr>
          <w:lang w:val="en-US"/>
        </w:rPr>
        <w:t xml:space="preserve">. </w:t>
      </w:r>
      <w:r w:rsidRPr="00503138">
        <w:rPr>
          <w:lang w:val="en-US"/>
        </w:rPr>
        <w:t>Python là một ngôn ngữ lập trình mã nguồn mở, được sử dụng rộng rãi trong lĩnh vực học máy và an ninh mạng nhờ cú pháp đơn giản và hệ sinh thái thư viện phong phú. Phiên bản 3.12.10, được sử dụng trong nghiên cứu này, cung cấp hiệu suất ổn định và hỗ trợ các công cụ hiện đại.</w:t>
      </w:r>
      <w:r>
        <w:rPr>
          <w:lang w:val="en-US"/>
        </w:rPr>
        <w:t xml:space="preserve"> </w:t>
      </w:r>
      <w:r w:rsidRPr="00503138">
        <w:rPr>
          <w:lang w:val="en-US"/>
        </w:rPr>
        <w:t xml:space="preserve">Nó cho phép tích hợp dễ dàng với các thư </w:t>
      </w:r>
      <w:r w:rsidRPr="00503138">
        <w:rPr>
          <w:lang w:val="en-US"/>
        </w:rPr>
        <w:lastRenderedPageBreak/>
        <w:t>viện như NumPy, PyTorch và LightGBM, tạo điều kiện thuận lợi cho việc phát triển mô hình học máy và tấn công đối kháng (adversarial attack).</w:t>
      </w:r>
    </w:p>
    <w:p w14:paraId="24CE8197" w14:textId="1A266D01" w:rsidR="00503138" w:rsidRDefault="00503138">
      <w:pPr>
        <w:numPr>
          <w:ilvl w:val="0"/>
          <w:numId w:val="115"/>
        </w:numPr>
        <w:rPr>
          <w:lang w:val="en-US"/>
        </w:rPr>
      </w:pPr>
      <w:r>
        <w:rPr>
          <w:lang w:val="en-US"/>
        </w:rPr>
        <w:t>J</w:t>
      </w:r>
      <w:r w:rsidRPr="00503138">
        <w:t>upyter Notebook – Môi trường phát triển tích hợp</w:t>
      </w:r>
      <w:r>
        <w:t xml:space="preserve">. </w:t>
      </w:r>
      <w:r w:rsidRPr="00503138">
        <w:rPr>
          <w:lang w:val="en-US"/>
        </w:rPr>
        <w:t>Jupyter Notebook là một công cụ mã nguồn mở, cho phép viết, thực thi và trực quan hóa mã lập trình trong môi trường tương tác. Nó đặc biệt phù hợp với các dự án nghiên cứu học máy</w:t>
      </w:r>
      <w:r>
        <w:rPr>
          <w:lang w:val="en-US"/>
        </w:rPr>
        <w:t xml:space="preserve">. </w:t>
      </w:r>
      <w:r w:rsidRPr="00503138">
        <w:t>Khả năng kết hợp mã, văn bản và hình ảnh trong cùng một tài liệu, hỗ trợ trực quan hóa dữ liệu qua các biểu đồ, rất hữu ích cho việc trình bày kết quả</w:t>
      </w:r>
      <w:r>
        <w:t xml:space="preserve">, </w:t>
      </w:r>
      <w:r w:rsidRPr="00503138">
        <w:rPr>
          <w:lang w:val="en-US"/>
        </w:rPr>
        <w:t>giúpdễ dàng theo dõi quá trình huấn luyện mô hình, phân tích kết quả và điều chỉnh tham số.</w:t>
      </w:r>
    </w:p>
    <w:p w14:paraId="627B5641" w14:textId="77777777" w:rsidR="00E37308" w:rsidRDefault="00824B0E" w:rsidP="00E37308">
      <w:pPr>
        <w:keepNext/>
        <w:jc w:val="center"/>
      </w:pPr>
      <w:r>
        <w:fldChar w:fldCharType="begin"/>
      </w:r>
      <w:r>
        <w:instrText xml:space="preserve"> INCLUDEPICTURE "https://docs.servicestack.net/img/pages/apps/jupyter-python.png" \* MERGEFORMATINET </w:instrText>
      </w:r>
      <w:r>
        <w:fldChar w:fldCharType="separate"/>
      </w:r>
      <w:r>
        <w:fldChar w:fldCharType="begin"/>
      </w:r>
      <w:r>
        <w:instrText xml:space="preserve"> INCLUDEPICTURE  "https://docs.servicestack.net/img/pages/apps/jupyter-python.png" \* MERGEFORMATINET </w:instrText>
      </w:r>
      <w:r>
        <w:fldChar w:fldCharType="separate"/>
      </w:r>
      <w:r>
        <w:fldChar w:fldCharType="begin"/>
      </w:r>
      <w:r>
        <w:instrText xml:space="preserve"> INCLUDEPICTURE  "https://docs.servicestack.net/img/pages/apps/jupyter-python.png" \* MERGEFORMATINET </w:instrText>
      </w:r>
      <w:r>
        <w:fldChar w:fldCharType="separate"/>
      </w:r>
      <w:r w:rsidR="00000000">
        <w:fldChar w:fldCharType="begin"/>
      </w:r>
      <w:r w:rsidR="00000000">
        <w:instrText xml:space="preserve"> INCLUDEPICTURE  "https://docs.servicestack.net/img/pages/apps/jupyter-python.png" \* MERGEFORMATINET </w:instrText>
      </w:r>
      <w:r w:rsidR="00000000">
        <w:fldChar w:fldCharType="separate"/>
      </w:r>
      <w:r w:rsidR="00AD1FBB">
        <w:pict w14:anchorId="44ECA1E4">
          <v:shape id="_x0000_i1039" type="#_x0000_t75" alt="Python Jupyter Notebooks" style="width:413pt;height:109.5pt">
            <v:imagedata r:id="rId36" r:href="rId37"/>
          </v:shape>
        </w:pict>
      </w:r>
      <w:r w:rsidR="00000000">
        <w:fldChar w:fldCharType="end"/>
      </w:r>
      <w:r>
        <w:fldChar w:fldCharType="end"/>
      </w:r>
      <w:r>
        <w:fldChar w:fldCharType="end"/>
      </w:r>
      <w:r>
        <w:fldChar w:fldCharType="end"/>
      </w:r>
    </w:p>
    <w:p w14:paraId="171E1400" w14:textId="2096F9E7" w:rsidR="00E37308" w:rsidRPr="00503138" w:rsidRDefault="00E37308" w:rsidP="00E37308">
      <w:pPr>
        <w:jc w:val="center"/>
        <w:rPr>
          <w:lang w:val="en-US"/>
        </w:rPr>
      </w:pPr>
      <w:bookmarkStart w:id="102" w:name="_Toc209209419"/>
      <w:r>
        <w:t xml:space="preserve">Hình </w:t>
      </w:r>
      <w:r w:rsidR="009E370D">
        <w:t>2.</w:t>
      </w:r>
      <w:r w:rsidR="009E370D">
        <w:fldChar w:fldCharType="begin"/>
      </w:r>
      <w:r w:rsidR="009E370D">
        <w:instrText xml:space="preserve"> SEQ Hình \* ARABIC \s 1 </w:instrText>
      </w:r>
      <w:r w:rsidR="009E370D">
        <w:fldChar w:fldCharType="separate"/>
      </w:r>
      <w:r w:rsidR="00AD1FBB">
        <w:rPr>
          <w:noProof/>
        </w:rPr>
        <w:t>1</w:t>
      </w:r>
      <w:r w:rsidR="009E370D">
        <w:fldChar w:fldCharType="end"/>
      </w:r>
      <w:r>
        <w:t>:</w:t>
      </w:r>
      <w:r w:rsidRPr="00E37308">
        <w:t xml:space="preserve"> </w:t>
      </w:r>
      <w:r>
        <w:t>Jupyter và Python</w:t>
      </w:r>
      <w:bookmarkEnd w:id="102"/>
    </w:p>
    <w:p w14:paraId="6A06A0AC" w14:textId="77777777" w:rsidR="00503138" w:rsidRDefault="00503138">
      <w:pPr>
        <w:numPr>
          <w:ilvl w:val="0"/>
          <w:numId w:val="115"/>
        </w:numPr>
      </w:pPr>
      <w:r w:rsidRPr="00503138">
        <w:rPr>
          <w:lang w:val="en-US"/>
        </w:rPr>
        <w:t>NumPy và Pandas – Công cụ xử lý dữ liệu</w:t>
      </w:r>
      <w:r>
        <w:rPr>
          <w:lang w:val="en-US"/>
        </w:rPr>
        <w:t xml:space="preserve">. </w:t>
      </w:r>
      <w:r w:rsidRPr="00503138">
        <w:t>NumPy: Thư viện cung cấp các mảng đa chiều và các phép toán số học hiệu quả</w:t>
      </w:r>
      <w:r>
        <w:t xml:space="preserve">. </w:t>
      </w:r>
      <w:r w:rsidRPr="00503138">
        <w:rPr>
          <w:lang w:val="en-US"/>
        </w:rPr>
        <w:t>Pandas: Thư viện hỗ trợ quản lý dữ liệu dạng bảng, đặc biệt hữu ích khi làm việc với các tệp CSV</w:t>
      </w:r>
      <w:r>
        <w:rPr>
          <w:lang w:val="en-US"/>
        </w:rPr>
        <w:t xml:space="preserve">. </w:t>
      </w:r>
      <w:r w:rsidRPr="00503138">
        <w:t>Tốc độ xử lý nhanh và khả năng tích hợp với các thư viện học máy khác, giúp tối ưu hóa quá trình tiền xử lý dữ liệu – bước quan trọng trong việc xây dựng mô hình phát hiện mã độc.</w:t>
      </w:r>
    </w:p>
    <w:p w14:paraId="7B019968" w14:textId="03DDD839" w:rsidR="00503138" w:rsidRPr="00503138" w:rsidRDefault="00503138">
      <w:pPr>
        <w:numPr>
          <w:ilvl w:val="0"/>
          <w:numId w:val="115"/>
        </w:numPr>
      </w:pPr>
      <w:r>
        <w:t>Matplotlib – Thư viện trực quan hóa. Matplotlib là một thư viện trực quan hóa dữ liệu phổ biến, cho phép tạo biểu đồ và hình ảnh minh họa. Linh hoạt trong việc tạo các loại biểu đồ khác nhau, hỗ trợ trực quan hóa kết quả nghiên cứu một cách khoa học và chuyên nghiệp.</w:t>
      </w:r>
    </w:p>
    <w:p w14:paraId="1C3F6D06" w14:textId="77777777" w:rsidR="00503138" w:rsidRPr="00503138" w:rsidRDefault="00503138">
      <w:pPr>
        <w:numPr>
          <w:ilvl w:val="0"/>
          <w:numId w:val="115"/>
        </w:numPr>
      </w:pPr>
      <w:r w:rsidRPr="00503138">
        <w:rPr>
          <w:lang w:val="en-US"/>
        </w:rPr>
        <w:t>LightGBM – Thư viện học máy tăng cường gradient</w:t>
      </w:r>
      <w:r>
        <w:rPr>
          <w:lang w:val="en-US"/>
        </w:rPr>
        <w:t>.</w:t>
      </w:r>
      <w:r w:rsidRPr="00503138">
        <w:rPr>
          <w:lang w:val="en-US"/>
        </w:rPr>
        <w:t xml:space="preserve"> </w:t>
      </w:r>
      <w:r>
        <w:rPr>
          <w:lang w:val="en-US"/>
        </w:rPr>
        <w:t>L</w:t>
      </w:r>
      <w:r w:rsidRPr="00503138">
        <w:rPr>
          <w:lang w:val="en-US"/>
        </w:rPr>
        <w:t>à một thư viện học máy hiệu quả, được phát triển bởi Microsoft, tập trung vào việc tăng tốc độ huấn luyện và dự đoán so với các thuật toán truyền thống như XGBoost.</w:t>
      </w:r>
      <w:r>
        <w:rPr>
          <w:lang w:val="en-US"/>
        </w:rPr>
        <w:t xml:space="preserve"> </w:t>
      </w:r>
      <w:r w:rsidRPr="00503138">
        <w:t>Hỗ trợ xử lý dữ liệu lớn, tối ưu hóa bộ nhớ và khả năng chọn lọc các đặc trưng quan trọng (top 10 feature indices), cung cấp cơ sở cho các chiến lược tránh phát hiện.</w:t>
      </w:r>
    </w:p>
    <w:p w14:paraId="58CB45C2" w14:textId="77777777" w:rsidR="00503138" w:rsidRPr="00503138" w:rsidRDefault="00503138">
      <w:pPr>
        <w:numPr>
          <w:ilvl w:val="0"/>
          <w:numId w:val="115"/>
        </w:numPr>
        <w:rPr>
          <w:lang w:val="en-US"/>
        </w:rPr>
      </w:pPr>
      <w:r w:rsidRPr="00503138">
        <w:rPr>
          <w:lang w:val="en-US"/>
        </w:rPr>
        <w:lastRenderedPageBreak/>
        <w:t>PyTorch – Khung học sâu và tấn công đối kháng</w:t>
      </w:r>
      <w:r>
        <w:rPr>
          <w:lang w:val="en-US"/>
        </w:rPr>
        <w:t xml:space="preserve">. </w:t>
      </w:r>
      <w:r w:rsidRPr="00503138">
        <w:t>PyTorch, phát triển bởi Facebook, là một khung học sâu linh hoạt, được sử dụng rộng rãi trong nghiên cứu tấn công đối kháng (adversarial machine learning).</w:t>
      </w:r>
      <w:r>
        <w:t xml:space="preserve"> </w:t>
      </w:r>
      <w:r w:rsidRPr="00503138">
        <w:rPr>
          <w:lang w:val="en-US"/>
        </w:rPr>
        <w:t>Hỗ trợ tính toán tự động đạo hàm (autograd) và khả năng tùy chỉnh mô hình, rất phù hợp cho việc thử nghiệm các kỹ thuật vượt qua hệ thống phát hiện.</w:t>
      </w:r>
    </w:p>
    <w:p w14:paraId="4D45C5FA" w14:textId="3274C93B" w:rsidR="00503138" w:rsidRPr="00824B0E" w:rsidRDefault="00503138">
      <w:pPr>
        <w:numPr>
          <w:ilvl w:val="0"/>
          <w:numId w:val="115"/>
        </w:numPr>
        <w:rPr>
          <w:lang w:val="en-US"/>
        </w:rPr>
      </w:pPr>
      <w:r>
        <w:t>Gymnasium – Môi trường học tăng cường. Gymnasium, phiên bản cải tiến của OpenAI Gym, là một nền tảng cung cấp môi trường để huấn luyện các tác nhân học tăng cường (reinforcement learning). Hỗ trợ tùy chỉnh môi trường, phù hợp với việc mô phỏng các kịch bản tránh phát hiện trong không gian đặc trưng hạn chế.</w:t>
      </w:r>
    </w:p>
    <w:p w14:paraId="6FF59A4F" w14:textId="77777777" w:rsidR="00E37308" w:rsidRDefault="00824B0E" w:rsidP="00E37308">
      <w:pPr>
        <w:keepNext/>
        <w:jc w:val="center"/>
      </w:pPr>
      <w:r>
        <w:fldChar w:fldCharType="begin"/>
      </w:r>
      <w:r>
        <w:instrText xml:space="preserve"> INCLUDEPICTURE "https://pbs.twimg.com/media/D_LgrHAXsAA7l5a.jpg:large" \* MERGEFORMATINET </w:instrText>
      </w:r>
      <w:r>
        <w:fldChar w:fldCharType="separate"/>
      </w:r>
      <w:r>
        <w:fldChar w:fldCharType="begin"/>
      </w:r>
      <w:r>
        <w:instrText xml:space="preserve"> INCLUDEPICTURE  "https://pbs.twimg.com/media/D_LgrHAXsAA7l5a.jpg:large" \* MERGEFORMATINET </w:instrText>
      </w:r>
      <w:r>
        <w:fldChar w:fldCharType="separate"/>
      </w:r>
      <w:r>
        <w:fldChar w:fldCharType="begin"/>
      </w:r>
      <w:r>
        <w:instrText xml:space="preserve"> INCLUDEPICTURE  "https://pbs.twimg.com/media/D_LgrHAXsAA7l5a.jpg:large" \* MERGEFORMATINET </w:instrText>
      </w:r>
      <w:r>
        <w:fldChar w:fldCharType="separate"/>
      </w:r>
      <w:r w:rsidR="00000000">
        <w:fldChar w:fldCharType="begin"/>
      </w:r>
      <w:r w:rsidR="00000000">
        <w:instrText xml:space="preserve"> INCLUDEPICTURE  "https://pbs.twimg.com/media/D_LgrHAXsAA7l5a.jpg:large" \* MERGEFORMATINET </w:instrText>
      </w:r>
      <w:r w:rsidR="00000000">
        <w:fldChar w:fldCharType="separate"/>
      </w:r>
      <w:r w:rsidR="00AD1FBB">
        <w:pict w14:anchorId="3FA5CC0F">
          <v:shape id="_x0000_i1040" type="#_x0000_t75" alt="Alex J Bowers on X: &quot;Great overview of the #Python ecosystem. Top 30 Python  Libraries for #MachineLearning. #NumPy #Pandas #Scipy #Matplotlib  #Scikit-Learn #Statsmodels https://t.co/db8h5oBwD4 https://t.co/IsRMiyjUra&quot;  / X" style="width:412.5pt;height:206pt">
            <v:imagedata r:id="rId38" r:href="rId39"/>
          </v:shape>
        </w:pict>
      </w:r>
      <w:r w:rsidR="00000000">
        <w:fldChar w:fldCharType="end"/>
      </w:r>
      <w:r>
        <w:fldChar w:fldCharType="end"/>
      </w:r>
      <w:r>
        <w:fldChar w:fldCharType="end"/>
      </w:r>
      <w:r>
        <w:fldChar w:fldCharType="end"/>
      </w:r>
    </w:p>
    <w:p w14:paraId="6808F00A" w14:textId="7D015E92" w:rsidR="00E37308" w:rsidRPr="00503138" w:rsidRDefault="00E37308" w:rsidP="00E37308">
      <w:pPr>
        <w:jc w:val="center"/>
        <w:rPr>
          <w:lang w:val="en-US"/>
        </w:rPr>
      </w:pPr>
      <w:bookmarkStart w:id="103" w:name="_Toc209209420"/>
      <w:r>
        <w:t xml:space="preserve">Hình </w:t>
      </w:r>
      <w:r w:rsidR="009E370D">
        <w:t>2.</w:t>
      </w:r>
      <w:r w:rsidR="009E370D">
        <w:fldChar w:fldCharType="begin"/>
      </w:r>
      <w:r w:rsidR="009E370D">
        <w:instrText xml:space="preserve"> SEQ Hình \* ARABIC \s 1 </w:instrText>
      </w:r>
      <w:r w:rsidR="009E370D">
        <w:fldChar w:fldCharType="separate"/>
      </w:r>
      <w:r w:rsidR="00AD1FBB">
        <w:rPr>
          <w:noProof/>
        </w:rPr>
        <w:t>2</w:t>
      </w:r>
      <w:r w:rsidR="009E370D">
        <w:fldChar w:fldCharType="end"/>
      </w:r>
      <w:r>
        <w:t>:</w:t>
      </w:r>
      <w:r w:rsidRPr="00E37308">
        <w:t xml:space="preserve"> </w:t>
      </w:r>
      <w:r>
        <w:t>Python và các thư viện liên quan</w:t>
      </w:r>
      <w:bookmarkEnd w:id="103"/>
    </w:p>
    <w:p w14:paraId="76CA9476" w14:textId="3031685F" w:rsidR="00462163" w:rsidRPr="00763FC5" w:rsidRDefault="00462163">
      <w:pPr>
        <w:pStyle w:val="Heading2"/>
        <w:numPr>
          <w:ilvl w:val="1"/>
          <w:numId w:val="62"/>
        </w:numPr>
        <w:rPr>
          <w:szCs w:val="28"/>
          <w:lang w:val="en-US"/>
        </w:rPr>
      </w:pPr>
      <w:bookmarkStart w:id="104" w:name="_Toc209560367"/>
      <w:r w:rsidRPr="00763FC5">
        <w:rPr>
          <w:szCs w:val="28"/>
          <w:lang w:val="en-US"/>
        </w:rPr>
        <w:t>Chuẩn bị và xử lý dữ liệu</w:t>
      </w:r>
      <w:bookmarkEnd w:id="104"/>
    </w:p>
    <w:p w14:paraId="760C0742" w14:textId="77777777" w:rsidR="00090057" w:rsidRPr="00090057" w:rsidRDefault="00090057">
      <w:pPr>
        <w:pStyle w:val="ListParagraph"/>
        <w:keepNext/>
        <w:keepLines/>
        <w:numPr>
          <w:ilvl w:val="0"/>
          <w:numId w:val="65"/>
        </w:numPr>
        <w:jc w:val="left"/>
        <w:outlineLvl w:val="2"/>
        <w:rPr>
          <w:rFonts w:eastAsia="Times New Roman" w:cs="Angsana New"/>
          <w:b/>
          <w:bCs/>
          <w:vanish/>
          <w:lang w:val="en-US"/>
        </w:rPr>
      </w:pPr>
      <w:bookmarkStart w:id="105" w:name="_Toc205680336"/>
      <w:bookmarkStart w:id="106" w:name="_Toc205680430"/>
      <w:bookmarkStart w:id="107" w:name="_Toc209208242"/>
      <w:bookmarkStart w:id="108" w:name="_Toc209560368"/>
      <w:bookmarkEnd w:id="105"/>
      <w:bookmarkEnd w:id="106"/>
      <w:bookmarkEnd w:id="107"/>
      <w:bookmarkEnd w:id="108"/>
    </w:p>
    <w:p w14:paraId="213DD072" w14:textId="77777777" w:rsidR="00090057" w:rsidRPr="00090057" w:rsidRDefault="00090057">
      <w:pPr>
        <w:pStyle w:val="ListParagraph"/>
        <w:keepNext/>
        <w:keepLines/>
        <w:numPr>
          <w:ilvl w:val="0"/>
          <w:numId w:val="65"/>
        </w:numPr>
        <w:jc w:val="left"/>
        <w:outlineLvl w:val="2"/>
        <w:rPr>
          <w:rFonts w:eastAsia="Times New Roman" w:cs="Angsana New"/>
          <w:b/>
          <w:bCs/>
          <w:vanish/>
          <w:lang w:val="en-US"/>
        </w:rPr>
      </w:pPr>
      <w:bookmarkStart w:id="109" w:name="_Toc209560369"/>
      <w:bookmarkEnd w:id="109"/>
    </w:p>
    <w:p w14:paraId="4C9DD670" w14:textId="77777777" w:rsidR="00090057" w:rsidRPr="00090057" w:rsidRDefault="00090057">
      <w:pPr>
        <w:pStyle w:val="ListParagraph"/>
        <w:keepNext/>
        <w:keepLines/>
        <w:numPr>
          <w:ilvl w:val="1"/>
          <w:numId w:val="65"/>
        </w:numPr>
        <w:jc w:val="left"/>
        <w:outlineLvl w:val="2"/>
        <w:rPr>
          <w:rFonts w:eastAsia="Times New Roman" w:cs="Angsana New"/>
          <w:b/>
          <w:bCs/>
          <w:vanish/>
          <w:lang w:val="en-US"/>
        </w:rPr>
      </w:pPr>
      <w:bookmarkStart w:id="110" w:name="_Toc209560370"/>
      <w:bookmarkEnd w:id="110"/>
    </w:p>
    <w:p w14:paraId="374E6503" w14:textId="77777777" w:rsidR="00090057" w:rsidRPr="00090057" w:rsidRDefault="00090057">
      <w:pPr>
        <w:pStyle w:val="ListParagraph"/>
        <w:keepNext/>
        <w:keepLines/>
        <w:numPr>
          <w:ilvl w:val="1"/>
          <w:numId w:val="65"/>
        </w:numPr>
        <w:jc w:val="left"/>
        <w:outlineLvl w:val="2"/>
        <w:rPr>
          <w:rFonts w:eastAsia="Times New Roman" w:cs="Angsana New"/>
          <w:b/>
          <w:bCs/>
          <w:vanish/>
          <w:lang w:val="en-US"/>
        </w:rPr>
      </w:pPr>
      <w:bookmarkStart w:id="111" w:name="_Toc209560371"/>
      <w:bookmarkEnd w:id="111"/>
    </w:p>
    <w:p w14:paraId="54AE5BBA" w14:textId="5E387787" w:rsidR="00462163" w:rsidRPr="00462163" w:rsidRDefault="00462163">
      <w:pPr>
        <w:pStyle w:val="Heading3"/>
        <w:numPr>
          <w:ilvl w:val="2"/>
          <w:numId w:val="65"/>
        </w:numPr>
        <w:rPr>
          <w:lang w:val="en-US"/>
        </w:rPr>
      </w:pPr>
      <w:bookmarkStart w:id="112" w:name="_Toc209560372"/>
      <w:r w:rsidRPr="00462163">
        <w:rPr>
          <w:lang w:val="en-US"/>
        </w:rPr>
        <w:t>Nguồn dữ liệu</w:t>
      </w:r>
      <w:bookmarkEnd w:id="112"/>
    </w:p>
    <w:p w14:paraId="4001E389" w14:textId="09060094" w:rsidR="00462163" w:rsidRPr="00462163" w:rsidRDefault="00462163" w:rsidP="00643437">
      <w:pPr>
        <w:rPr>
          <w:lang w:val="en-US"/>
        </w:rPr>
      </w:pPr>
      <w:r w:rsidRPr="00462163">
        <w:rPr>
          <w:lang w:val="en-US"/>
        </w:rPr>
        <w:t xml:space="preserve">Việc thu thập dữ liệu chất lượng cao là bước đầu tiên và quan trọng trong quá trình triển khai các kỹ thuật vượt qua hệ thống phát hiện mã độc. Các nguồn dữ liệu phổ biến bao gồm </w:t>
      </w:r>
      <w:r w:rsidR="00E81E09">
        <w:rPr>
          <w:lang w:val="en-US"/>
        </w:rPr>
        <w:t>EMBER, BODMAS</w:t>
      </w:r>
      <w:r w:rsidRPr="00462163">
        <w:rPr>
          <w:lang w:val="en-US"/>
        </w:rPr>
        <w:t>, và các tập dữ liệu mã độc công khai.</w:t>
      </w:r>
    </w:p>
    <w:p w14:paraId="11DF6BB3" w14:textId="77777777" w:rsidR="00763FC5" w:rsidRPr="00763FC5" w:rsidRDefault="00763FC5">
      <w:pPr>
        <w:pStyle w:val="ListParagraph"/>
        <w:keepNext/>
        <w:keepLines/>
        <w:numPr>
          <w:ilvl w:val="0"/>
          <w:numId w:val="66"/>
        </w:numPr>
        <w:jc w:val="left"/>
        <w:outlineLvl w:val="3"/>
        <w:rPr>
          <w:rFonts w:eastAsia="Times New Roman" w:cs="Angsana New"/>
          <w:b/>
          <w:bCs/>
          <w:iCs/>
          <w:vanish/>
          <w:lang w:val="en-US"/>
        </w:rPr>
      </w:pPr>
    </w:p>
    <w:p w14:paraId="26709009" w14:textId="77777777" w:rsidR="00763FC5" w:rsidRPr="00763FC5" w:rsidRDefault="00763FC5">
      <w:pPr>
        <w:pStyle w:val="ListParagraph"/>
        <w:keepNext/>
        <w:keepLines/>
        <w:numPr>
          <w:ilvl w:val="0"/>
          <w:numId w:val="66"/>
        </w:numPr>
        <w:jc w:val="left"/>
        <w:outlineLvl w:val="3"/>
        <w:rPr>
          <w:rFonts w:eastAsia="Times New Roman" w:cs="Angsana New"/>
          <w:b/>
          <w:bCs/>
          <w:iCs/>
          <w:vanish/>
          <w:lang w:val="en-US"/>
        </w:rPr>
      </w:pPr>
    </w:p>
    <w:p w14:paraId="42182AE1" w14:textId="77777777" w:rsidR="00763FC5" w:rsidRPr="00763FC5" w:rsidRDefault="00763FC5">
      <w:pPr>
        <w:pStyle w:val="ListParagraph"/>
        <w:keepNext/>
        <w:keepLines/>
        <w:numPr>
          <w:ilvl w:val="1"/>
          <w:numId w:val="66"/>
        </w:numPr>
        <w:jc w:val="left"/>
        <w:outlineLvl w:val="3"/>
        <w:rPr>
          <w:rFonts w:eastAsia="Times New Roman" w:cs="Angsana New"/>
          <w:b/>
          <w:bCs/>
          <w:iCs/>
          <w:vanish/>
          <w:lang w:val="en-US"/>
        </w:rPr>
      </w:pPr>
    </w:p>
    <w:p w14:paraId="33BE1318" w14:textId="28BB5C2C" w:rsidR="00462163" w:rsidRPr="00462163" w:rsidRDefault="00462163" w:rsidP="00643437">
      <w:pPr>
        <w:rPr>
          <w:lang w:val="en-US"/>
        </w:rPr>
      </w:pPr>
      <w:r w:rsidRPr="00462163">
        <w:rPr>
          <w:lang w:val="en-US"/>
        </w:rPr>
        <w:t xml:space="preserve">Các tập dữ liệu mã độc công khai, như </w:t>
      </w:r>
      <w:r w:rsidR="00503138">
        <w:rPr>
          <w:lang w:val="en-US"/>
        </w:rPr>
        <w:t>BODMAS</w:t>
      </w:r>
      <w:r w:rsidR="00503138" w:rsidRPr="00462163">
        <w:rPr>
          <w:lang w:val="en-US"/>
        </w:rPr>
        <w:t xml:space="preserve"> </w:t>
      </w:r>
      <w:r w:rsidRPr="00462163">
        <w:rPr>
          <w:lang w:val="en-US"/>
        </w:rPr>
        <w:t xml:space="preserve">hoặc </w:t>
      </w:r>
      <w:r w:rsidR="00503138">
        <w:rPr>
          <w:lang w:val="en-US"/>
        </w:rPr>
        <w:t>EMBER</w:t>
      </w:r>
      <w:r w:rsidRPr="00462163">
        <w:rPr>
          <w:lang w:val="en-US"/>
        </w:rPr>
        <w:t>, cung cấp các mẫu mã độc thực tế để huấn luyện và kiểm tra các mô hình học máy.</w:t>
      </w:r>
    </w:p>
    <w:p w14:paraId="1DEF4DF2" w14:textId="77777777" w:rsidR="00462163" w:rsidRPr="00462163" w:rsidRDefault="00462163">
      <w:pPr>
        <w:numPr>
          <w:ilvl w:val="0"/>
          <w:numId w:val="42"/>
        </w:numPr>
        <w:rPr>
          <w:lang w:val="en-US"/>
        </w:rPr>
      </w:pPr>
      <w:r w:rsidRPr="00462163">
        <w:rPr>
          <w:lang w:val="en-US"/>
        </w:rPr>
        <w:t>Đặc điểm:</w:t>
      </w:r>
    </w:p>
    <w:p w14:paraId="008E08AC" w14:textId="77777777" w:rsidR="00462163" w:rsidRPr="00462163" w:rsidRDefault="00462163">
      <w:pPr>
        <w:numPr>
          <w:ilvl w:val="1"/>
          <w:numId w:val="42"/>
        </w:numPr>
        <w:rPr>
          <w:lang w:val="en-US"/>
        </w:rPr>
      </w:pPr>
      <w:r w:rsidRPr="00462163">
        <w:rPr>
          <w:lang w:val="en-US"/>
        </w:rPr>
        <w:lastRenderedPageBreak/>
        <w:t>Chứa hàng nghìn mẫu mã độc, bao gồm virus, ransomware, trojan, và worm.</w:t>
      </w:r>
    </w:p>
    <w:p w14:paraId="63EF5419" w14:textId="77777777" w:rsidR="00462163" w:rsidRPr="00462163" w:rsidRDefault="00462163">
      <w:pPr>
        <w:numPr>
          <w:ilvl w:val="1"/>
          <w:numId w:val="42"/>
        </w:numPr>
        <w:rPr>
          <w:lang w:val="en-US"/>
        </w:rPr>
      </w:pPr>
      <w:r w:rsidRPr="00462163">
        <w:rPr>
          <w:lang w:val="en-US"/>
        </w:rPr>
        <w:t>Cung cấp các đặc trưng tĩnh (static features) như thông tin tiêu đề PE, chuỗi ký tự, hoặc hình ảnh thang độ xám (Chio, 2018, trang 193).</w:t>
      </w:r>
    </w:p>
    <w:p w14:paraId="6F7A23F7" w14:textId="77777777" w:rsidR="00462163" w:rsidRPr="00462163" w:rsidRDefault="00462163">
      <w:pPr>
        <w:numPr>
          <w:ilvl w:val="1"/>
          <w:numId w:val="42"/>
        </w:numPr>
        <w:rPr>
          <w:lang w:val="en-US"/>
        </w:rPr>
      </w:pPr>
      <w:r w:rsidRPr="00462163">
        <w:rPr>
          <w:lang w:val="en-US"/>
        </w:rPr>
        <w:t>Thường yêu cầu xử lý thêm để đảm bảo tính đồng nhất và chất lượng.</w:t>
      </w:r>
    </w:p>
    <w:p w14:paraId="3BC29AB7" w14:textId="77777777" w:rsidR="00462163" w:rsidRPr="00462163" w:rsidRDefault="00462163">
      <w:pPr>
        <w:numPr>
          <w:ilvl w:val="0"/>
          <w:numId w:val="42"/>
        </w:numPr>
        <w:rPr>
          <w:lang w:val="en-US"/>
        </w:rPr>
      </w:pPr>
      <w:r w:rsidRPr="00462163">
        <w:rPr>
          <w:lang w:val="en-US"/>
        </w:rPr>
        <w:t>Ứng dụng trong phát hiện mã độc:</w:t>
      </w:r>
    </w:p>
    <w:p w14:paraId="33B62C2F" w14:textId="77777777" w:rsidR="00462163" w:rsidRPr="00462163" w:rsidRDefault="00462163">
      <w:pPr>
        <w:numPr>
          <w:ilvl w:val="1"/>
          <w:numId w:val="42"/>
        </w:numPr>
        <w:rPr>
          <w:lang w:val="en-US"/>
        </w:rPr>
      </w:pPr>
      <w:r w:rsidRPr="00462163">
        <w:rPr>
          <w:lang w:val="en-US"/>
        </w:rPr>
        <w:t>Nghiên cứu của SARVAM tại Đại học California, Santa Barbara, đã sử dụng các tập dữ liệu mã độc công khai để chuyển đổi tệp PE thành hình ảnh thang độ xám, sau đó huấn luyện các mô hình phân loại (Chio, 2018, trang 193).</w:t>
      </w:r>
    </w:p>
    <w:p w14:paraId="6EC9C869" w14:textId="77777777" w:rsidR="00462163" w:rsidRPr="00462163" w:rsidRDefault="00462163">
      <w:pPr>
        <w:numPr>
          <w:ilvl w:val="1"/>
          <w:numId w:val="42"/>
        </w:numPr>
        <w:rPr>
          <w:lang w:val="en-US"/>
        </w:rPr>
      </w:pPr>
      <w:r w:rsidRPr="00462163">
        <w:rPr>
          <w:lang w:val="en-US"/>
        </w:rPr>
        <w:t>Các tập dữ liệu này được sử dụng để kiểm tra độ bền của các mô hình trước các cuộc tấn công đối kháng, như FGSM hoặc MalGAN.</w:t>
      </w:r>
    </w:p>
    <w:p w14:paraId="4E1A4CF8" w14:textId="29C8845C" w:rsidR="00462163" w:rsidRPr="00462163" w:rsidRDefault="00462163">
      <w:pPr>
        <w:pStyle w:val="Heading3"/>
        <w:numPr>
          <w:ilvl w:val="2"/>
          <w:numId w:val="65"/>
        </w:numPr>
        <w:rPr>
          <w:lang w:val="en-US"/>
        </w:rPr>
      </w:pPr>
      <w:bookmarkStart w:id="113" w:name="_Toc209560373"/>
      <w:r w:rsidRPr="00462163">
        <w:rPr>
          <w:lang w:val="en-US"/>
        </w:rPr>
        <w:t>Quy trình tiền xử lý dữ liệu</w:t>
      </w:r>
      <w:bookmarkEnd w:id="113"/>
    </w:p>
    <w:p w14:paraId="6207A46D" w14:textId="77777777" w:rsidR="00462163" w:rsidRPr="00462163" w:rsidRDefault="00462163" w:rsidP="00763FC5">
      <w:pPr>
        <w:rPr>
          <w:lang w:val="en-US"/>
        </w:rPr>
      </w:pPr>
      <w:r w:rsidRPr="00462163">
        <w:rPr>
          <w:lang w:val="en-US"/>
        </w:rPr>
        <w:t>Tiền xử lý dữ liệu là một bước quan trọng để đảm bảo rằng dữ liệu phù hợp với các mô hình học máy, đặc biệt trong bối cảnh phát hiện và né tránh mã độc. Quy trình này bao gồm làm sạch dữ liệu, trích xuất đặc trưng, và chuẩn hóa dữ liệu.</w:t>
      </w:r>
    </w:p>
    <w:p w14:paraId="4F013730" w14:textId="77777777" w:rsidR="00090057" w:rsidRPr="00090057" w:rsidRDefault="00090057">
      <w:pPr>
        <w:pStyle w:val="ListParagraph"/>
        <w:keepNext/>
        <w:keepLines/>
        <w:numPr>
          <w:ilvl w:val="0"/>
          <w:numId w:val="67"/>
        </w:numPr>
        <w:jc w:val="left"/>
        <w:outlineLvl w:val="3"/>
        <w:rPr>
          <w:rFonts w:eastAsia="Times New Roman" w:cs="Angsana New"/>
          <w:b/>
          <w:bCs/>
          <w:iCs/>
          <w:vanish/>
          <w:lang w:val="en-US"/>
        </w:rPr>
      </w:pPr>
    </w:p>
    <w:p w14:paraId="649BA06A" w14:textId="77777777" w:rsidR="00090057" w:rsidRPr="00090057" w:rsidRDefault="00090057">
      <w:pPr>
        <w:pStyle w:val="ListParagraph"/>
        <w:keepNext/>
        <w:keepLines/>
        <w:numPr>
          <w:ilvl w:val="0"/>
          <w:numId w:val="67"/>
        </w:numPr>
        <w:jc w:val="left"/>
        <w:outlineLvl w:val="3"/>
        <w:rPr>
          <w:rFonts w:eastAsia="Times New Roman" w:cs="Angsana New"/>
          <w:b/>
          <w:bCs/>
          <w:iCs/>
          <w:vanish/>
          <w:lang w:val="en-US"/>
        </w:rPr>
      </w:pPr>
    </w:p>
    <w:p w14:paraId="00D099D0" w14:textId="77777777" w:rsidR="00090057" w:rsidRPr="00090057" w:rsidRDefault="00090057">
      <w:pPr>
        <w:pStyle w:val="ListParagraph"/>
        <w:keepNext/>
        <w:keepLines/>
        <w:numPr>
          <w:ilvl w:val="1"/>
          <w:numId w:val="67"/>
        </w:numPr>
        <w:jc w:val="left"/>
        <w:outlineLvl w:val="3"/>
        <w:rPr>
          <w:rFonts w:eastAsia="Times New Roman" w:cs="Angsana New"/>
          <w:b/>
          <w:bCs/>
          <w:iCs/>
          <w:vanish/>
          <w:lang w:val="en-US"/>
        </w:rPr>
      </w:pPr>
    </w:p>
    <w:p w14:paraId="46D00C96" w14:textId="77777777" w:rsidR="00090057" w:rsidRPr="00090057" w:rsidRDefault="00090057">
      <w:pPr>
        <w:pStyle w:val="ListParagraph"/>
        <w:keepNext/>
        <w:keepLines/>
        <w:numPr>
          <w:ilvl w:val="1"/>
          <w:numId w:val="67"/>
        </w:numPr>
        <w:jc w:val="left"/>
        <w:outlineLvl w:val="3"/>
        <w:rPr>
          <w:rFonts w:eastAsia="Times New Roman" w:cs="Angsana New"/>
          <w:b/>
          <w:bCs/>
          <w:iCs/>
          <w:vanish/>
          <w:lang w:val="en-US"/>
        </w:rPr>
      </w:pPr>
    </w:p>
    <w:p w14:paraId="5971B782" w14:textId="77777777" w:rsidR="00090057" w:rsidRPr="00090057" w:rsidRDefault="00090057">
      <w:pPr>
        <w:pStyle w:val="ListParagraph"/>
        <w:keepNext/>
        <w:keepLines/>
        <w:numPr>
          <w:ilvl w:val="2"/>
          <w:numId w:val="67"/>
        </w:numPr>
        <w:jc w:val="left"/>
        <w:outlineLvl w:val="3"/>
        <w:rPr>
          <w:rFonts w:eastAsia="Times New Roman" w:cs="Angsana New"/>
          <w:b/>
          <w:bCs/>
          <w:iCs/>
          <w:vanish/>
          <w:lang w:val="en-US"/>
        </w:rPr>
      </w:pPr>
    </w:p>
    <w:p w14:paraId="7DF49E1F" w14:textId="77777777" w:rsidR="00090057" w:rsidRPr="00090057" w:rsidRDefault="00090057">
      <w:pPr>
        <w:pStyle w:val="ListParagraph"/>
        <w:keepNext/>
        <w:keepLines/>
        <w:numPr>
          <w:ilvl w:val="2"/>
          <w:numId w:val="67"/>
        </w:numPr>
        <w:jc w:val="left"/>
        <w:outlineLvl w:val="3"/>
        <w:rPr>
          <w:rFonts w:eastAsia="Times New Roman" w:cs="Angsana New"/>
          <w:b/>
          <w:bCs/>
          <w:iCs/>
          <w:vanish/>
          <w:lang w:val="en-US"/>
        </w:rPr>
      </w:pPr>
    </w:p>
    <w:p w14:paraId="5A3BDDBC" w14:textId="7A99EBB6" w:rsidR="00462163" w:rsidRPr="00462163" w:rsidRDefault="00462163">
      <w:pPr>
        <w:pStyle w:val="Heading4"/>
        <w:numPr>
          <w:ilvl w:val="3"/>
          <w:numId w:val="67"/>
        </w:numPr>
        <w:rPr>
          <w:lang w:val="en-US"/>
        </w:rPr>
      </w:pPr>
      <w:r w:rsidRPr="00462163">
        <w:rPr>
          <w:lang w:val="en-US"/>
        </w:rPr>
        <w:t>Làm sạch dữ liệu</w:t>
      </w:r>
    </w:p>
    <w:p w14:paraId="45B663F7" w14:textId="77777777" w:rsidR="00462163" w:rsidRPr="00462163" w:rsidRDefault="00462163" w:rsidP="00643437">
      <w:pPr>
        <w:rPr>
          <w:lang w:val="en-US"/>
        </w:rPr>
      </w:pPr>
      <w:r w:rsidRPr="00462163">
        <w:rPr>
          <w:lang w:val="en-US"/>
        </w:rPr>
        <w:t>Làm sạch dữ liệu đảm bảo rằng dữ liệu không chứa các giá trị bị thiếu, nhiễu hoặc không nhất quán, giúp cải thiện hiệu suất của mô hình học máy.</w:t>
      </w:r>
    </w:p>
    <w:p w14:paraId="0125DF70" w14:textId="77777777" w:rsidR="00462163" w:rsidRPr="00462163" w:rsidRDefault="00462163">
      <w:pPr>
        <w:numPr>
          <w:ilvl w:val="0"/>
          <w:numId w:val="43"/>
        </w:numPr>
        <w:rPr>
          <w:lang w:val="en-US"/>
        </w:rPr>
      </w:pPr>
      <w:r w:rsidRPr="00462163">
        <w:rPr>
          <w:lang w:val="en-US"/>
        </w:rPr>
        <w:t>Các bước chính:</w:t>
      </w:r>
    </w:p>
    <w:p w14:paraId="24F983F6" w14:textId="77777777" w:rsidR="00462163" w:rsidRPr="00462163" w:rsidRDefault="00462163">
      <w:pPr>
        <w:numPr>
          <w:ilvl w:val="1"/>
          <w:numId w:val="43"/>
        </w:numPr>
        <w:rPr>
          <w:lang w:val="en-US"/>
        </w:rPr>
      </w:pPr>
      <w:r w:rsidRPr="00462163">
        <w:rPr>
          <w:lang w:val="en-US"/>
        </w:rPr>
        <w:t>Loại bỏ dữ liệu không hợp lệ: Xóa các tệp bị hỏng hoặc không thể phân tích từ tập dữ liệu mã độc (Chio, 2018, trang 193).</w:t>
      </w:r>
    </w:p>
    <w:p w14:paraId="134837A8" w14:textId="77777777" w:rsidR="00462163" w:rsidRPr="00462163" w:rsidRDefault="00462163">
      <w:pPr>
        <w:numPr>
          <w:ilvl w:val="1"/>
          <w:numId w:val="43"/>
        </w:numPr>
        <w:rPr>
          <w:lang w:val="en-US"/>
        </w:rPr>
      </w:pPr>
      <w:r w:rsidRPr="00462163">
        <w:rPr>
          <w:lang w:val="en-US"/>
        </w:rPr>
        <w:t>Xử lý giá trị bị thiếu: Sử dụng các kỹ thuật như thay thế bằng giá trị trung bình hoặc loại bỏ các mẫu thiếu dữ liệu quan trọng.</w:t>
      </w:r>
    </w:p>
    <w:p w14:paraId="548BEB5A" w14:textId="77777777" w:rsidR="00462163" w:rsidRPr="00462163" w:rsidRDefault="00462163">
      <w:pPr>
        <w:numPr>
          <w:ilvl w:val="1"/>
          <w:numId w:val="43"/>
        </w:numPr>
        <w:rPr>
          <w:lang w:val="en-US"/>
        </w:rPr>
      </w:pPr>
      <w:r w:rsidRPr="00462163">
        <w:rPr>
          <w:lang w:val="en-US"/>
        </w:rPr>
        <w:t>Loại bỏ nhiễu: Lọc bỏ các đặc trưng không liên quan, như các chuỗi ký tự ngẫu nhiên không mang ý nghĩa.</w:t>
      </w:r>
    </w:p>
    <w:p w14:paraId="0FD28B6E" w14:textId="77777777" w:rsidR="00462163" w:rsidRPr="00462163" w:rsidRDefault="00462163">
      <w:pPr>
        <w:pStyle w:val="Heading4"/>
        <w:numPr>
          <w:ilvl w:val="3"/>
          <w:numId w:val="67"/>
        </w:numPr>
        <w:rPr>
          <w:lang w:val="en-US"/>
        </w:rPr>
      </w:pPr>
      <w:r w:rsidRPr="00462163">
        <w:rPr>
          <w:lang w:val="en-US"/>
        </w:rPr>
        <w:lastRenderedPageBreak/>
        <w:t>Trích xuất đặc trưng</w:t>
      </w:r>
    </w:p>
    <w:p w14:paraId="1B3BC2F8" w14:textId="77777777" w:rsidR="00462163" w:rsidRPr="00462163" w:rsidRDefault="00462163" w:rsidP="00643437">
      <w:pPr>
        <w:rPr>
          <w:lang w:val="en-US"/>
        </w:rPr>
      </w:pPr>
      <w:r w:rsidRPr="00462163">
        <w:rPr>
          <w:lang w:val="en-US"/>
        </w:rPr>
        <w:t>Trích xuất đặc trưng (feature extraction) chuyển đổi dữ liệu thô thành các đặc trưng có ý nghĩa, phù hợp với các mô hình học máy. Các đặc trưng phổ biến bao gồm đặc trưng tĩnh và đặc trưng động.</w:t>
      </w:r>
    </w:p>
    <w:p w14:paraId="5EB36CEC" w14:textId="77777777" w:rsidR="00462163" w:rsidRPr="00462163" w:rsidRDefault="00462163">
      <w:pPr>
        <w:numPr>
          <w:ilvl w:val="0"/>
          <w:numId w:val="44"/>
        </w:numPr>
        <w:rPr>
          <w:lang w:val="en-US"/>
        </w:rPr>
      </w:pPr>
      <w:r w:rsidRPr="00462163">
        <w:rPr>
          <w:lang w:val="en-US"/>
        </w:rPr>
        <w:t>Đặc trưng tĩnh:</w:t>
      </w:r>
    </w:p>
    <w:p w14:paraId="246688DB" w14:textId="77777777" w:rsidR="00462163" w:rsidRPr="00462163" w:rsidRDefault="00462163">
      <w:pPr>
        <w:numPr>
          <w:ilvl w:val="1"/>
          <w:numId w:val="44"/>
        </w:numPr>
        <w:rPr>
          <w:lang w:val="en-US"/>
        </w:rPr>
      </w:pPr>
      <w:r w:rsidRPr="00462163">
        <w:rPr>
          <w:lang w:val="en-US"/>
        </w:rPr>
        <w:t>Thông tin tiêu đề PE: Kích thước tệp, số lượng phần (sections), hoặc thông tin nhập/xuất (imports/exports) (Chio, 2018, trang 193).</w:t>
      </w:r>
    </w:p>
    <w:p w14:paraId="0C9CFB59" w14:textId="77777777" w:rsidR="00462163" w:rsidRPr="00462163" w:rsidRDefault="00462163">
      <w:pPr>
        <w:numPr>
          <w:ilvl w:val="1"/>
          <w:numId w:val="44"/>
        </w:numPr>
        <w:rPr>
          <w:lang w:val="en-US"/>
        </w:rPr>
      </w:pPr>
      <w:r w:rsidRPr="00462163">
        <w:rPr>
          <w:lang w:val="en-US"/>
        </w:rPr>
        <w:t>Chuỗi ký tự: Các chuỗi văn bản được trích xuất từ tệp, như URL hoặc thông tin API.</w:t>
      </w:r>
    </w:p>
    <w:p w14:paraId="7D634B3D" w14:textId="77777777" w:rsidR="00462163" w:rsidRPr="00462163" w:rsidRDefault="00462163">
      <w:pPr>
        <w:numPr>
          <w:ilvl w:val="1"/>
          <w:numId w:val="44"/>
        </w:numPr>
        <w:rPr>
          <w:lang w:val="en-US"/>
        </w:rPr>
      </w:pPr>
      <w:r w:rsidRPr="00462163">
        <w:rPr>
          <w:lang w:val="en-US"/>
        </w:rPr>
        <w:t>Hình ảnh thang độ xám: Chuyển đổi tệp PE thành hình ảnh 2D, trong đó mỗi byte được biểu diễn bằng một pixel (Chio, 2018, trang 193).</w:t>
      </w:r>
    </w:p>
    <w:p w14:paraId="654A4F0E" w14:textId="77777777" w:rsidR="00462163" w:rsidRPr="00462163" w:rsidRDefault="00462163">
      <w:pPr>
        <w:numPr>
          <w:ilvl w:val="0"/>
          <w:numId w:val="44"/>
        </w:numPr>
        <w:rPr>
          <w:lang w:val="en-US"/>
        </w:rPr>
      </w:pPr>
      <w:r w:rsidRPr="00462163">
        <w:rPr>
          <w:lang w:val="en-US"/>
        </w:rPr>
        <w:t>Đặc trưng động:</w:t>
      </w:r>
    </w:p>
    <w:p w14:paraId="6EC7BB80" w14:textId="77777777" w:rsidR="00462163" w:rsidRPr="00462163" w:rsidRDefault="00462163">
      <w:pPr>
        <w:numPr>
          <w:ilvl w:val="1"/>
          <w:numId w:val="44"/>
        </w:numPr>
        <w:rPr>
          <w:lang w:val="en-US"/>
        </w:rPr>
      </w:pPr>
      <w:r w:rsidRPr="00462163">
        <w:rPr>
          <w:lang w:val="en-US"/>
        </w:rPr>
        <w:t>Hành vi hệ thống: Các hành động như truy cập tệp, sửa đổi registry, hoặc kết nối mạng, được thu thập từ Cuckoo Sandbox (Chio, 2018, trang 201).</w:t>
      </w:r>
    </w:p>
    <w:p w14:paraId="7F712185" w14:textId="77777777" w:rsidR="00462163" w:rsidRPr="00462163" w:rsidRDefault="00462163">
      <w:pPr>
        <w:numPr>
          <w:ilvl w:val="1"/>
          <w:numId w:val="44"/>
        </w:numPr>
        <w:rPr>
          <w:lang w:val="en-US"/>
        </w:rPr>
      </w:pPr>
      <w:r w:rsidRPr="00462163">
        <w:rPr>
          <w:lang w:val="en-US"/>
        </w:rPr>
        <w:t>API calls: Danh sách các hàm API được gọi bởi mã độc, như CreateFile hoặc Connect (Chio, 2018, trang 201).</w:t>
      </w:r>
    </w:p>
    <w:p w14:paraId="660AECC4" w14:textId="77777777" w:rsidR="00462163" w:rsidRPr="00462163" w:rsidRDefault="00462163">
      <w:pPr>
        <w:pStyle w:val="Heading4"/>
        <w:numPr>
          <w:ilvl w:val="3"/>
          <w:numId w:val="67"/>
        </w:numPr>
        <w:rPr>
          <w:lang w:val="en-US"/>
        </w:rPr>
      </w:pPr>
      <w:r w:rsidRPr="00462163">
        <w:rPr>
          <w:lang w:val="en-US"/>
        </w:rPr>
        <w:t>Chuẩn hóa dữ liệu</w:t>
      </w:r>
    </w:p>
    <w:p w14:paraId="4C29F7D0" w14:textId="77777777" w:rsidR="00462163" w:rsidRPr="00462163" w:rsidRDefault="00462163" w:rsidP="00462163">
      <w:pPr>
        <w:ind w:firstLine="0"/>
        <w:rPr>
          <w:lang w:val="en-US"/>
        </w:rPr>
      </w:pPr>
      <w:r w:rsidRPr="00462163">
        <w:rPr>
          <w:lang w:val="en-US"/>
        </w:rPr>
        <w:t>Chuẩn hóa dữ liệu đảm bảo rằng các đặc trưng có cùng thang đo, giúp cải thiện hiệu quả huấn luyện của các mô hình học máy.</w:t>
      </w:r>
    </w:p>
    <w:p w14:paraId="0114D3E3" w14:textId="77777777" w:rsidR="00462163" w:rsidRPr="00462163" w:rsidRDefault="00462163">
      <w:pPr>
        <w:numPr>
          <w:ilvl w:val="0"/>
          <w:numId w:val="45"/>
        </w:numPr>
        <w:rPr>
          <w:lang w:val="en-US"/>
        </w:rPr>
      </w:pPr>
      <w:r w:rsidRPr="00462163">
        <w:rPr>
          <w:lang w:val="en-US"/>
        </w:rPr>
        <w:t>Các kỹ thuật chuẩn hóa:</w:t>
      </w:r>
    </w:p>
    <w:p w14:paraId="17115F78" w14:textId="77777777" w:rsidR="00462163" w:rsidRPr="00462163" w:rsidRDefault="00462163">
      <w:pPr>
        <w:numPr>
          <w:ilvl w:val="1"/>
          <w:numId w:val="45"/>
        </w:numPr>
        <w:rPr>
          <w:lang w:val="en-US"/>
        </w:rPr>
      </w:pPr>
      <w:r w:rsidRPr="00462163">
        <w:rPr>
          <w:lang w:val="en-US"/>
        </w:rPr>
        <w:t>Chuẩn hóa min-max: Chuyển đổi dữ liệu về khoảng [0, 1] bằng công thức: ( x' = \frac{x - \min(x)}{\max(x) - \min(x)} ).</w:t>
      </w:r>
    </w:p>
    <w:p w14:paraId="10883452" w14:textId="77777777" w:rsidR="00462163" w:rsidRPr="00462163" w:rsidRDefault="00462163">
      <w:pPr>
        <w:numPr>
          <w:ilvl w:val="1"/>
          <w:numId w:val="45"/>
        </w:numPr>
        <w:rPr>
          <w:lang w:val="en-US"/>
        </w:rPr>
      </w:pPr>
      <w:r w:rsidRPr="00462163">
        <w:rPr>
          <w:lang w:val="en-US"/>
        </w:rPr>
        <w:t>Chuẩn hóa Z-score: Chuyển đổi dữ liệu về phân phối chuẩn với trung bình 0 và độ lệch chuẩn 1: ( x' = \frac{x - \mu}{\sigma} ).</w:t>
      </w:r>
    </w:p>
    <w:p w14:paraId="544BF5D5" w14:textId="77777777" w:rsidR="00462163" w:rsidRPr="00462163" w:rsidRDefault="00462163">
      <w:pPr>
        <w:numPr>
          <w:ilvl w:val="1"/>
          <w:numId w:val="45"/>
        </w:numPr>
        <w:rPr>
          <w:lang w:val="en-US"/>
        </w:rPr>
      </w:pPr>
      <w:r w:rsidRPr="00462163">
        <w:rPr>
          <w:lang w:val="en-US"/>
        </w:rPr>
        <w:t>Chuyển đổi log: Áp dụng hàm log để giảm độ lệch của các đặc trưng có giá trị lớn (Goodfellow et al., 2016, trang 78).</w:t>
      </w:r>
    </w:p>
    <w:p w14:paraId="3AC3E655" w14:textId="77777777" w:rsidR="00462163" w:rsidRPr="00763FC5" w:rsidRDefault="00462163">
      <w:pPr>
        <w:pStyle w:val="Heading2"/>
        <w:numPr>
          <w:ilvl w:val="1"/>
          <w:numId w:val="62"/>
        </w:numPr>
        <w:rPr>
          <w:szCs w:val="28"/>
          <w:lang w:val="en-US"/>
        </w:rPr>
      </w:pPr>
      <w:bookmarkStart w:id="114" w:name="_Toc209560374"/>
      <w:r w:rsidRPr="00763FC5">
        <w:rPr>
          <w:szCs w:val="28"/>
          <w:lang w:val="en-US"/>
        </w:rPr>
        <w:lastRenderedPageBreak/>
        <w:t>Các thuật toán xử lý dữ liệu và triển khai</w:t>
      </w:r>
      <w:bookmarkEnd w:id="114"/>
    </w:p>
    <w:p w14:paraId="08680C25" w14:textId="6D85CC24" w:rsidR="00462163" w:rsidRPr="00462163" w:rsidRDefault="00462163" w:rsidP="00307A98">
      <w:pPr>
        <w:rPr>
          <w:lang w:val="en-US"/>
        </w:rPr>
      </w:pPr>
      <w:r w:rsidRPr="00462163">
        <w:rPr>
          <w:lang w:val="en-US"/>
        </w:rPr>
        <w:t>Các thuật toán học máy được sử dụng để xử lý dữ liệu và triển khai các kỹ thuật vượt qua hệ thống phát hiện mã độc bao gồm các phương pháp đối kháng như FGSM</w:t>
      </w:r>
      <w:r w:rsidR="00503138">
        <w:rPr>
          <w:lang w:val="en-US"/>
        </w:rPr>
        <w:t xml:space="preserve"> </w:t>
      </w:r>
      <w:r w:rsidRPr="00462163">
        <w:rPr>
          <w:lang w:val="en-US"/>
        </w:rPr>
        <w:t>và học tăng cường</w:t>
      </w:r>
    </w:p>
    <w:p w14:paraId="1949BCBE" w14:textId="77777777" w:rsidR="00090057" w:rsidRPr="00090057" w:rsidRDefault="00090057">
      <w:pPr>
        <w:pStyle w:val="ListParagraph"/>
        <w:keepNext/>
        <w:keepLines/>
        <w:numPr>
          <w:ilvl w:val="0"/>
          <w:numId w:val="68"/>
        </w:numPr>
        <w:jc w:val="left"/>
        <w:outlineLvl w:val="2"/>
        <w:rPr>
          <w:rFonts w:eastAsia="Times New Roman" w:cs="Angsana New"/>
          <w:b/>
          <w:bCs/>
          <w:vanish/>
          <w:lang w:val="en-US"/>
        </w:rPr>
      </w:pPr>
      <w:bookmarkStart w:id="115" w:name="_Toc205680341"/>
      <w:bookmarkStart w:id="116" w:name="_Toc205680435"/>
      <w:bookmarkStart w:id="117" w:name="_Toc209208247"/>
      <w:bookmarkStart w:id="118" w:name="_Toc209560375"/>
      <w:bookmarkEnd w:id="115"/>
      <w:bookmarkEnd w:id="116"/>
      <w:bookmarkEnd w:id="117"/>
      <w:bookmarkEnd w:id="118"/>
    </w:p>
    <w:p w14:paraId="26C5FBB9" w14:textId="77777777" w:rsidR="00090057" w:rsidRPr="00090057" w:rsidRDefault="00090057">
      <w:pPr>
        <w:pStyle w:val="ListParagraph"/>
        <w:keepNext/>
        <w:keepLines/>
        <w:numPr>
          <w:ilvl w:val="0"/>
          <w:numId w:val="68"/>
        </w:numPr>
        <w:jc w:val="left"/>
        <w:outlineLvl w:val="2"/>
        <w:rPr>
          <w:rFonts w:eastAsia="Times New Roman" w:cs="Angsana New"/>
          <w:b/>
          <w:bCs/>
          <w:vanish/>
          <w:lang w:val="en-US"/>
        </w:rPr>
      </w:pPr>
      <w:bookmarkStart w:id="119" w:name="_Toc209560376"/>
      <w:bookmarkEnd w:id="119"/>
    </w:p>
    <w:p w14:paraId="5BAA82B5" w14:textId="77777777" w:rsidR="00090057" w:rsidRPr="00090057" w:rsidRDefault="00090057">
      <w:pPr>
        <w:pStyle w:val="ListParagraph"/>
        <w:keepNext/>
        <w:keepLines/>
        <w:numPr>
          <w:ilvl w:val="1"/>
          <w:numId w:val="68"/>
        </w:numPr>
        <w:jc w:val="left"/>
        <w:outlineLvl w:val="2"/>
        <w:rPr>
          <w:rFonts w:eastAsia="Times New Roman" w:cs="Angsana New"/>
          <w:b/>
          <w:bCs/>
          <w:vanish/>
          <w:lang w:val="en-US"/>
        </w:rPr>
      </w:pPr>
      <w:bookmarkStart w:id="120" w:name="_Toc209560377"/>
      <w:bookmarkEnd w:id="120"/>
    </w:p>
    <w:p w14:paraId="42FD02EC" w14:textId="77777777" w:rsidR="00090057" w:rsidRPr="00090057" w:rsidRDefault="00090057">
      <w:pPr>
        <w:pStyle w:val="ListParagraph"/>
        <w:keepNext/>
        <w:keepLines/>
        <w:numPr>
          <w:ilvl w:val="1"/>
          <w:numId w:val="68"/>
        </w:numPr>
        <w:jc w:val="left"/>
        <w:outlineLvl w:val="2"/>
        <w:rPr>
          <w:rFonts w:eastAsia="Times New Roman" w:cs="Angsana New"/>
          <w:b/>
          <w:bCs/>
          <w:vanish/>
          <w:lang w:val="en-US"/>
        </w:rPr>
      </w:pPr>
      <w:bookmarkStart w:id="121" w:name="_Toc209560378"/>
      <w:bookmarkEnd w:id="121"/>
    </w:p>
    <w:p w14:paraId="04842AFE" w14:textId="77777777" w:rsidR="00090057" w:rsidRPr="00090057" w:rsidRDefault="00090057">
      <w:pPr>
        <w:pStyle w:val="ListParagraph"/>
        <w:keepNext/>
        <w:keepLines/>
        <w:numPr>
          <w:ilvl w:val="1"/>
          <w:numId w:val="68"/>
        </w:numPr>
        <w:jc w:val="left"/>
        <w:outlineLvl w:val="2"/>
        <w:rPr>
          <w:rFonts w:eastAsia="Times New Roman" w:cs="Angsana New"/>
          <w:b/>
          <w:bCs/>
          <w:vanish/>
          <w:lang w:val="en-US"/>
        </w:rPr>
      </w:pPr>
      <w:bookmarkStart w:id="122" w:name="_Toc209560379"/>
      <w:bookmarkEnd w:id="122"/>
    </w:p>
    <w:p w14:paraId="1AA6A2F0" w14:textId="7F65EEB9" w:rsidR="00462163" w:rsidRDefault="00462163">
      <w:pPr>
        <w:pStyle w:val="Heading3"/>
        <w:numPr>
          <w:ilvl w:val="2"/>
          <w:numId w:val="68"/>
        </w:numPr>
        <w:rPr>
          <w:lang w:val="en-US"/>
        </w:rPr>
      </w:pPr>
      <w:bookmarkStart w:id="123" w:name="_Toc209560380"/>
      <w:r w:rsidRPr="00462163">
        <w:rPr>
          <w:lang w:val="en-US"/>
        </w:rPr>
        <w:t>Fast Gradient Sign Method (FGSM)</w:t>
      </w:r>
      <w:bookmarkEnd w:id="123"/>
    </w:p>
    <w:p w14:paraId="7F25E68A" w14:textId="77777777" w:rsidR="00090057" w:rsidRPr="00090057" w:rsidRDefault="00090057">
      <w:pPr>
        <w:pStyle w:val="ListParagraph"/>
        <w:keepNext/>
        <w:keepLines/>
        <w:numPr>
          <w:ilvl w:val="0"/>
          <w:numId w:val="127"/>
        </w:numPr>
        <w:jc w:val="left"/>
        <w:outlineLvl w:val="3"/>
        <w:rPr>
          <w:rFonts w:eastAsia="Times New Roman" w:cs="Angsana New"/>
          <w:b/>
          <w:bCs/>
          <w:iCs/>
          <w:vanish/>
        </w:rPr>
      </w:pPr>
    </w:p>
    <w:p w14:paraId="5EED6A18" w14:textId="77777777" w:rsidR="00090057" w:rsidRPr="00090057" w:rsidRDefault="00090057">
      <w:pPr>
        <w:pStyle w:val="ListParagraph"/>
        <w:keepNext/>
        <w:keepLines/>
        <w:numPr>
          <w:ilvl w:val="0"/>
          <w:numId w:val="127"/>
        </w:numPr>
        <w:jc w:val="left"/>
        <w:outlineLvl w:val="3"/>
        <w:rPr>
          <w:rFonts w:eastAsia="Times New Roman" w:cs="Angsana New"/>
          <w:b/>
          <w:bCs/>
          <w:iCs/>
          <w:vanish/>
        </w:rPr>
      </w:pPr>
    </w:p>
    <w:p w14:paraId="4A3E3AC1" w14:textId="77777777" w:rsidR="00090057" w:rsidRPr="00090057" w:rsidRDefault="00090057">
      <w:pPr>
        <w:pStyle w:val="ListParagraph"/>
        <w:keepNext/>
        <w:keepLines/>
        <w:numPr>
          <w:ilvl w:val="1"/>
          <w:numId w:val="127"/>
        </w:numPr>
        <w:jc w:val="left"/>
        <w:outlineLvl w:val="3"/>
        <w:rPr>
          <w:rFonts w:eastAsia="Times New Roman" w:cs="Angsana New"/>
          <w:b/>
          <w:bCs/>
          <w:iCs/>
          <w:vanish/>
        </w:rPr>
      </w:pPr>
    </w:p>
    <w:p w14:paraId="2E88BA78" w14:textId="77777777" w:rsidR="00090057" w:rsidRPr="00090057" w:rsidRDefault="00090057">
      <w:pPr>
        <w:pStyle w:val="ListParagraph"/>
        <w:keepNext/>
        <w:keepLines/>
        <w:numPr>
          <w:ilvl w:val="1"/>
          <w:numId w:val="127"/>
        </w:numPr>
        <w:jc w:val="left"/>
        <w:outlineLvl w:val="3"/>
        <w:rPr>
          <w:rFonts w:eastAsia="Times New Roman" w:cs="Angsana New"/>
          <w:b/>
          <w:bCs/>
          <w:iCs/>
          <w:vanish/>
        </w:rPr>
      </w:pPr>
    </w:p>
    <w:p w14:paraId="4772F7D4" w14:textId="77777777" w:rsidR="00090057" w:rsidRPr="00090057" w:rsidRDefault="00090057">
      <w:pPr>
        <w:pStyle w:val="ListParagraph"/>
        <w:keepNext/>
        <w:keepLines/>
        <w:numPr>
          <w:ilvl w:val="1"/>
          <w:numId w:val="127"/>
        </w:numPr>
        <w:jc w:val="left"/>
        <w:outlineLvl w:val="3"/>
        <w:rPr>
          <w:rFonts w:eastAsia="Times New Roman" w:cs="Angsana New"/>
          <w:b/>
          <w:bCs/>
          <w:iCs/>
          <w:vanish/>
        </w:rPr>
      </w:pPr>
    </w:p>
    <w:p w14:paraId="5A3CD1D6" w14:textId="77777777" w:rsidR="00090057" w:rsidRPr="00090057" w:rsidRDefault="00090057">
      <w:pPr>
        <w:pStyle w:val="ListParagraph"/>
        <w:keepNext/>
        <w:keepLines/>
        <w:numPr>
          <w:ilvl w:val="2"/>
          <w:numId w:val="127"/>
        </w:numPr>
        <w:jc w:val="left"/>
        <w:outlineLvl w:val="3"/>
        <w:rPr>
          <w:rFonts w:eastAsia="Times New Roman" w:cs="Angsana New"/>
          <w:b/>
          <w:bCs/>
          <w:iCs/>
          <w:vanish/>
        </w:rPr>
      </w:pPr>
    </w:p>
    <w:p w14:paraId="46AA94B7" w14:textId="209A4B05" w:rsidR="00415BE3" w:rsidRDefault="00415BE3">
      <w:pPr>
        <w:pStyle w:val="Heading4"/>
        <w:numPr>
          <w:ilvl w:val="3"/>
          <w:numId w:val="127"/>
        </w:numPr>
      </w:pPr>
      <w:r w:rsidRPr="00415BE3">
        <w:t>Giới Thiệu Về Hệ Thống Phát Hiện Mã Độc (Malware Detector)</w:t>
      </w:r>
    </w:p>
    <w:p w14:paraId="6EA1199F" w14:textId="77777777" w:rsidR="00415BE3" w:rsidRDefault="00415BE3" w:rsidP="00503138">
      <w:r>
        <w:t>File PDF (Portable Document Format) là một trong những định dạng file phổ biến nhất bị lợi dụng để phân phối malware, do tính linh hoạt và khả năng che giấu mã độc mà không ảnh hưởng đến giao diện hiển thị. Được phát triển bởi Adobe, PDF cho phép nhúng các yếu tố phức tạp như đối tượng (objects), tham chiếu chéo (cross-references), metadata, và mã JavaScript, tạo điều kiện lý tưởng cho kẻ tấn công ẩn náu payload độc hại. Theo thống kê từ các báo cáo an ninh mạng, hơn 80% các cuộc tấn công qua email liên quan đến file PDF đính kèm chứa malware, vì định dạng này dễ dàng vượt qua các bộ lọc email cơ bản và chỉ kích hoạt mã độc khi người dùng mở file bằng reader như Adobe Acrobat hoặc Foxit.</w:t>
      </w:r>
    </w:p>
    <w:p w14:paraId="622979A6" w14:textId="1F6E0E07" w:rsidR="00415BE3" w:rsidRDefault="00415BE3" w:rsidP="00415BE3">
      <w:r>
        <w:t>Các kỹ thuật phổ biến để ẩn malware trong PDF bao gồm:</w:t>
      </w:r>
    </w:p>
    <w:p w14:paraId="6C2CD0A2" w14:textId="77777777" w:rsidR="00415BE3" w:rsidRDefault="00415BE3">
      <w:pPr>
        <w:numPr>
          <w:ilvl w:val="0"/>
          <w:numId w:val="116"/>
        </w:numPr>
      </w:pPr>
      <w:r>
        <w:t>Nhúng JavaScript: Sử dụng để khai thác lỗ hổng trong PDF reader, chẳng hạn như CVE-2018-4878, dẫn đến thực thi mã từ xa (remote code execution).</w:t>
      </w:r>
    </w:p>
    <w:p w14:paraId="0E4CD64F" w14:textId="77777777" w:rsidR="00415BE3" w:rsidRDefault="00415BE3">
      <w:pPr>
        <w:numPr>
          <w:ilvl w:val="0"/>
          <w:numId w:val="116"/>
        </w:numPr>
      </w:pPr>
      <w:r>
        <w:t>Embedded Files hoặc Objects: Ẩn payload dưới dạng file nhúng, chỉ kích hoạt khi có hành động cụ thể từ người dùng.</w:t>
      </w:r>
    </w:p>
    <w:p w14:paraId="34C64721" w14:textId="77777777" w:rsidR="00415BE3" w:rsidRDefault="00415BE3">
      <w:pPr>
        <w:numPr>
          <w:ilvl w:val="0"/>
          <w:numId w:val="116"/>
        </w:numPr>
      </w:pPr>
      <w:r>
        <w:t>Thao Túng Metadata: Thay đổi thông tin tài liệu để tránh phát hiện, hoặc sử dụng annotations để che giấu mã.</w:t>
      </w:r>
    </w:p>
    <w:p w14:paraId="1506E27F" w14:textId="35A379D5" w:rsidR="00415BE3" w:rsidRDefault="00415BE3">
      <w:pPr>
        <w:numPr>
          <w:ilvl w:val="0"/>
          <w:numId w:val="116"/>
        </w:numPr>
      </w:pPr>
      <w:r>
        <w:t>Obfuscation Cấu Trúc: Tạo các tham chiếu chéo phức tạp để làm khó phân tích tĩnh.</w:t>
      </w:r>
    </w:p>
    <w:p w14:paraId="42488DD6" w14:textId="77777777" w:rsidR="00415BE3" w:rsidRDefault="00415BE3" w:rsidP="00415BE3">
      <w:r>
        <w:t xml:space="preserve">Để phát hiện malware trong PDF, các hệ thống ML thường ưu tiên phân tích tĩnh (static analysis) dựa trên đặc trưng cấu trúc, thay vì phân tích động để tránh rủi ro thực thi mã độc. Phân tích tĩnh nhanh chóng, an toàn và ít tốn tài </w:t>
      </w:r>
      <w:r>
        <w:lastRenderedPageBreak/>
        <w:t>nguyên hơn, nhưng đòi hỏi việc chọn lọc đặc trưng phù hợp để đạt độ chính xác cao.</w:t>
      </w:r>
    </w:p>
    <w:p w14:paraId="75B09F6A" w14:textId="63F1EA43" w:rsidR="00415BE3" w:rsidRDefault="00415BE3" w:rsidP="00503138">
      <w:r>
        <w:t>Trong thí nghiệm của luận án này sử dụng một bộ 7 đặc trưng được trích xuất bằng thư viện PyPDF2. Các đặc trưng này được chọn vì chúng phản ánh các dấu hiệu bất thường thường thấy trong malware PDF:</w:t>
      </w:r>
    </w:p>
    <w:p w14:paraId="13E0A8B6" w14:textId="77777777" w:rsidR="00415BE3" w:rsidRDefault="00415BE3">
      <w:pPr>
        <w:numPr>
          <w:ilvl w:val="0"/>
          <w:numId w:val="117"/>
        </w:numPr>
      </w:pPr>
      <w:r>
        <w:t>Số lượng trang (page count): Malware PDF thường có số trang ít để giảm kích thước và tránh nghi ngờ, nhưng đôi khi thêm trang giả để che giấu mã. Giá trị bất thường (quá ít hoặc quá nhiều) có thể là indicator.</w:t>
      </w:r>
    </w:p>
    <w:p w14:paraId="2CB503B1" w14:textId="77777777" w:rsidR="00415BE3" w:rsidRDefault="00415BE3">
      <w:pPr>
        <w:numPr>
          <w:ilvl w:val="0"/>
          <w:numId w:val="117"/>
        </w:numPr>
      </w:pPr>
      <w:r>
        <w:t>Sự hiện diện của metadata (metadata presence): Metadata có thể bị thao túng để chứa thông tin độc hại hoặc thiếu hoàn toàn để tránh phân tích.</w:t>
      </w:r>
    </w:p>
    <w:p w14:paraId="375B7245" w14:textId="77777777" w:rsidR="00415BE3" w:rsidRDefault="00415BE3">
      <w:pPr>
        <w:numPr>
          <w:ilvl w:val="0"/>
          <w:numId w:val="117"/>
        </w:numPr>
      </w:pPr>
      <w:r>
        <w:t>Số lượng tham chiếu chéo (xref count): Giá trị cao chỉ ra cấu trúc phức tạp, phổ biến trong file bị obfuscate để ẩn malware.</w:t>
      </w:r>
    </w:p>
    <w:p w14:paraId="4A3B9A28" w14:textId="77777777" w:rsidR="00415BE3" w:rsidRDefault="00415BE3">
      <w:pPr>
        <w:numPr>
          <w:ilvl w:val="0"/>
          <w:numId w:val="117"/>
        </w:numPr>
      </w:pPr>
      <w:r>
        <w:t>Sự tồn tại của JavaScript (has_js): Đây là đặc trưng quan trọng nhất, vì JavaScript thường được dùng để khai thác lỗ hổng, dẫn đến tỷ lệ phát hiện cao lên đến 90% trong một số nghiên cứu.</w:t>
      </w:r>
    </w:p>
    <w:p w14:paraId="6B95C93E" w14:textId="77777777" w:rsidR="00415BE3" w:rsidRDefault="00415BE3">
      <w:pPr>
        <w:numPr>
          <w:ilvl w:val="0"/>
          <w:numId w:val="117"/>
        </w:numPr>
      </w:pPr>
      <w:r>
        <w:t>Kích thước file (file size): File lớn bất thường có thể chứa embedded payload hoặc mã dư thừa để che giấu.</w:t>
      </w:r>
    </w:p>
    <w:p w14:paraId="6C56521F" w14:textId="77777777" w:rsidR="00415BE3" w:rsidRDefault="00415BE3">
      <w:pPr>
        <w:numPr>
          <w:ilvl w:val="0"/>
          <w:numId w:val="117"/>
        </w:numPr>
      </w:pPr>
      <w:r>
        <w:t>Số lượng trường thông tin tài liệu (len(info)): Metadata chi tiết hơn mức cần thiết có thể là dấu hiệu của sự thao túng.</w:t>
      </w:r>
    </w:p>
    <w:p w14:paraId="050B945D" w14:textId="0BBC47D9" w:rsidR="00415BE3" w:rsidRDefault="00415BE3">
      <w:pPr>
        <w:numPr>
          <w:ilvl w:val="0"/>
          <w:numId w:val="117"/>
        </w:numPr>
      </w:pPr>
      <w:r>
        <w:t>Số lượng đối tượng nhúng (embedded): Bao gồm embedded files hoặc annotations, thường dùng để ẩn mã độc mà không ảnh hưởng đến nội dung chính.</w:t>
      </w:r>
    </w:p>
    <w:p w14:paraId="02F6DC69" w14:textId="28476A7C" w:rsidR="00415BE3" w:rsidRDefault="00415BE3" w:rsidP="00415BE3">
      <w:r>
        <w:t>Quá trình trích xuất bao gồm mở file bằng PyPDF2, đọc các thuộc tính, và xử lý ngoại lệ (exceptions) để đảm bảo tính mạnh mẽ. Sau đó, các đặc trưng được chuẩn hóa bằng cách chia cho giá trị tối đa (ví dụ: 100 cho page count, 1e7 cho file size) và clip trong khoảng [0,1] để phù hợp với input của mô hình ML. Phương pháp này đơn giản nhưng hiệu quả, như được chứng minh trong các nghiên cứu sử dụng chỉ 5-10 features để đạt accuracy trên 95%.</w:t>
      </w:r>
    </w:p>
    <w:p w14:paraId="5FB7E23B" w14:textId="0E8C9306" w:rsidR="00415BE3" w:rsidRDefault="00415BE3" w:rsidP="00503138">
      <w:r>
        <w:t xml:space="preserve">Mô hình detector trong thí nghiệm được xây dựng bằng PyTorch, một framework phổ biến cho deep learning nhờ tính linh hoạt và hỗ trợ gradient </w:t>
      </w:r>
      <w:r>
        <w:lastRenderedPageBreak/>
        <w:t>computation – yếu tố quan trọng cho các tấn công đối kháng sau này. Kiến trúc là một mạng nơ-ron feed-forward đơn giản, phù hợp với dữ liệu đặc trưng nhỏ gọn:</w:t>
      </w:r>
    </w:p>
    <w:p w14:paraId="2C6ED624" w14:textId="77777777" w:rsidR="00415BE3" w:rsidRDefault="00415BE3">
      <w:pPr>
        <w:numPr>
          <w:ilvl w:val="0"/>
          <w:numId w:val="118"/>
        </w:numPr>
      </w:pPr>
      <w:r>
        <w:t>Lớp đầu vào: Linear layer từ input_dim=7 đến 64 nơ-ron, với activation ReLU để giới thiệu tính phi tuyến tính.</w:t>
      </w:r>
    </w:p>
    <w:p w14:paraId="3319DB5A" w14:textId="77777777" w:rsidR="00415BE3" w:rsidRDefault="00415BE3">
      <w:pPr>
        <w:numPr>
          <w:ilvl w:val="0"/>
          <w:numId w:val="118"/>
        </w:numPr>
      </w:pPr>
      <w:r>
        <w:t>Lớp ẩn: Linear từ 64 đến 32 nơ-ron, cũng với ReLU.</w:t>
      </w:r>
    </w:p>
    <w:p w14:paraId="7411515E" w14:textId="2AE11855" w:rsidR="00415BE3" w:rsidRDefault="00415BE3">
      <w:pPr>
        <w:numPr>
          <w:ilvl w:val="0"/>
          <w:numId w:val="118"/>
        </w:numPr>
      </w:pPr>
      <w:r>
        <w:t>Lớp đầu ra: Linear từ 32 đến 1 nơ-ron, theo sau bởi Sigmoid để dự đoán xác suất (0: benign, 1: malicious).</w:t>
      </w:r>
    </w:p>
    <w:p w14:paraId="576B695A" w14:textId="77777777" w:rsidR="00415BE3" w:rsidRDefault="00415BE3" w:rsidP="00415BE3">
      <w:r>
        <w:t>Quá trình huấn luyện sử dụng dữ liệu tổng hợp (synthetic data) với 5000 mẫu để simulate môi trường thực tế mà không cần dataset lớn. Features được tạo ngẫu nhiên bằng torch.rand, labels bằng torch.randint (0 hoặc 1). Hàm mất mát là Binary Cross-Entropy Loss (BCELoss), optimizer là Adam với learning rate 0.001. Huấn luyện diễn ra trong 10 epochs, batch size 64, với kiểm tra loss mỗi epoch. Nếu file mô hình đã tồn tại (malware_detector_pdf.pth), nó sẽ được tải; ngược lại, huấn luyện mới và lưu lại.</w:t>
      </w:r>
    </w:p>
    <w:p w14:paraId="2561F0A6" w14:textId="613969A8" w:rsidR="00415BE3" w:rsidRDefault="00415BE3" w:rsidP="00503138">
      <w:r>
        <w:t>Ưu điểm của kiến trúc này:</w:t>
      </w:r>
    </w:p>
    <w:p w14:paraId="3959CC53" w14:textId="77777777" w:rsidR="00415BE3" w:rsidRDefault="00415BE3">
      <w:pPr>
        <w:numPr>
          <w:ilvl w:val="0"/>
          <w:numId w:val="119"/>
        </w:numPr>
      </w:pPr>
      <w:r>
        <w:t>Đơn giản, dễ triển khai với kiến thức cơ bản về ML.</w:t>
      </w:r>
    </w:p>
    <w:p w14:paraId="45005296" w14:textId="77777777" w:rsidR="00415BE3" w:rsidRDefault="00415BE3">
      <w:pPr>
        <w:numPr>
          <w:ilvl w:val="0"/>
          <w:numId w:val="119"/>
        </w:numPr>
      </w:pPr>
      <w:r>
        <w:t>Nhanh chóng huấn luyện trên CPU thông thường.</w:t>
      </w:r>
    </w:p>
    <w:p w14:paraId="4BB6059F" w14:textId="27F864AE" w:rsidR="00415BE3" w:rsidRDefault="00415BE3">
      <w:pPr>
        <w:numPr>
          <w:ilvl w:val="0"/>
          <w:numId w:val="119"/>
        </w:numPr>
      </w:pPr>
      <w:r>
        <w:t>Dễ dàng mở rộng bằng cách thêm layers hoặc sử dụng transfer learning từ pre-trained models.</w:t>
      </w:r>
    </w:p>
    <w:p w14:paraId="78B6E07E" w14:textId="3B0A79FC" w:rsidR="00415BE3" w:rsidRDefault="00415BE3" w:rsidP="00503138">
      <w:r>
        <w:t>Nhược điểm:</w:t>
      </w:r>
    </w:p>
    <w:p w14:paraId="1ACF3863" w14:textId="77777777" w:rsidR="00415BE3" w:rsidRDefault="00415BE3">
      <w:pPr>
        <w:numPr>
          <w:ilvl w:val="0"/>
          <w:numId w:val="120"/>
        </w:numPr>
      </w:pPr>
      <w:r>
        <w:t>Dễ overfitting với synthetic data.</w:t>
      </w:r>
    </w:p>
    <w:p w14:paraId="1AB2F620" w14:textId="77777777" w:rsidR="00415BE3" w:rsidRDefault="00415BE3">
      <w:pPr>
        <w:numPr>
          <w:ilvl w:val="0"/>
          <w:numId w:val="120"/>
        </w:numPr>
      </w:pPr>
      <w:r>
        <w:t>Không xử lý tốt dữ liệu thực tế đa dạng.</w:t>
      </w:r>
    </w:p>
    <w:p w14:paraId="65B02EBE" w14:textId="6EE5F225" w:rsidR="00415BE3" w:rsidRDefault="00415BE3">
      <w:pPr>
        <w:numPr>
          <w:ilvl w:val="0"/>
          <w:numId w:val="120"/>
        </w:numPr>
      </w:pPr>
      <w:r>
        <w:t>Thiếu robustness chống adversarial attacks.</w:t>
      </w:r>
    </w:p>
    <w:p w14:paraId="030A2ADC" w14:textId="455A0981" w:rsidR="0098009F" w:rsidRPr="00503138" w:rsidRDefault="0098009F">
      <w:pPr>
        <w:pStyle w:val="Heading4"/>
        <w:numPr>
          <w:ilvl w:val="3"/>
          <w:numId w:val="127"/>
        </w:numPr>
        <w:rPr>
          <w:lang w:val="en-US"/>
        </w:rPr>
      </w:pPr>
      <w:r w:rsidRPr="0098009F">
        <w:rPr>
          <w:lang w:val="en-US"/>
        </w:rPr>
        <w:t xml:space="preserve">Tổng </w:t>
      </w:r>
      <w:r>
        <w:rPr>
          <w:lang w:val="en-US"/>
        </w:rPr>
        <w:t>q</w:t>
      </w:r>
      <w:r w:rsidRPr="0098009F">
        <w:rPr>
          <w:lang w:val="en-US"/>
        </w:rPr>
        <w:t xml:space="preserve">uan </w:t>
      </w:r>
      <w:r>
        <w:rPr>
          <w:lang w:val="en-US"/>
        </w:rPr>
        <w:t>v</w:t>
      </w:r>
      <w:r w:rsidRPr="0098009F">
        <w:rPr>
          <w:lang w:val="en-US"/>
        </w:rPr>
        <w:t xml:space="preserve">ề Fast Gradient Sign Method </w:t>
      </w:r>
      <w:r>
        <w:rPr>
          <w:lang w:val="en-US"/>
        </w:rPr>
        <w:t>v</w:t>
      </w:r>
      <w:r w:rsidRPr="0098009F">
        <w:rPr>
          <w:lang w:val="en-US"/>
        </w:rPr>
        <w:t xml:space="preserve">à </w:t>
      </w:r>
      <w:r>
        <w:rPr>
          <w:lang w:val="en-US"/>
        </w:rPr>
        <w:t>v</w:t>
      </w:r>
      <w:r w:rsidRPr="0098009F">
        <w:rPr>
          <w:lang w:val="en-US"/>
        </w:rPr>
        <w:t xml:space="preserve">ai </w:t>
      </w:r>
      <w:r>
        <w:rPr>
          <w:lang w:val="en-US"/>
        </w:rPr>
        <w:t>t</w:t>
      </w:r>
      <w:r w:rsidRPr="0098009F">
        <w:rPr>
          <w:lang w:val="en-US"/>
        </w:rPr>
        <w:t xml:space="preserve">rò </w:t>
      </w:r>
      <w:r>
        <w:rPr>
          <w:lang w:val="en-US"/>
        </w:rPr>
        <w:t>c</w:t>
      </w:r>
      <w:r w:rsidRPr="0098009F">
        <w:rPr>
          <w:lang w:val="en-US"/>
        </w:rPr>
        <w:t xml:space="preserve">ủa </w:t>
      </w:r>
      <w:r>
        <w:rPr>
          <w:lang w:val="en-US"/>
        </w:rPr>
        <w:t>n</w:t>
      </w:r>
      <w:r w:rsidRPr="0098009F">
        <w:rPr>
          <w:lang w:val="en-US"/>
        </w:rPr>
        <w:t xml:space="preserve">ó </w:t>
      </w:r>
      <w:r>
        <w:rPr>
          <w:lang w:val="en-US"/>
        </w:rPr>
        <w:t>t</w:t>
      </w:r>
      <w:r w:rsidRPr="0098009F">
        <w:rPr>
          <w:lang w:val="en-US"/>
        </w:rPr>
        <w:t>rong Adversarial Machine Learning</w:t>
      </w:r>
    </w:p>
    <w:p w14:paraId="49C668D7" w14:textId="77777777" w:rsidR="0098009F" w:rsidRPr="0098009F" w:rsidRDefault="0098009F" w:rsidP="0098009F">
      <w:pPr>
        <w:rPr>
          <w:lang w:val="en-US"/>
        </w:rPr>
      </w:pPr>
      <w:r w:rsidRPr="0098009F">
        <w:rPr>
          <w:lang w:val="en-US"/>
        </w:rPr>
        <w:t xml:space="preserve">Fast Gradient Sign Method (FGSM) là một kỹ thuật tấn công đối kháng (adversarial attack) phổ biến trong lĩnh vực học máy (machine learning - ML), được thiết kế để tạo ra các ví dụ đối kháng (adversarial examples) nhằm lừa dối </w:t>
      </w:r>
      <w:r w:rsidRPr="0098009F">
        <w:rPr>
          <w:lang w:val="en-US"/>
        </w:rPr>
        <w:lastRenderedPageBreak/>
        <w:t>các mô hình ML mà không làm thay đổi đáng kể input gốc. FGSM thuộc loại tấn công dựa trên gradient (gradient-based attack), nơi kẻ tấn công sử dụng thông tin gradient của hàm mất mát (loss function) để điều chỉnh input theo hướng làm tăng lỗi phân loại của mô hình. Kỹ thuật này đặc biệt hiệu quả đối với các mô hình mạng nơ-ron (neural networks), vốn dễ bị ảnh hưởng bởi các perturbation nhỏ do tính tuyến tính (linearity) trong không gian chiều cao của chúng.</w:t>
      </w:r>
    </w:p>
    <w:p w14:paraId="30BE338A" w14:textId="77777777" w:rsidR="0098009F" w:rsidRPr="0098009F" w:rsidRDefault="0098009F" w:rsidP="0098009F">
      <w:pPr>
        <w:rPr>
          <w:lang w:val="en-US"/>
        </w:rPr>
      </w:pPr>
      <w:r w:rsidRPr="0098009F">
        <w:rPr>
          <w:lang w:val="en-US"/>
        </w:rPr>
        <w:t>Trong bối cảnh adversarial machine learning, FGSM được coi là một phương pháp "white-box attack", nghĩa là kẻ tấn công cần có kiến thức đầy đủ về kiến trúc mô hình, tham số và hàm mất mát để tính toán gradient. Ý tưởng cốt lõi là thêm một perturbation (nhiễu) nhỏ vào input gốc, với magnitude được kiểm soát bởi tham số epsilon (ε), để làm cho mô hình dự đoán sai mà vẫn giữ input trông giống hệt với mắt người (trong trường hợp hình ảnh) hoặc không thay đổi chức năng (trong trường hợp dữ liệu khác như features từ file). FGSM không chỉ đơn giản mà còn nhanh chóng, vì nó chỉ yêu cầu một bước tính toán duy nhất (one-step attack), khác với các phương pháp lặp lại (iterative attacks) đòi hỏi nhiều vòng lặp.</w:t>
      </w:r>
    </w:p>
    <w:p w14:paraId="7F902DE8" w14:textId="77777777" w:rsidR="0098009F" w:rsidRPr="0098009F" w:rsidRDefault="0098009F" w:rsidP="0098009F">
      <w:pPr>
        <w:rPr>
          <w:lang w:val="en-US"/>
        </w:rPr>
      </w:pPr>
      <w:r w:rsidRPr="0098009F">
        <w:rPr>
          <w:lang w:val="en-US"/>
        </w:rPr>
        <w:t>Vai trò của FGSM trong adversarial ML là rất quan trọng, vì nó giúp làm nổi bật lỗ hổng của các mô hình ML hiện đại, đặc biệt trong các ứng dụng thực tế như nhận diện hình ảnh, xử lý ngôn ngữ tự nhiên và phát hiện mã độc. Ví dụ, trong nhận diện hình ảnh, một perturbation nhỏ có thể làm mô hình nhầm lẫn giữa "panda" và "gibbon" với độ tin cậy cao. Trong an ninh mạng, FGSM có thể được sử dụng để bypass các hệ thống phát hiện malware dựa trên ML bằng cách điều chỉnh features của file mà không làm thay đổi mã độc hại.</w:t>
      </w:r>
    </w:p>
    <w:p w14:paraId="593E2713" w14:textId="77777777" w:rsidR="0098009F" w:rsidRPr="0098009F" w:rsidRDefault="0098009F" w:rsidP="0098009F">
      <w:pPr>
        <w:rPr>
          <w:lang w:val="en-US"/>
        </w:rPr>
      </w:pPr>
      <w:r w:rsidRPr="0098009F">
        <w:rPr>
          <w:lang w:val="en-US"/>
        </w:rPr>
        <w:t>Các đặc điểm chính của FGSM bao gồm:</w:t>
      </w:r>
    </w:p>
    <w:p w14:paraId="406DDF3D" w14:textId="77777777" w:rsidR="0098009F" w:rsidRPr="00503138" w:rsidRDefault="0098009F">
      <w:pPr>
        <w:numPr>
          <w:ilvl w:val="0"/>
          <w:numId w:val="76"/>
        </w:numPr>
        <w:rPr>
          <w:lang w:val="en-US"/>
        </w:rPr>
      </w:pPr>
      <w:r w:rsidRPr="00503138">
        <w:rPr>
          <w:lang w:val="en-US"/>
        </w:rPr>
        <w:t>Tốc độ cao: Chỉ cần một lần forward và backward pass để tính gradient.</w:t>
      </w:r>
    </w:p>
    <w:p w14:paraId="521A111C" w14:textId="77777777" w:rsidR="0098009F" w:rsidRPr="00503138" w:rsidRDefault="0098009F">
      <w:pPr>
        <w:numPr>
          <w:ilvl w:val="0"/>
          <w:numId w:val="76"/>
        </w:numPr>
        <w:rPr>
          <w:lang w:val="en-US"/>
        </w:rPr>
      </w:pPr>
      <w:r w:rsidRPr="00503138">
        <w:rPr>
          <w:lang w:val="en-US"/>
        </w:rPr>
        <w:t>Hiệu quả với epsilon nhỏ: Perturbation có thể rất nhỏ (ε ≈ 0.01-0.3) nhưng vẫn gây misclassification.</w:t>
      </w:r>
    </w:p>
    <w:p w14:paraId="4D0F32DE" w14:textId="77777777" w:rsidR="0098009F" w:rsidRPr="00503138" w:rsidRDefault="0098009F">
      <w:pPr>
        <w:numPr>
          <w:ilvl w:val="0"/>
          <w:numId w:val="76"/>
        </w:numPr>
        <w:rPr>
          <w:lang w:val="en-US"/>
        </w:rPr>
      </w:pPr>
      <w:r w:rsidRPr="00503138">
        <w:rPr>
          <w:lang w:val="en-US"/>
        </w:rPr>
        <w:t>Dễ triển khai: Có thể thực hiện bằng các framework như TensorFlow hoặc PyTorch với vài dòng code.</w:t>
      </w:r>
    </w:p>
    <w:p w14:paraId="5B1F445D" w14:textId="77777777" w:rsidR="0098009F" w:rsidRPr="00503138" w:rsidRDefault="0098009F">
      <w:pPr>
        <w:numPr>
          <w:ilvl w:val="0"/>
          <w:numId w:val="76"/>
        </w:numPr>
        <w:rPr>
          <w:lang w:val="en-US"/>
        </w:rPr>
      </w:pPr>
      <w:r w:rsidRPr="00503138">
        <w:rPr>
          <w:lang w:val="en-US"/>
        </w:rPr>
        <w:lastRenderedPageBreak/>
        <w:t>Hạn chế: Ít stealthy hơn so với các attack phức tạp, dễ bị phát hiện bởi defenses như adversarial training.</w:t>
      </w:r>
    </w:p>
    <w:p w14:paraId="2F91665B" w14:textId="77777777" w:rsidR="0098009F" w:rsidRPr="0098009F" w:rsidRDefault="0098009F" w:rsidP="00DA4989">
      <w:pPr>
        <w:rPr>
          <w:lang w:val="en-US"/>
        </w:rPr>
      </w:pPr>
      <w:r w:rsidRPr="0098009F">
        <w:rPr>
          <w:lang w:val="en-US"/>
        </w:rPr>
        <w:t>FGSM có ứng dụng rộng rãi trong an ninh mạng, đặc biệt trong việc test và bypass các hệ thống dựa trên ML. Trong phát hiện malware, FGSM có thể điều chỉnh features của file (như trong PDF: page count, has_js) để làm detector phân loại sai từ malicious sang benign. Ví dụ, trong chapter 9 của sách "Mastering Machine Learning for Penetration Testing", FGSM được dùng để bypass detector dựa trên features từ PDF.</w:t>
      </w:r>
    </w:p>
    <w:p w14:paraId="78106D39" w14:textId="77777777" w:rsidR="0098009F" w:rsidRPr="0098009F" w:rsidRDefault="0098009F" w:rsidP="0098009F">
      <w:pPr>
        <w:ind w:firstLine="0"/>
        <w:rPr>
          <w:lang w:val="en-US"/>
        </w:rPr>
      </w:pPr>
      <w:r w:rsidRPr="0098009F">
        <w:rPr>
          <w:lang w:val="en-US"/>
        </w:rPr>
        <w:t>Các ứng dụng khác:</w:t>
      </w:r>
    </w:p>
    <w:p w14:paraId="293B1E71" w14:textId="77777777" w:rsidR="0098009F" w:rsidRPr="00DA4989" w:rsidRDefault="0098009F">
      <w:pPr>
        <w:numPr>
          <w:ilvl w:val="0"/>
          <w:numId w:val="77"/>
        </w:numPr>
        <w:rPr>
          <w:lang w:val="en-US"/>
        </w:rPr>
      </w:pPr>
      <w:r w:rsidRPr="00DA4989">
        <w:rPr>
          <w:lang w:val="en-US"/>
        </w:rPr>
        <w:t>Phát hiện intrusion: Perturb network traffic features để bypass IDS/IPS dựa trên ML.</w:t>
      </w:r>
    </w:p>
    <w:p w14:paraId="5C0B9CE8" w14:textId="77777777" w:rsidR="0098009F" w:rsidRPr="00DA4989" w:rsidRDefault="0098009F">
      <w:pPr>
        <w:numPr>
          <w:ilvl w:val="0"/>
          <w:numId w:val="77"/>
        </w:numPr>
        <w:rPr>
          <w:lang w:val="en-US"/>
        </w:rPr>
      </w:pPr>
      <w:r w:rsidRPr="00DA4989">
        <w:rPr>
          <w:lang w:val="en-US"/>
        </w:rPr>
        <w:t>Phishing detection: Thay đổi text/email để lừa classifier.</w:t>
      </w:r>
    </w:p>
    <w:p w14:paraId="448F518A" w14:textId="77777777" w:rsidR="0098009F" w:rsidRPr="00DA4989" w:rsidRDefault="0098009F">
      <w:pPr>
        <w:numPr>
          <w:ilvl w:val="0"/>
          <w:numId w:val="77"/>
        </w:numPr>
        <w:rPr>
          <w:lang w:val="en-US"/>
        </w:rPr>
      </w:pPr>
      <w:r w:rsidRPr="00DA4989">
        <w:rPr>
          <w:lang w:val="en-US"/>
        </w:rPr>
        <w:t>Image-based security: Attack facial recognition trong access control.</w:t>
      </w:r>
    </w:p>
    <w:p w14:paraId="3894A590" w14:textId="0790B80B" w:rsidR="005A7CDA" w:rsidRPr="009E4F66" w:rsidRDefault="0098009F">
      <w:pPr>
        <w:numPr>
          <w:ilvl w:val="0"/>
          <w:numId w:val="77"/>
        </w:numPr>
        <w:rPr>
          <w:lang w:val="en-US"/>
        </w:rPr>
      </w:pPr>
      <w:r w:rsidRPr="00DA4989">
        <w:rPr>
          <w:lang w:val="en-US"/>
        </w:rPr>
        <w:t>Robustness testing: Sử dụng FGSM trong adversarial training để tăng khả năng chống chịu.</w:t>
      </w:r>
    </w:p>
    <w:p w14:paraId="633D53CB" w14:textId="77777777" w:rsidR="005A7CDA" w:rsidRPr="005A7CDA" w:rsidRDefault="005A7CDA">
      <w:pPr>
        <w:pStyle w:val="Heading4"/>
        <w:numPr>
          <w:ilvl w:val="3"/>
          <w:numId w:val="127"/>
        </w:numPr>
        <w:rPr>
          <w:lang w:val="en-US"/>
        </w:rPr>
      </w:pPr>
      <w:r w:rsidRPr="005A7CDA">
        <w:rPr>
          <w:lang w:val="en-US"/>
        </w:rPr>
        <w:t>Triển Khai Chung Của FGSM Ở Mức Thuật Toán (Pseudocode)</w:t>
      </w:r>
    </w:p>
    <w:p w14:paraId="0034DCC8" w14:textId="77777777" w:rsidR="005A7CDA" w:rsidRPr="005A7CDA" w:rsidRDefault="005A7CDA" w:rsidP="00DA4989">
      <w:pPr>
        <w:pStyle w:val="Code"/>
        <w:ind w:left="567"/>
        <w:rPr>
          <w:lang w:val="en-US"/>
        </w:rPr>
      </w:pPr>
      <w:r w:rsidRPr="005A7CDA">
        <w:rPr>
          <w:lang w:val="en-US"/>
        </w:rPr>
        <w:t>function fgsm_attack(model, loss_fn, input_data, true_label, epsilon): # Bước 1: Cho phép tính gradient trên input input_data.requires_gradient = True</w:t>
      </w:r>
    </w:p>
    <w:p w14:paraId="07069091" w14:textId="77777777" w:rsidR="005A7CDA" w:rsidRPr="005A7CDA" w:rsidRDefault="005A7CDA" w:rsidP="00DA4989">
      <w:pPr>
        <w:pStyle w:val="Code"/>
        <w:ind w:left="567"/>
        <w:rPr>
          <w:lang w:val="en-US"/>
        </w:rPr>
      </w:pPr>
      <w:r w:rsidRPr="005A7CDA">
        <w:rPr>
          <w:lang w:val="en-US"/>
        </w:rPr>
        <w:t># Bước 2: Tính forward pass và loss output = model(input_data) loss = loss_fn(output, true_label)</w:t>
      </w:r>
    </w:p>
    <w:p w14:paraId="21E4CF17" w14:textId="77777777" w:rsidR="005A7CDA" w:rsidRPr="005A7CDA" w:rsidRDefault="005A7CDA" w:rsidP="00DA4989">
      <w:pPr>
        <w:pStyle w:val="Code"/>
        <w:ind w:left="567"/>
        <w:rPr>
          <w:lang w:val="en-US"/>
        </w:rPr>
      </w:pPr>
      <w:r w:rsidRPr="005A7CDA">
        <w:rPr>
          <w:lang w:val="en-US"/>
        </w:rPr>
        <w:t># Bước 3: Backpropagate để lấy gradient model.zero_grad() loss.backward() grad = input_data.grad</w:t>
      </w:r>
    </w:p>
    <w:p w14:paraId="61E960FD" w14:textId="77777777" w:rsidR="005A7CDA" w:rsidRPr="005A7CDA" w:rsidRDefault="005A7CDA" w:rsidP="00DA4989">
      <w:pPr>
        <w:pStyle w:val="Code"/>
        <w:ind w:left="567"/>
        <w:rPr>
          <w:lang w:val="en-US"/>
        </w:rPr>
      </w:pPr>
      <w:r w:rsidRPr="005A7CDA">
        <w:rPr>
          <w:lang w:val="en-US"/>
        </w:rPr>
        <w:t># Bước 4: Tạo perturbation perturbation = epsilon * sign(grad)</w:t>
      </w:r>
    </w:p>
    <w:p w14:paraId="513AAAFB" w14:textId="77777777" w:rsidR="005A7CDA" w:rsidRPr="005A7CDA" w:rsidRDefault="005A7CDA" w:rsidP="00DA4989">
      <w:pPr>
        <w:pStyle w:val="Code"/>
        <w:ind w:left="567"/>
        <w:rPr>
          <w:lang w:val="en-US"/>
        </w:rPr>
      </w:pPr>
      <w:r w:rsidRPr="005A7CDA">
        <w:rPr>
          <w:lang w:val="en-US"/>
        </w:rPr>
        <w:t># Bước 5: Tạo adversarial input và clamp adv_input = input_data + perturbation adv_input = clamp(adv_input, min=0, max=1) # Giả sử input chuẩn hóa [0,1]</w:t>
      </w:r>
    </w:p>
    <w:p w14:paraId="52BE31E7" w14:textId="77777777" w:rsidR="005A7CDA" w:rsidRPr="005A7CDA" w:rsidRDefault="005A7CDA" w:rsidP="00DA4989">
      <w:pPr>
        <w:pStyle w:val="Code"/>
        <w:ind w:left="567"/>
        <w:rPr>
          <w:lang w:val="en-US"/>
        </w:rPr>
      </w:pPr>
      <w:r w:rsidRPr="005A7CDA">
        <w:rPr>
          <w:lang w:val="en-US"/>
        </w:rPr>
        <w:t>return adv_input</w:t>
      </w:r>
    </w:p>
    <w:p w14:paraId="015EEC0C" w14:textId="77777777" w:rsidR="005A7CDA" w:rsidRPr="005A7CDA" w:rsidRDefault="005A7CDA" w:rsidP="005A7CDA">
      <w:pPr>
        <w:ind w:firstLine="0"/>
        <w:rPr>
          <w:lang w:val="en-US"/>
        </w:rPr>
      </w:pPr>
      <w:r w:rsidRPr="005A7CDA">
        <w:rPr>
          <w:lang w:val="en-US"/>
        </w:rPr>
        <w:t>Giải thích pseudocode:</w:t>
      </w:r>
    </w:p>
    <w:p w14:paraId="31922DC0" w14:textId="77777777" w:rsidR="005A7CDA" w:rsidRPr="00DA4989" w:rsidRDefault="005A7CDA">
      <w:pPr>
        <w:numPr>
          <w:ilvl w:val="0"/>
          <w:numId w:val="78"/>
        </w:numPr>
        <w:rPr>
          <w:lang w:val="en-US"/>
        </w:rPr>
      </w:pPr>
      <w:r w:rsidRPr="00DA4989">
        <w:rPr>
          <w:lang w:val="en-US"/>
        </w:rPr>
        <w:t>Bước 1: Kích hoạt gradient tracking để tính đạo hàm đối với input.</w:t>
      </w:r>
    </w:p>
    <w:p w14:paraId="4FF1EABA" w14:textId="77777777" w:rsidR="005A7CDA" w:rsidRPr="00DA4989" w:rsidRDefault="005A7CDA">
      <w:pPr>
        <w:numPr>
          <w:ilvl w:val="0"/>
          <w:numId w:val="78"/>
        </w:numPr>
        <w:rPr>
          <w:lang w:val="en-US"/>
        </w:rPr>
      </w:pPr>
      <w:r w:rsidRPr="00DA4989">
        <w:rPr>
          <w:lang w:val="en-US"/>
        </w:rPr>
        <w:t>Bước 2: Chạy mô hình và tính loss (ví dụ: BCELoss cho binary classification).</w:t>
      </w:r>
    </w:p>
    <w:p w14:paraId="0EC6CDF5" w14:textId="77777777" w:rsidR="005A7CDA" w:rsidRPr="00DA4989" w:rsidRDefault="005A7CDA">
      <w:pPr>
        <w:numPr>
          <w:ilvl w:val="0"/>
          <w:numId w:val="78"/>
        </w:numPr>
        <w:rPr>
          <w:lang w:val="en-US"/>
        </w:rPr>
      </w:pPr>
      <w:r w:rsidRPr="00DA4989">
        <w:rPr>
          <w:lang w:val="en-US"/>
        </w:rPr>
        <w:lastRenderedPageBreak/>
        <w:t xml:space="preserve">Bước 3: Xóa gradient cũ và backprop để lấy </w:t>
      </w:r>
      <w:r w:rsidRPr="00DA4989">
        <w:rPr>
          <w:rFonts w:ascii="Cambria Math" w:hAnsi="Cambria Math" w:cs="Cambria Math"/>
          <w:lang w:val="en-US"/>
        </w:rPr>
        <w:t>∇</w:t>
      </w:r>
      <w:r w:rsidRPr="00DA4989">
        <w:rPr>
          <w:lang w:val="en-US"/>
        </w:rPr>
        <w:t>_x J.</w:t>
      </w:r>
    </w:p>
    <w:p w14:paraId="7BD7ECD8" w14:textId="77777777" w:rsidR="005A7CDA" w:rsidRPr="00DA4989" w:rsidRDefault="005A7CDA">
      <w:pPr>
        <w:numPr>
          <w:ilvl w:val="0"/>
          <w:numId w:val="78"/>
        </w:numPr>
        <w:rPr>
          <w:lang w:val="en-US"/>
        </w:rPr>
      </w:pPr>
      <w:r w:rsidRPr="00DA4989">
        <w:rPr>
          <w:lang w:val="en-US"/>
        </w:rPr>
        <w:t>Bước 4: Sử dụng sign để tạo nhiễu bounded bằng ε.</w:t>
      </w:r>
    </w:p>
    <w:p w14:paraId="1E459CE2" w14:textId="1D5DF74E" w:rsidR="0098009F" w:rsidRPr="00DA4989" w:rsidRDefault="005A7CDA">
      <w:pPr>
        <w:numPr>
          <w:ilvl w:val="0"/>
          <w:numId w:val="78"/>
        </w:numPr>
        <w:rPr>
          <w:lang w:val="en-US"/>
        </w:rPr>
      </w:pPr>
      <w:r w:rsidRPr="00DA4989">
        <w:rPr>
          <w:lang w:val="en-US"/>
        </w:rPr>
        <w:t>Bước 5: Thêm nhiễu và clamp để tránh giá trị ngoài range, đảm bảo tính thực tế.</w:t>
      </w:r>
    </w:p>
    <w:p w14:paraId="2621201A" w14:textId="4B3A67F2" w:rsidR="005A7CDA" w:rsidRPr="005A7CDA" w:rsidRDefault="005A7CDA">
      <w:pPr>
        <w:pStyle w:val="Heading4"/>
        <w:numPr>
          <w:ilvl w:val="3"/>
          <w:numId w:val="127"/>
        </w:numPr>
        <w:rPr>
          <w:lang w:val="en-US"/>
        </w:rPr>
      </w:pPr>
      <w:r w:rsidRPr="005A7CDA">
        <w:rPr>
          <w:lang w:val="en-US"/>
        </w:rPr>
        <w:t>Triển Khai Cụ Thể</w:t>
      </w:r>
      <w:r w:rsidR="00DA4989">
        <w:rPr>
          <w:lang w:val="en-US"/>
        </w:rPr>
        <w:t xml:space="preserve">: </w:t>
      </w:r>
    </w:p>
    <w:p w14:paraId="6E935C12" w14:textId="5DFF8F85" w:rsidR="005A7CDA" w:rsidRPr="005A7CDA" w:rsidRDefault="005A7CDA">
      <w:pPr>
        <w:numPr>
          <w:ilvl w:val="0"/>
          <w:numId w:val="21"/>
        </w:numPr>
        <w:rPr>
          <w:lang w:val="en-US"/>
        </w:rPr>
      </w:pPr>
      <w:r w:rsidRPr="005A7CDA">
        <w:rPr>
          <w:lang w:val="en-US"/>
        </w:rPr>
        <w:t>Định nghĩa hàm fgsm_attack</w:t>
      </w:r>
    </w:p>
    <w:p w14:paraId="615A7369" w14:textId="77777777" w:rsidR="005A7CDA" w:rsidRPr="005A7CDA" w:rsidRDefault="005A7CDA" w:rsidP="00DA4989">
      <w:pPr>
        <w:pStyle w:val="Code"/>
        <w:ind w:left="567"/>
        <w:rPr>
          <w:lang w:val="en-US"/>
        </w:rPr>
      </w:pPr>
      <w:r w:rsidRPr="005A7CDA">
        <w:rPr>
          <w:lang w:val="en-US"/>
        </w:rPr>
        <w:t>def fgsm_attack(model, criterion, data, label, epsilon=0.1):</w:t>
      </w:r>
    </w:p>
    <w:p w14:paraId="660A7B67" w14:textId="77777777" w:rsidR="005A7CDA" w:rsidRPr="005A7CDA" w:rsidRDefault="005A7CDA" w:rsidP="00DA4989">
      <w:pPr>
        <w:pStyle w:val="Code"/>
        <w:ind w:left="567"/>
        <w:rPr>
          <w:lang w:val="en-US"/>
        </w:rPr>
      </w:pPr>
      <w:r w:rsidRPr="005A7CDA">
        <w:rPr>
          <w:lang w:val="en-US"/>
        </w:rPr>
        <w:t xml:space="preserve">    data.requires_grad = True</w:t>
      </w:r>
    </w:p>
    <w:p w14:paraId="3B2D0CB7" w14:textId="77777777" w:rsidR="005A7CDA" w:rsidRPr="005A7CDA" w:rsidRDefault="005A7CDA" w:rsidP="00DA4989">
      <w:pPr>
        <w:pStyle w:val="Code"/>
        <w:ind w:left="567"/>
        <w:rPr>
          <w:lang w:val="en-US"/>
        </w:rPr>
      </w:pPr>
      <w:r w:rsidRPr="005A7CDA">
        <w:rPr>
          <w:lang w:val="en-US"/>
        </w:rPr>
        <w:t xml:space="preserve">    output = model(data)</w:t>
      </w:r>
    </w:p>
    <w:p w14:paraId="4A4D8A58" w14:textId="77777777" w:rsidR="005A7CDA" w:rsidRPr="005A7CDA" w:rsidRDefault="005A7CDA" w:rsidP="00DA4989">
      <w:pPr>
        <w:pStyle w:val="Code"/>
        <w:ind w:left="567"/>
        <w:rPr>
          <w:lang w:val="en-US"/>
        </w:rPr>
      </w:pPr>
      <w:r w:rsidRPr="005A7CDA">
        <w:rPr>
          <w:lang w:val="en-US"/>
        </w:rPr>
        <w:t xml:space="preserve">    loss = criterion(output, label)</w:t>
      </w:r>
    </w:p>
    <w:p w14:paraId="1BC11ED9" w14:textId="77777777" w:rsidR="005A7CDA" w:rsidRPr="005A7CDA" w:rsidRDefault="005A7CDA" w:rsidP="00DA4989">
      <w:pPr>
        <w:pStyle w:val="Code"/>
        <w:ind w:left="567"/>
        <w:rPr>
          <w:lang w:val="en-US"/>
        </w:rPr>
      </w:pPr>
      <w:r w:rsidRPr="005A7CDA">
        <w:rPr>
          <w:lang w:val="en-US"/>
        </w:rPr>
        <w:t xml:space="preserve">    model.zero_grad()</w:t>
      </w:r>
    </w:p>
    <w:p w14:paraId="5AC92C3E" w14:textId="77777777" w:rsidR="005A7CDA" w:rsidRPr="005A7CDA" w:rsidRDefault="005A7CDA" w:rsidP="00DA4989">
      <w:pPr>
        <w:pStyle w:val="Code"/>
        <w:ind w:left="567"/>
        <w:rPr>
          <w:lang w:val="en-US"/>
        </w:rPr>
      </w:pPr>
      <w:r w:rsidRPr="005A7CDA">
        <w:rPr>
          <w:lang w:val="en-US"/>
        </w:rPr>
        <w:t xml:space="preserve">    loss.backward()</w:t>
      </w:r>
    </w:p>
    <w:p w14:paraId="72B33650" w14:textId="77777777" w:rsidR="005A7CDA" w:rsidRPr="005A7CDA" w:rsidRDefault="005A7CDA" w:rsidP="00DA4989">
      <w:pPr>
        <w:pStyle w:val="Code"/>
        <w:ind w:left="567"/>
        <w:rPr>
          <w:lang w:val="en-US"/>
        </w:rPr>
      </w:pPr>
      <w:r w:rsidRPr="005A7CDA">
        <w:rPr>
          <w:lang w:val="en-US"/>
        </w:rPr>
        <w:t xml:space="preserve">    data_grad = data.grad.data</w:t>
      </w:r>
    </w:p>
    <w:p w14:paraId="60379B90" w14:textId="77777777" w:rsidR="005A7CDA" w:rsidRPr="005A7CDA" w:rsidRDefault="005A7CDA" w:rsidP="00DA4989">
      <w:pPr>
        <w:pStyle w:val="Code"/>
        <w:ind w:left="567"/>
        <w:rPr>
          <w:lang w:val="en-US"/>
        </w:rPr>
      </w:pPr>
      <w:r w:rsidRPr="005A7CDA">
        <w:rPr>
          <w:lang w:val="en-US"/>
        </w:rPr>
        <w:t xml:space="preserve">    sign_data_grad = data_grad.sign()</w:t>
      </w:r>
    </w:p>
    <w:p w14:paraId="5057D0EF" w14:textId="77777777" w:rsidR="005A7CDA" w:rsidRPr="005A7CDA" w:rsidRDefault="005A7CDA" w:rsidP="00DA4989">
      <w:pPr>
        <w:pStyle w:val="Code"/>
        <w:ind w:left="567"/>
        <w:rPr>
          <w:lang w:val="en-US"/>
        </w:rPr>
      </w:pPr>
      <w:r w:rsidRPr="005A7CDA">
        <w:rPr>
          <w:lang w:val="en-US"/>
        </w:rPr>
        <w:t xml:space="preserve">    perturbed_data = data + epsilon * sign_data_grad</w:t>
      </w:r>
    </w:p>
    <w:p w14:paraId="53F730B2" w14:textId="77777777" w:rsidR="005A7CDA" w:rsidRPr="005A7CDA" w:rsidRDefault="005A7CDA" w:rsidP="00DA4989">
      <w:pPr>
        <w:pStyle w:val="Code"/>
        <w:ind w:left="567"/>
        <w:rPr>
          <w:lang w:val="en-US"/>
        </w:rPr>
      </w:pPr>
      <w:r w:rsidRPr="005A7CDA">
        <w:rPr>
          <w:lang w:val="en-US"/>
        </w:rPr>
        <w:t xml:space="preserve">    perturbed_data = torch.clamp(perturbed_data, 0, 1)</w:t>
      </w:r>
    </w:p>
    <w:p w14:paraId="361220B2" w14:textId="4D140EA1" w:rsidR="005A7CDA" w:rsidRDefault="005A7CDA" w:rsidP="00DA4989">
      <w:pPr>
        <w:pStyle w:val="Code"/>
        <w:ind w:left="567"/>
        <w:rPr>
          <w:lang w:val="en-US"/>
        </w:rPr>
      </w:pPr>
      <w:r w:rsidRPr="005A7CDA">
        <w:rPr>
          <w:lang w:val="en-US"/>
        </w:rPr>
        <w:t xml:space="preserve">    return perturbed_data</w:t>
      </w:r>
    </w:p>
    <w:p w14:paraId="04440531" w14:textId="729AC205" w:rsidR="005A7CDA" w:rsidRPr="005A7CDA" w:rsidRDefault="005A7CDA" w:rsidP="009E4F66">
      <w:pPr>
        <w:rPr>
          <w:lang w:val="en-US"/>
        </w:rPr>
      </w:pPr>
      <w:r w:rsidRPr="005A7CDA">
        <w:rPr>
          <w:lang w:val="en-US"/>
        </w:rPr>
        <w:t>Giải thích code:</w:t>
      </w:r>
    </w:p>
    <w:p w14:paraId="4087E26C" w14:textId="77777777" w:rsidR="005A7CDA" w:rsidRPr="005A7CDA" w:rsidRDefault="005A7CDA">
      <w:pPr>
        <w:numPr>
          <w:ilvl w:val="0"/>
          <w:numId w:val="79"/>
        </w:numPr>
        <w:rPr>
          <w:lang w:val="en-US"/>
        </w:rPr>
      </w:pPr>
      <w:r w:rsidRPr="005A7CDA">
        <w:rPr>
          <w:lang w:val="en-US"/>
        </w:rPr>
        <w:t>data.requires_grad = True: Kích hoạt gradient tracking cho input data (tensor của features).</w:t>
      </w:r>
    </w:p>
    <w:p w14:paraId="38062DDB" w14:textId="77777777" w:rsidR="005A7CDA" w:rsidRPr="005A7CDA" w:rsidRDefault="005A7CDA">
      <w:pPr>
        <w:numPr>
          <w:ilvl w:val="0"/>
          <w:numId w:val="79"/>
        </w:numPr>
        <w:rPr>
          <w:lang w:val="en-US"/>
        </w:rPr>
      </w:pPr>
      <w:r w:rsidRPr="005A7CDA">
        <w:rPr>
          <w:lang w:val="en-US"/>
        </w:rPr>
        <w:t>output = model(data): Forward pass để lấy prediction.</w:t>
      </w:r>
    </w:p>
    <w:p w14:paraId="6019F2F0" w14:textId="77777777" w:rsidR="005A7CDA" w:rsidRPr="005A7CDA" w:rsidRDefault="005A7CDA">
      <w:pPr>
        <w:numPr>
          <w:ilvl w:val="0"/>
          <w:numId w:val="79"/>
        </w:numPr>
        <w:rPr>
          <w:lang w:val="en-US"/>
        </w:rPr>
      </w:pPr>
      <w:r w:rsidRPr="005A7CDA">
        <w:rPr>
          <w:lang w:val="en-US"/>
        </w:rPr>
        <w:t>loss = criterion(output, label): Tính loss (ở đây là BCELoss, label=1.0 cho malicious).</w:t>
      </w:r>
    </w:p>
    <w:p w14:paraId="5E89CCDC" w14:textId="77777777" w:rsidR="005A7CDA" w:rsidRPr="005A7CDA" w:rsidRDefault="005A7CDA">
      <w:pPr>
        <w:numPr>
          <w:ilvl w:val="0"/>
          <w:numId w:val="79"/>
        </w:numPr>
        <w:rPr>
          <w:lang w:val="en-US"/>
        </w:rPr>
      </w:pPr>
      <w:r w:rsidRPr="005A7CDA">
        <w:rPr>
          <w:lang w:val="en-US"/>
        </w:rPr>
        <w:t xml:space="preserve">model.zero_grad() và loss.backward(): Xóa gradient và backprop để tính </w:t>
      </w:r>
      <w:r w:rsidRPr="005A7CDA">
        <w:rPr>
          <w:rFonts w:ascii="Cambria Math" w:hAnsi="Cambria Math" w:cs="Cambria Math"/>
          <w:lang w:val="en-US"/>
        </w:rPr>
        <w:t>∇</w:t>
      </w:r>
      <w:r w:rsidRPr="005A7CDA">
        <w:rPr>
          <w:lang w:val="en-US"/>
        </w:rPr>
        <w:t>_data loss.</w:t>
      </w:r>
    </w:p>
    <w:p w14:paraId="6784EE6F" w14:textId="77777777" w:rsidR="005A7CDA" w:rsidRPr="005A7CDA" w:rsidRDefault="005A7CDA">
      <w:pPr>
        <w:numPr>
          <w:ilvl w:val="0"/>
          <w:numId w:val="79"/>
        </w:numPr>
        <w:rPr>
          <w:lang w:val="en-US"/>
        </w:rPr>
      </w:pPr>
      <w:r w:rsidRPr="005A7CDA">
        <w:rPr>
          <w:lang w:val="en-US"/>
        </w:rPr>
        <w:t>sign_data_grad = data_grad.sign(): Lấy sign của gradient.</w:t>
      </w:r>
    </w:p>
    <w:p w14:paraId="71BC0258" w14:textId="77777777" w:rsidR="005A7CDA" w:rsidRPr="005A7CDA" w:rsidRDefault="005A7CDA">
      <w:pPr>
        <w:numPr>
          <w:ilvl w:val="0"/>
          <w:numId w:val="79"/>
        </w:numPr>
        <w:rPr>
          <w:lang w:val="en-US"/>
        </w:rPr>
      </w:pPr>
      <w:r w:rsidRPr="005A7CDA">
        <w:rPr>
          <w:lang w:val="en-US"/>
        </w:rPr>
        <w:t>perturbed_data = data + epsilon * sign_data_grad: Tạo adversarial data.</w:t>
      </w:r>
    </w:p>
    <w:p w14:paraId="54B2EAFF" w14:textId="77777777" w:rsidR="005A7CDA" w:rsidRPr="005A7CDA" w:rsidRDefault="005A7CDA">
      <w:pPr>
        <w:numPr>
          <w:ilvl w:val="0"/>
          <w:numId w:val="79"/>
        </w:numPr>
        <w:rPr>
          <w:lang w:val="en-US"/>
        </w:rPr>
      </w:pPr>
      <w:r w:rsidRPr="005A7CDA">
        <w:rPr>
          <w:lang w:val="en-US"/>
        </w:rPr>
        <w:t>torch.clamp(perturbed_data, 0, 1): Giới hạn giá trị trong [0,1] vì features đã chuẩn hóa.</w:t>
      </w:r>
    </w:p>
    <w:p w14:paraId="6EEE0A62" w14:textId="77777777" w:rsidR="005A7CDA" w:rsidRPr="005A7CDA" w:rsidRDefault="005A7CDA" w:rsidP="009E4F66">
      <w:pPr>
        <w:rPr>
          <w:lang w:val="en-US"/>
        </w:rPr>
      </w:pPr>
      <w:r w:rsidRPr="005A7CDA">
        <w:rPr>
          <w:lang w:val="en-US"/>
        </w:rPr>
        <w:t>Hàm này là core của FGSM, và có thể được gọi với data từ features PDF.</w:t>
      </w:r>
    </w:p>
    <w:p w14:paraId="7CFC810B" w14:textId="36A408C3" w:rsidR="005A7CDA" w:rsidRPr="005A7CDA" w:rsidRDefault="005A7CDA">
      <w:pPr>
        <w:numPr>
          <w:ilvl w:val="0"/>
          <w:numId w:val="21"/>
        </w:numPr>
        <w:rPr>
          <w:lang w:val="en-US"/>
        </w:rPr>
      </w:pPr>
      <w:r w:rsidRPr="005A7CDA">
        <w:rPr>
          <w:lang w:val="en-US"/>
        </w:rPr>
        <w:t>Tích hợp với feature extraction</w:t>
      </w:r>
    </w:p>
    <w:p w14:paraId="2CED4C9A" w14:textId="77777777" w:rsidR="005A7CDA" w:rsidRPr="005A7CDA" w:rsidRDefault="005A7CDA" w:rsidP="00DA4989">
      <w:pPr>
        <w:pStyle w:val="Code"/>
        <w:ind w:left="567"/>
        <w:rPr>
          <w:lang w:val="en-US"/>
        </w:rPr>
      </w:pPr>
      <w:r w:rsidRPr="005A7CDA">
        <w:rPr>
          <w:lang w:val="en-US"/>
        </w:rPr>
        <w:lastRenderedPageBreak/>
        <w:t>def extract_pdf_features(file_path):</w:t>
      </w:r>
    </w:p>
    <w:p w14:paraId="26A07050" w14:textId="77777777" w:rsidR="005A7CDA" w:rsidRPr="005A7CDA" w:rsidRDefault="005A7CDA" w:rsidP="00DA4989">
      <w:pPr>
        <w:pStyle w:val="Code"/>
        <w:ind w:left="567"/>
        <w:rPr>
          <w:lang w:val="en-US"/>
        </w:rPr>
      </w:pPr>
      <w:r w:rsidRPr="005A7CDA">
        <w:rPr>
          <w:lang w:val="en-US"/>
        </w:rPr>
        <w:t xml:space="preserve">    try:</w:t>
      </w:r>
    </w:p>
    <w:p w14:paraId="740161A9" w14:textId="77777777" w:rsidR="005A7CDA" w:rsidRPr="005A7CDA" w:rsidRDefault="005A7CDA" w:rsidP="00DA4989">
      <w:pPr>
        <w:pStyle w:val="Code"/>
        <w:ind w:left="567"/>
        <w:rPr>
          <w:lang w:val="en-US"/>
        </w:rPr>
      </w:pPr>
      <w:r w:rsidRPr="005A7CDA">
        <w:rPr>
          <w:lang w:val="en-US"/>
        </w:rPr>
        <w:t xml:space="preserve">        with open(file_path, 'rb') as f:</w:t>
      </w:r>
    </w:p>
    <w:p w14:paraId="740C7DDD" w14:textId="77777777" w:rsidR="005A7CDA" w:rsidRPr="005A7CDA" w:rsidRDefault="005A7CDA" w:rsidP="00DA4989">
      <w:pPr>
        <w:pStyle w:val="Code"/>
        <w:ind w:left="567"/>
        <w:rPr>
          <w:lang w:val="en-US"/>
        </w:rPr>
      </w:pPr>
      <w:r w:rsidRPr="005A7CDA">
        <w:rPr>
          <w:lang w:val="en-US"/>
        </w:rPr>
        <w:t xml:space="preserve">            reader = PyPDF2.PdfReader(f)</w:t>
      </w:r>
    </w:p>
    <w:p w14:paraId="1E456FAA" w14:textId="77777777" w:rsidR="005A7CDA" w:rsidRPr="005A7CDA" w:rsidRDefault="005A7CDA" w:rsidP="00DA4989">
      <w:pPr>
        <w:pStyle w:val="Code"/>
        <w:ind w:left="567"/>
        <w:rPr>
          <w:lang w:val="en-US"/>
        </w:rPr>
      </w:pPr>
      <w:r w:rsidRPr="005A7CDA">
        <w:rPr>
          <w:lang w:val="en-US"/>
        </w:rPr>
        <w:t xml:space="preserve">            features = []</w:t>
      </w:r>
    </w:p>
    <w:p w14:paraId="68D98148" w14:textId="77777777" w:rsidR="005A7CDA" w:rsidRPr="005A7CDA" w:rsidRDefault="005A7CDA" w:rsidP="00DA4989">
      <w:pPr>
        <w:pStyle w:val="Code"/>
        <w:ind w:left="567"/>
        <w:rPr>
          <w:lang w:val="en-US"/>
        </w:rPr>
      </w:pPr>
      <w:r w:rsidRPr="005A7CDA">
        <w:rPr>
          <w:lang w:val="en-US"/>
        </w:rPr>
        <w:t xml:space="preserve">            features.append(len(reader.pages))  # Page count</w:t>
      </w:r>
    </w:p>
    <w:p w14:paraId="7B418DA8" w14:textId="77777777" w:rsidR="005A7CDA" w:rsidRPr="005A7CDA" w:rsidRDefault="005A7CDA" w:rsidP="00DA4989">
      <w:pPr>
        <w:pStyle w:val="Code"/>
        <w:ind w:left="567"/>
        <w:rPr>
          <w:lang w:val="en-US"/>
        </w:rPr>
      </w:pPr>
      <w:r w:rsidRPr="005A7CDA">
        <w:rPr>
          <w:lang w:val="en-US"/>
        </w:rPr>
        <w:t xml:space="preserve">            features.append(1 if reader.metadata else 0)  # Metadata presence</w:t>
      </w:r>
    </w:p>
    <w:p w14:paraId="1CE45274" w14:textId="77777777" w:rsidR="005A7CDA" w:rsidRPr="005A7CDA" w:rsidRDefault="005A7CDA" w:rsidP="00DA4989">
      <w:pPr>
        <w:pStyle w:val="Code"/>
        <w:ind w:left="567"/>
        <w:rPr>
          <w:lang w:val="en-US"/>
        </w:rPr>
      </w:pPr>
      <w:r w:rsidRPr="005A7CDA">
        <w:rPr>
          <w:lang w:val="en-US"/>
        </w:rPr>
        <w:t xml:space="preserve">            xref_count = len(reader.xref) if hasattr(reader, 'xref') else 0</w:t>
      </w:r>
    </w:p>
    <w:p w14:paraId="7E3BFFAF" w14:textId="77777777" w:rsidR="005A7CDA" w:rsidRPr="005A7CDA" w:rsidRDefault="005A7CDA" w:rsidP="00DA4989">
      <w:pPr>
        <w:pStyle w:val="Code"/>
        <w:ind w:left="567"/>
        <w:rPr>
          <w:lang w:val="en-US"/>
        </w:rPr>
      </w:pPr>
      <w:r w:rsidRPr="005A7CDA">
        <w:rPr>
          <w:lang w:val="en-US"/>
        </w:rPr>
        <w:t xml:space="preserve">            features.append(xref_count)</w:t>
      </w:r>
    </w:p>
    <w:p w14:paraId="5ECCCAB8" w14:textId="77777777" w:rsidR="005A7CDA" w:rsidRPr="005A7CDA" w:rsidRDefault="005A7CDA" w:rsidP="00DA4989">
      <w:pPr>
        <w:pStyle w:val="Code"/>
        <w:ind w:left="567"/>
        <w:rPr>
          <w:lang w:val="en-US"/>
        </w:rPr>
      </w:pPr>
      <w:r w:rsidRPr="005A7CDA">
        <w:rPr>
          <w:lang w:val="en-US"/>
        </w:rPr>
        <w:t xml:space="preserve">            has_js = 0</w:t>
      </w:r>
    </w:p>
    <w:p w14:paraId="7189CF48" w14:textId="77777777" w:rsidR="005A7CDA" w:rsidRPr="005A7CDA" w:rsidRDefault="005A7CDA" w:rsidP="00DA4989">
      <w:pPr>
        <w:pStyle w:val="Code"/>
        <w:ind w:left="567"/>
        <w:rPr>
          <w:lang w:val="en-US"/>
        </w:rPr>
      </w:pPr>
      <w:r w:rsidRPr="005A7CDA">
        <w:rPr>
          <w:lang w:val="en-US"/>
        </w:rPr>
        <w:t xml:space="preserve">            for page in reader.pages:</w:t>
      </w:r>
    </w:p>
    <w:p w14:paraId="4EE1E036" w14:textId="77777777" w:rsidR="005A7CDA" w:rsidRPr="005A7CDA" w:rsidRDefault="005A7CDA" w:rsidP="00DA4989">
      <w:pPr>
        <w:pStyle w:val="Code"/>
        <w:ind w:left="567"/>
        <w:rPr>
          <w:lang w:val="en-US"/>
        </w:rPr>
      </w:pPr>
      <w:r w:rsidRPr="005A7CDA">
        <w:rPr>
          <w:lang w:val="en-US"/>
        </w:rPr>
        <w:t xml:space="preserve">                if '/JS' in page or '/JavaScript' in page:</w:t>
      </w:r>
    </w:p>
    <w:p w14:paraId="4A63568D" w14:textId="77777777" w:rsidR="005A7CDA" w:rsidRPr="005A7CDA" w:rsidRDefault="005A7CDA" w:rsidP="00DA4989">
      <w:pPr>
        <w:pStyle w:val="Code"/>
        <w:ind w:left="567"/>
        <w:rPr>
          <w:lang w:val="en-US"/>
        </w:rPr>
      </w:pPr>
      <w:r w:rsidRPr="005A7CDA">
        <w:rPr>
          <w:lang w:val="en-US"/>
        </w:rPr>
        <w:t xml:space="preserve">                    has_js = 1</w:t>
      </w:r>
    </w:p>
    <w:p w14:paraId="5FFC3E61" w14:textId="77777777" w:rsidR="005A7CDA" w:rsidRPr="005A7CDA" w:rsidRDefault="005A7CDA" w:rsidP="00DA4989">
      <w:pPr>
        <w:pStyle w:val="Code"/>
        <w:ind w:left="567"/>
        <w:rPr>
          <w:lang w:val="en-US"/>
        </w:rPr>
      </w:pPr>
      <w:r w:rsidRPr="005A7CDA">
        <w:rPr>
          <w:lang w:val="en-US"/>
        </w:rPr>
        <w:t xml:space="preserve">                    break</w:t>
      </w:r>
    </w:p>
    <w:p w14:paraId="6AF2034D" w14:textId="77777777" w:rsidR="005A7CDA" w:rsidRPr="005A7CDA" w:rsidRDefault="005A7CDA" w:rsidP="00DA4989">
      <w:pPr>
        <w:pStyle w:val="Code"/>
        <w:ind w:left="567"/>
        <w:rPr>
          <w:lang w:val="en-US"/>
        </w:rPr>
      </w:pPr>
      <w:r w:rsidRPr="005A7CDA">
        <w:rPr>
          <w:lang w:val="en-US"/>
        </w:rPr>
        <w:t xml:space="preserve">            features.append(has_js)</w:t>
      </w:r>
    </w:p>
    <w:p w14:paraId="617588AC" w14:textId="77777777" w:rsidR="005A7CDA" w:rsidRPr="005A7CDA" w:rsidRDefault="005A7CDA" w:rsidP="00DA4989">
      <w:pPr>
        <w:pStyle w:val="Code"/>
        <w:ind w:left="567"/>
        <w:rPr>
          <w:lang w:val="en-US"/>
        </w:rPr>
      </w:pPr>
      <w:r w:rsidRPr="005A7CDA">
        <w:rPr>
          <w:lang w:val="en-US"/>
        </w:rPr>
        <w:t xml:space="preserve">            features.append(os.path.getsize(file_path))</w:t>
      </w:r>
    </w:p>
    <w:p w14:paraId="7509174E" w14:textId="77777777" w:rsidR="005A7CDA" w:rsidRPr="005A7CDA" w:rsidRDefault="005A7CDA" w:rsidP="00DA4989">
      <w:pPr>
        <w:pStyle w:val="Code"/>
        <w:ind w:left="567"/>
        <w:rPr>
          <w:lang w:val="en-US"/>
        </w:rPr>
      </w:pPr>
      <w:r w:rsidRPr="005A7CDA">
        <w:rPr>
          <w:lang w:val="en-US"/>
        </w:rPr>
        <w:t xml:space="preserve">            info = reader.metadata or {}</w:t>
      </w:r>
    </w:p>
    <w:p w14:paraId="78D00FF5" w14:textId="77777777" w:rsidR="005A7CDA" w:rsidRPr="005A7CDA" w:rsidRDefault="005A7CDA" w:rsidP="00DA4989">
      <w:pPr>
        <w:pStyle w:val="Code"/>
        <w:ind w:left="567"/>
        <w:rPr>
          <w:lang w:val="en-US"/>
        </w:rPr>
      </w:pPr>
      <w:r w:rsidRPr="005A7CDA">
        <w:rPr>
          <w:lang w:val="en-US"/>
        </w:rPr>
        <w:t xml:space="preserve">            features.append(len(info))</w:t>
      </w:r>
    </w:p>
    <w:p w14:paraId="61011753" w14:textId="77777777" w:rsidR="005A7CDA" w:rsidRPr="005A7CDA" w:rsidRDefault="005A7CDA" w:rsidP="00DA4989">
      <w:pPr>
        <w:pStyle w:val="Code"/>
        <w:ind w:left="567"/>
        <w:rPr>
          <w:lang w:val="en-US"/>
        </w:rPr>
      </w:pPr>
      <w:r w:rsidRPr="005A7CDA">
        <w:rPr>
          <w:lang w:val="en-US"/>
        </w:rPr>
        <w:t xml:space="preserve">            embedded = 0</w:t>
      </w:r>
    </w:p>
    <w:p w14:paraId="01E8A598" w14:textId="77777777" w:rsidR="005A7CDA" w:rsidRPr="005A7CDA" w:rsidRDefault="005A7CDA" w:rsidP="00DA4989">
      <w:pPr>
        <w:pStyle w:val="Code"/>
        <w:ind w:left="567"/>
        <w:rPr>
          <w:lang w:val="en-US"/>
        </w:rPr>
      </w:pPr>
      <w:r w:rsidRPr="005A7CDA">
        <w:rPr>
          <w:lang w:val="en-US"/>
        </w:rPr>
        <w:t xml:space="preserve">            for page in reader.pages:</w:t>
      </w:r>
    </w:p>
    <w:p w14:paraId="552574E9" w14:textId="77777777" w:rsidR="005A7CDA" w:rsidRPr="005A7CDA" w:rsidRDefault="005A7CDA" w:rsidP="00DA4989">
      <w:pPr>
        <w:pStyle w:val="Code"/>
        <w:ind w:left="567"/>
        <w:rPr>
          <w:lang w:val="en-US"/>
        </w:rPr>
      </w:pPr>
      <w:r w:rsidRPr="005A7CDA">
        <w:rPr>
          <w:lang w:val="en-US"/>
        </w:rPr>
        <w:t xml:space="preserve">                if '/EmbeddedFile' in page or '/Annots' in page:</w:t>
      </w:r>
    </w:p>
    <w:p w14:paraId="1902ED6F" w14:textId="77777777" w:rsidR="005A7CDA" w:rsidRPr="005A7CDA" w:rsidRDefault="005A7CDA" w:rsidP="00DA4989">
      <w:pPr>
        <w:pStyle w:val="Code"/>
        <w:ind w:left="567"/>
        <w:rPr>
          <w:lang w:val="en-US"/>
        </w:rPr>
      </w:pPr>
      <w:r w:rsidRPr="005A7CDA">
        <w:rPr>
          <w:lang w:val="en-US"/>
        </w:rPr>
        <w:t xml:space="preserve">                    embedded += 1</w:t>
      </w:r>
    </w:p>
    <w:p w14:paraId="205B7D30" w14:textId="77777777" w:rsidR="005A7CDA" w:rsidRPr="005A7CDA" w:rsidRDefault="005A7CDA" w:rsidP="00DA4989">
      <w:pPr>
        <w:pStyle w:val="Code"/>
        <w:ind w:left="567"/>
        <w:rPr>
          <w:lang w:val="en-US"/>
        </w:rPr>
      </w:pPr>
      <w:r w:rsidRPr="005A7CDA">
        <w:rPr>
          <w:lang w:val="en-US"/>
        </w:rPr>
        <w:t xml:space="preserve">            features.append(embedded)</w:t>
      </w:r>
    </w:p>
    <w:p w14:paraId="70DE6750" w14:textId="77777777" w:rsidR="005A7CDA" w:rsidRPr="005A7CDA" w:rsidRDefault="005A7CDA" w:rsidP="00DA4989">
      <w:pPr>
        <w:pStyle w:val="Code"/>
        <w:ind w:left="567"/>
        <w:rPr>
          <w:lang w:val="en-US"/>
        </w:rPr>
      </w:pPr>
      <w:r w:rsidRPr="005A7CDA">
        <w:rPr>
          <w:lang w:val="en-US"/>
        </w:rPr>
        <w:t xml:space="preserve">            features = np.array(features, dtype=np.float32)</w:t>
      </w:r>
    </w:p>
    <w:p w14:paraId="1F2E4FD7" w14:textId="77777777" w:rsidR="005A7CDA" w:rsidRPr="005A7CDA" w:rsidRDefault="005A7CDA" w:rsidP="00DA4989">
      <w:pPr>
        <w:pStyle w:val="Code"/>
        <w:ind w:left="567"/>
        <w:rPr>
          <w:lang w:val="en-US"/>
        </w:rPr>
      </w:pPr>
      <w:r w:rsidRPr="005A7CDA">
        <w:rPr>
          <w:lang w:val="en-US"/>
        </w:rPr>
        <w:t xml:space="preserve">            max_values = np.array([100, 1, 1000, 1, 1e7, 10, 100], dtype=np.float32)</w:t>
      </w:r>
    </w:p>
    <w:p w14:paraId="4EB9B49C" w14:textId="77777777" w:rsidR="005A7CDA" w:rsidRPr="005A7CDA" w:rsidRDefault="005A7CDA" w:rsidP="00DA4989">
      <w:pPr>
        <w:pStyle w:val="Code"/>
        <w:ind w:left="567"/>
        <w:rPr>
          <w:lang w:val="en-US"/>
        </w:rPr>
      </w:pPr>
      <w:r w:rsidRPr="005A7CDA">
        <w:rPr>
          <w:lang w:val="en-US"/>
        </w:rPr>
        <w:t xml:space="preserve">            features = np.clip(features / max_values, 0, 1)</w:t>
      </w:r>
    </w:p>
    <w:p w14:paraId="4552A5C7" w14:textId="77777777" w:rsidR="005A7CDA" w:rsidRPr="005A7CDA" w:rsidRDefault="005A7CDA" w:rsidP="00DA4989">
      <w:pPr>
        <w:pStyle w:val="Code"/>
        <w:ind w:left="567"/>
        <w:rPr>
          <w:lang w:val="en-US"/>
        </w:rPr>
      </w:pPr>
      <w:r w:rsidRPr="005A7CDA">
        <w:rPr>
          <w:lang w:val="en-US"/>
        </w:rPr>
        <w:t xml:space="preserve">            return features</w:t>
      </w:r>
    </w:p>
    <w:p w14:paraId="0EAEACB8" w14:textId="77777777" w:rsidR="005A7CDA" w:rsidRPr="005A7CDA" w:rsidRDefault="005A7CDA" w:rsidP="00DA4989">
      <w:pPr>
        <w:pStyle w:val="Code"/>
        <w:ind w:left="567"/>
        <w:rPr>
          <w:lang w:val="en-US"/>
        </w:rPr>
      </w:pPr>
      <w:r w:rsidRPr="005A7CDA">
        <w:rPr>
          <w:lang w:val="en-US"/>
        </w:rPr>
        <w:t xml:space="preserve">    except Exception as e:</w:t>
      </w:r>
    </w:p>
    <w:p w14:paraId="5E24D81F" w14:textId="77777777" w:rsidR="005A7CDA" w:rsidRPr="005A7CDA" w:rsidRDefault="005A7CDA" w:rsidP="00DA4989">
      <w:pPr>
        <w:pStyle w:val="Code"/>
        <w:ind w:left="567"/>
        <w:rPr>
          <w:lang w:val="en-US"/>
        </w:rPr>
      </w:pPr>
      <w:r w:rsidRPr="005A7CDA">
        <w:rPr>
          <w:lang w:val="en-US"/>
        </w:rPr>
        <w:t xml:space="preserve">        print(f"PDF parsing error: {e}")</w:t>
      </w:r>
    </w:p>
    <w:p w14:paraId="260A4235" w14:textId="77777777" w:rsidR="005A7CDA" w:rsidRDefault="005A7CDA" w:rsidP="00DA4989">
      <w:pPr>
        <w:pStyle w:val="Code"/>
        <w:ind w:left="567"/>
        <w:rPr>
          <w:lang w:val="en-US"/>
        </w:rPr>
      </w:pPr>
      <w:r w:rsidRPr="005A7CDA">
        <w:rPr>
          <w:lang w:val="en-US"/>
        </w:rPr>
        <w:t xml:space="preserve">        return None</w:t>
      </w:r>
    </w:p>
    <w:p w14:paraId="222481E8" w14:textId="53600770" w:rsidR="005A7CDA" w:rsidRPr="005A7CDA" w:rsidRDefault="005A7CDA" w:rsidP="009E4F66">
      <w:pPr>
        <w:rPr>
          <w:lang w:val="en-US"/>
        </w:rPr>
      </w:pPr>
      <w:r w:rsidRPr="005A7CDA">
        <w:rPr>
          <w:lang w:val="en-US"/>
        </w:rPr>
        <w:t>Giải thích code:</w:t>
      </w:r>
    </w:p>
    <w:p w14:paraId="6D986264" w14:textId="77777777" w:rsidR="005A7CDA" w:rsidRPr="005A7CDA" w:rsidRDefault="005A7CDA">
      <w:pPr>
        <w:numPr>
          <w:ilvl w:val="0"/>
          <w:numId w:val="80"/>
        </w:numPr>
        <w:rPr>
          <w:lang w:val="en-US"/>
        </w:rPr>
      </w:pPr>
      <w:r w:rsidRPr="005A7CDA">
        <w:rPr>
          <w:lang w:val="en-US"/>
        </w:rPr>
        <w:t>Mở file PDF với PyPDF2 và trích xuất 7 features như đã mô tả ở phần detector.</w:t>
      </w:r>
    </w:p>
    <w:p w14:paraId="0A03909D" w14:textId="77777777" w:rsidR="005A7CDA" w:rsidRPr="005A7CDA" w:rsidRDefault="005A7CDA">
      <w:pPr>
        <w:numPr>
          <w:ilvl w:val="0"/>
          <w:numId w:val="80"/>
        </w:numPr>
        <w:rPr>
          <w:lang w:val="en-US"/>
        </w:rPr>
      </w:pPr>
      <w:r w:rsidRPr="005A7CDA">
        <w:rPr>
          <w:lang w:val="en-US"/>
        </w:rPr>
        <w:t>Sử dụng loop để check JavaScript và embedded objects.</w:t>
      </w:r>
    </w:p>
    <w:p w14:paraId="45CF9B4B" w14:textId="77777777" w:rsidR="005A7CDA" w:rsidRPr="005A7CDA" w:rsidRDefault="005A7CDA">
      <w:pPr>
        <w:numPr>
          <w:ilvl w:val="0"/>
          <w:numId w:val="80"/>
        </w:numPr>
        <w:rPr>
          <w:lang w:val="en-US"/>
        </w:rPr>
      </w:pPr>
      <w:r w:rsidRPr="005A7CDA">
        <w:rPr>
          <w:lang w:val="en-US"/>
        </w:rPr>
        <w:t>Chuẩn hóa features bằng chia max_values và clip [0,1] để phù hợp với model input.</w:t>
      </w:r>
    </w:p>
    <w:p w14:paraId="4885784B" w14:textId="77777777" w:rsidR="005A7CDA" w:rsidRPr="005A7CDA" w:rsidRDefault="005A7CDA">
      <w:pPr>
        <w:numPr>
          <w:ilvl w:val="0"/>
          <w:numId w:val="80"/>
        </w:numPr>
        <w:rPr>
          <w:lang w:val="en-US"/>
        </w:rPr>
      </w:pPr>
      <w:r w:rsidRPr="005A7CDA">
        <w:rPr>
          <w:lang w:val="en-US"/>
        </w:rPr>
        <w:t>Xử lý exception để tránh crash khi file lỗi.</w:t>
      </w:r>
    </w:p>
    <w:p w14:paraId="4364AC3D" w14:textId="77777777" w:rsidR="005A7CDA" w:rsidRPr="005A7CDA" w:rsidRDefault="005A7CDA" w:rsidP="009E4F66">
      <w:pPr>
        <w:rPr>
          <w:lang w:val="en-US"/>
        </w:rPr>
      </w:pPr>
      <w:r w:rsidRPr="005A7CDA">
        <w:rPr>
          <w:lang w:val="en-US"/>
        </w:rPr>
        <w:t>Features này sau đó được convert thành tensor để áp dụng FGSM.</w:t>
      </w:r>
    </w:p>
    <w:p w14:paraId="366E1307" w14:textId="65A11CB0" w:rsidR="005A7CDA" w:rsidRPr="005A7CDA" w:rsidRDefault="005A7CDA">
      <w:pPr>
        <w:numPr>
          <w:ilvl w:val="0"/>
          <w:numId w:val="21"/>
        </w:numPr>
        <w:rPr>
          <w:lang w:val="en-US"/>
        </w:rPr>
      </w:pPr>
      <w:r w:rsidRPr="005A7CDA">
        <w:rPr>
          <w:lang w:val="en-US"/>
        </w:rPr>
        <w:lastRenderedPageBreak/>
        <w:t>Áp dụng FGSM trên features thực tế</w:t>
      </w:r>
    </w:p>
    <w:p w14:paraId="3BC618A5" w14:textId="77777777" w:rsidR="005A7CDA" w:rsidRPr="005A7CDA" w:rsidRDefault="005A7CDA" w:rsidP="00DA4989">
      <w:pPr>
        <w:pStyle w:val="Code"/>
        <w:ind w:left="567"/>
        <w:rPr>
          <w:lang w:val="en-US"/>
        </w:rPr>
      </w:pPr>
      <w:r w:rsidRPr="005A7CDA">
        <w:rPr>
          <w:lang w:val="en-US"/>
        </w:rPr>
        <w:t>features_tensor = torch.from_numpy(features).unsqueeze(0)</w:t>
      </w:r>
    </w:p>
    <w:p w14:paraId="39AC4CAE" w14:textId="77777777" w:rsidR="005A7CDA" w:rsidRPr="005A7CDA" w:rsidRDefault="005A7CDA" w:rsidP="00DA4989">
      <w:pPr>
        <w:pStyle w:val="Code"/>
        <w:ind w:left="567"/>
        <w:rPr>
          <w:lang w:val="en-US"/>
        </w:rPr>
      </w:pPr>
      <w:r w:rsidRPr="005A7CDA">
        <w:rPr>
          <w:lang w:val="en-US"/>
        </w:rPr>
        <w:t>label = torch.tensor([[1.0]])</w:t>
      </w:r>
    </w:p>
    <w:p w14:paraId="220687C7" w14:textId="77777777" w:rsidR="005A7CDA" w:rsidRPr="005A7CDA" w:rsidRDefault="005A7CDA" w:rsidP="00DA4989">
      <w:pPr>
        <w:pStyle w:val="Code"/>
        <w:ind w:left="567"/>
        <w:rPr>
          <w:lang w:val="en-US"/>
        </w:rPr>
      </w:pPr>
      <w:r w:rsidRPr="005A7CDA">
        <w:rPr>
          <w:lang w:val="en-US"/>
        </w:rPr>
        <w:t>adv_features = fgsm_attack(model, criterion, features_tensor.clone(), label, epsilon=0.1)</w:t>
      </w:r>
    </w:p>
    <w:p w14:paraId="6F93AB97" w14:textId="77777777" w:rsidR="005A7CDA" w:rsidRPr="005A7CDA" w:rsidRDefault="005A7CDA" w:rsidP="00DA4989">
      <w:pPr>
        <w:pStyle w:val="Code"/>
        <w:ind w:left="567"/>
        <w:rPr>
          <w:lang w:val="en-US"/>
        </w:rPr>
      </w:pPr>
      <w:r w:rsidRPr="005A7CDA">
        <w:rPr>
          <w:lang w:val="en-US"/>
        </w:rPr>
        <w:t>with torch.no_grad():</w:t>
      </w:r>
    </w:p>
    <w:p w14:paraId="5E044951" w14:textId="0F2AB8F1" w:rsidR="005A7CDA" w:rsidRDefault="005A7CDA" w:rsidP="00DA4989">
      <w:pPr>
        <w:pStyle w:val="Code"/>
        <w:ind w:left="567"/>
        <w:rPr>
          <w:lang w:val="en-US"/>
        </w:rPr>
      </w:pPr>
      <w:r w:rsidRPr="005A7CDA">
        <w:rPr>
          <w:lang w:val="en-US"/>
        </w:rPr>
        <w:t xml:space="preserve">    adv_pred = model(adv_features).item()</w:t>
      </w:r>
    </w:p>
    <w:p w14:paraId="725127A2" w14:textId="61218550" w:rsidR="005A7CDA" w:rsidRPr="005A7CDA" w:rsidRDefault="005A7CDA" w:rsidP="009E4F66">
      <w:pPr>
        <w:rPr>
          <w:lang w:val="en-US"/>
        </w:rPr>
      </w:pPr>
      <w:r w:rsidRPr="005A7CDA">
        <w:rPr>
          <w:lang w:val="en-US"/>
        </w:rPr>
        <w:t>Giải thích code:</w:t>
      </w:r>
    </w:p>
    <w:p w14:paraId="2E6A6445" w14:textId="77777777" w:rsidR="005A7CDA" w:rsidRPr="005A7CDA" w:rsidRDefault="005A7CDA">
      <w:pPr>
        <w:numPr>
          <w:ilvl w:val="0"/>
          <w:numId w:val="81"/>
        </w:numPr>
        <w:rPr>
          <w:lang w:val="en-US"/>
        </w:rPr>
      </w:pPr>
      <w:r w:rsidRPr="005A7CDA">
        <w:rPr>
          <w:lang w:val="en-US"/>
        </w:rPr>
        <w:t>Convert features numpy sang tensor và thêm batch dim (unsqueeze(0)).</w:t>
      </w:r>
    </w:p>
    <w:p w14:paraId="42956CA1" w14:textId="77777777" w:rsidR="005A7CDA" w:rsidRPr="005A7CDA" w:rsidRDefault="005A7CDA">
      <w:pPr>
        <w:numPr>
          <w:ilvl w:val="0"/>
          <w:numId w:val="81"/>
        </w:numPr>
        <w:rPr>
          <w:lang w:val="en-US"/>
        </w:rPr>
      </w:pPr>
      <w:r w:rsidRPr="005A7CDA">
        <w:rPr>
          <w:lang w:val="en-US"/>
        </w:rPr>
        <w:t>Clone tensor để tránh modify gốc.</w:t>
      </w:r>
    </w:p>
    <w:p w14:paraId="797533DA" w14:textId="77777777" w:rsidR="005A7CDA" w:rsidRPr="005A7CDA" w:rsidRDefault="005A7CDA">
      <w:pPr>
        <w:numPr>
          <w:ilvl w:val="0"/>
          <w:numId w:val="81"/>
        </w:numPr>
        <w:rPr>
          <w:lang w:val="en-US"/>
        </w:rPr>
      </w:pPr>
      <w:r w:rsidRPr="005A7CDA">
        <w:rPr>
          <w:lang w:val="en-US"/>
        </w:rPr>
        <w:t>Gọi fgsm_attack với criterion=nn.BCELoss().</w:t>
      </w:r>
    </w:p>
    <w:p w14:paraId="49AFBC52" w14:textId="1D5F4A27" w:rsidR="005A7CDA" w:rsidRPr="00DA4989" w:rsidRDefault="005A7CDA">
      <w:pPr>
        <w:numPr>
          <w:ilvl w:val="0"/>
          <w:numId w:val="81"/>
        </w:numPr>
        <w:rPr>
          <w:lang w:val="en-US"/>
        </w:rPr>
      </w:pPr>
      <w:r w:rsidRPr="005A7CDA">
        <w:rPr>
          <w:lang w:val="en-US"/>
        </w:rPr>
        <w:t>Dự đoán trên adv_features với no_grad() để tiết kiệm memory.</w:t>
      </w:r>
    </w:p>
    <w:p w14:paraId="13E4A968" w14:textId="5EABB5C5" w:rsidR="005A7CDA" w:rsidRPr="005A7CDA" w:rsidRDefault="009E4F66">
      <w:pPr>
        <w:numPr>
          <w:ilvl w:val="0"/>
          <w:numId w:val="21"/>
        </w:numPr>
        <w:rPr>
          <w:lang w:val="en-US"/>
        </w:rPr>
      </w:pPr>
      <w:r>
        <w:rPr>
          <w:lang w:val="en-US"/>
        </w:rPr>
        <w:t>Thử nghiệm trên nhiều Epsilons</w:t>
      </w:r>
    </w:p>
    <w:p w14:paraId="3E9DCC98" w14:textId="77777777" w:rsidR="005A7CDA" w:rsidRPr="005A7CDA" w:rsidRDefault="005A7CDA" w:rsidP="009E4F66">
      <w:pPr>
        <w:pStyle w:val="Code"/>
        <w:ind w:left="1134"/>
        <w:rPr>
          <w:lang w:val="en-US"/>
        </w:rPr>
      </w:pPr>
      <w:r w:rsidRPr="005A7CDA">
        <w:rPr>
          <w:lang w:val="en-US"/>
        </w:rPr>
        <w:t>epsilons = [0.05, 0.1, 0.2]</w:t>
      </w:r>
    </w:p>
    <w:p w14:paraId="46BEA8FA" w14:textId="77777777" w:rsidR="005A7CDA" w:rsidRPr="005A7CDA" w:rsidRDefault="005A7CDA" w:rsidP="009E4F66">
      <w:pPr>
        <w:pStyle w:val="Code"/>
        <w:ind w:left="1134"/>
        <w:rPr>
          <w:lang w:val="en-US"/>
        </w:rPr>
      </w:pPr>
      <w:r w:rsidRPr="005A7CDA">
        <w:rPr>
          <w:lang w:val="en-US"/>
        </w:rPr>
        <w:t>for epsilon in epsilons:</w:t>
      </w:r>
    </w:p>
    <w:p w14:paraId="1B655CC8" w14:textId="77777777" w:rsidR="005A7CDA" w:rsidRPr="005A7CDA" w:rsidRDefault="005A7CDA" w:rsidP="009E4F66">
      <w:pPr>
        <w:pStyle w:val="Code"/>
        <w:ind w:left="1134"/>
        <w:rPr>
          <w:lang w:val="en-US"/>
        </w:rPr>
      </w:pPr>
      <w:r w:rsidRPr="005A7CDA">
        <w:rPr>
          <w:lang w:val="en-US"/>
        </w:rPr>
        <w:t xml:space="preserve">    adv_features = fgsm_attack(model, criterion, features_tensor.clone(), label, epsilon)</w:t>
      </w:r>
    </w:p>
    <w:p w14:paraId="1AA535F5" w14:textId="77777777" w:rsidR="005A7CDA" w:rsidRPr="005A7CDA" w:rsidRDefault="005A7CDA" w:rsidP="009E4F66">
      <w:pPr>
        <w:pStyle w:val="Code"/>
        <w:ind w:left="1134"/>
        <w:rPr>
          <w:lang w:val="en-US"/>
        </w:rPr>
      </w:pPr>
      <w:r w:rsidRPr="005A7CDA">
        <w:rPr>
          <w:lang w:val="en-US"/>
        </w:rPr>
        <w:t xml:space="preserve">    with torch.no_grad():</w:t>
      </w:r>
    </w:p>
    <w:p w14:paraId="4F13AE8D" w14:textId="77777777" w:rsidR="005A7CDA" w:rsidRPr="005A7CDA" w:rsidRDefault="005A7CDA" w:rsidP="009E4F66">
      <w:pPr>
        <w:pStyle w:val="Code"/>
        <w:ind w:left="1134"/>
        <w:rPr>
          <w:lang w:val="en-US"/>
        </w:rPr>
      </w:pPr>
      <w:r w:rsidRPr="005A7CDA">
        <w:rPr>
          <w:lang w:val="en-US"/>
        </w:rPr>
        <w:t xml:space="preserve">        adv_pred = model(adv_features).item()</w:t>
      </w:r>
    </w:p>
    <w:p w14:paraId="411C3A0E" w14:textId="77777777" w:rsidR="005A7CDA" w:rsidRPr="005A7CDA" w:rsidRDefault="005A7CDA" w:rsidP="009E4F66">
      <w:pPr>
        <w:pStyle w:val="Code"/>
        <w:ind w:left="1134"/>
        <w:rPr>
          <w:lang w:val="en-US"/>
        </w:rPr>
      </w:pPr>
      <w:r w:rsidRPr="005A7CDA">
        <w:rPr>
          <w:lang w:val="en-US"/>
        </w:rPr>
        <w:t xml:space="preserve">    evaded = adv_pred &lt; 0.5</w:t>
      </w:r>
    </w:p>
    <w:p w14:paraId="42D9A7F4" w14:textId="72EBF4F6" w:rsidR="005A7CDA" w:rsidRDefault="005A7CDA" w:rsidP="009E4F66">
      <w:pPr>
        <w:pStyle w:val="Code"/>
        <w:ind w:left="1134"/>
        <w:rPr>
          <w:lang w:val="en-US"/>
        </w:rPr>
      </w:pPr>
      <w:r w:rsidRPr="005A7CDA">
        <w:rPr>
          <w:lang w:val="en-US"/>
        </w:rPr>
        <w:t xml:space="preserve">    print(f"Epsilon {epsilon}: Prediction {adv_pred:.4f}, Evaded: {evaded}")</w:t>
      </w:r>
    </w:p>
    <w:p w14:paraId="1C1B7147" w14:textId="77777777" w:rsidR="005A7CDA" w:rsidRPr="005A7CDA" w:rsidRDefault="005A7CDA" w:rsidP="009E4F66">
      <w:pPr>
        <w:rPr>
          <w:lang w:val="en-US"/>
        </w:rPr>
      </w:pPr>
      <w:r w:rsidRPr="005A7CDA">
        <w:rPr>
          <w:lang w:val="en-US"/>
        </w:rPr>
        <w:t>Giải thích code:</w:t>
      </w:r>
    </w:p>
    <w:p w14:paraId="63D56D42" w14:textId="77777777" w:rsidR="005A7CDA" w:rsidRPr="005A7CDA" w:rsidRDefault="005A7CDA">
      <w:pPr>
        <w:numPr>
          <w:ilvl w:val="0"/>
          <w:numId w:val="82"/>
        </w:numPr>
        <w:rPr>
          <w:lang w:val="en-US"/>
        </w:rPr>
      </w:pPr>
      <w:r w:rsidRPr="005A7CDA">
        <w:rPr>
          <w:lang w:val="en-US"/>
        </w:rPr>
        <w:t>Loop qua các ε để test sensitivity.</w:t>
      </w:r>
    </w:p>
    <w:p w14:paraId="0DCD6D39" w14:textId="77777777" w:rsidR="005A7CDA" w:rsidRPr="005A7CDA" w:rsidRDefault="005A7CDA">
      <w:pPr>
        <w:numPr>
          <w:ilvl w:val="0"/>
          <w:numId w:val="82"/>
        </w:numPr>
        <w:rPr>
          <w:lang w:val="en-US"/>
        </w:rPr>
      </w:pPr>
      <w:r w:rsidRPr="005A7CDA">
        <w:rPr>
          <w:lang w:val="en-US"/>
        </w:rPr>
        <w:t>Kiểm tra evasion nếu pred &lt; 0.5 (benign threshold).</w:t>
      </w:r>
    </w:p>
    <w:p w14:paraId="12138E0F" w14:textId="0B544F56" w:rsidR="005A7CDA" w:rsidRPr="005A7CDA" w:rsidRDefault="005A7CDA">
      <w:pPr>
        <w:numPr>
          <w:ilvl w:val="0"/>
          <w:numId w:val="21"/>
        </w:numPr>
        <w:rPr>
          <w:lang w:val="en-US"/>
        </w:rPr>
      </w:pPr>
      <w:r w:rsidRPr="005A7CDA">
        <w:rPr>
          <w:lang w:val="en-US"/>
        </w:rPr>
        <w:t>Trong file notebook, các thư viện chính bao gồm:</w:t>
      </w:r>
    </w:p>
    <w:p w14:paraId="133D80D6" w14:textId="77777777" w:rsidR="005A7CDA" w:rsidRPr="00DA4989" w:rsidRDefault="005A7CDA">
      <w:pPr>
        <w:numPr>
          <w:ilvl w:val="0"/>
          <w:numId w:val="83"/>
        </w:numPr>
        <w:rPr>
          <w:lang w:val="en-US"/>
        </w:rPr>
      </w:pPr>
      <w:r w:rsidRPr="00DA4989">
        <w:rPr>
          <w:lang w:val="en-US"/>
        </w:rPr>
        <w:t>PyTorch: Để xây dựng model, tính gradient (torch.nn, torch.optim).</w:t>
      </w:r>
    </w:p>
    <w:p w14:paraId="39844BBD" w14:textId="77777777" w:rsidR="005A7CDA" w:rsidRPr="00DA4989" w:rsidRDefault="005A7CDA">
      <w:pPr>
        <w:numPr>
          <w:ilvl w:val="0"/>
          <w:numId w:val="83"/>
        </w:numPr>
        <w:rPr>
          <w:lang w:val="en-US"/>
        </w:rPr>
      </w:pPr>
      <w:r w:rsidRPr="00DA4989">
        <w:rPr>
          <w:lang w:val="en-US"/>
        </w:rPr>
        <w:t>PyPDF2: Trích xuất features từ PDF.</w:t>
      </w:r>
    </w:p>
    <w:p w14:paraId="235A5BC4" w14:textId="77777777" w:rsidR="005A7CDA" w:rsidRPr="00DA4989" w:rsidRDefault="005A7CDA">
      <w:pPr>
        <w:numPr>
          <w:ilvl w:val="0"/>
          <w:numId w:val="83"/>
        </w:numPr>
        <w:rPr>
          <w:lang w:val="en-US"/>
        </w:rPr>
      </w:pPr>
      <w:r w:rsidRPr="00DA4989">
        <w:rPr>
          <w:lang w:val="en-US"/>
        </w:rPr>
        <w:t>NumPy và OS: Xử lý array và file size.</w:t>
      </w:r>
    </w:p>
    <w:p w14:paraId="5C7F3A54" w14:textId="77777777" w:rsidR="005A7CDA" w:rsidRPr="00DA4989" w:rsidRDefault="005A7CDA">
      <w:pPr>
        <w:numPr>
          <w:ilvl w:val="0"/>
          <w:numId w:val="83"/>
        </w:numPr>
        <w:rPr>
          <w:lang w:val="en-US"/>
        </w:rPr>
      </w:pPr>
      <w:r w:rsidRPr="00DA4989">
        <w:rPr>
          <w:lang w:val="en-US"/>
        </w:rPr>
        <w:t>Torch utilities: Như relu, sigmoid cho model.</w:t>
      </w:r>
    </w:p>
    <w:p w14:paraId="73758E89" w14:textId="48E97B56" w:rsidR="00462163" w:rsidRDefault="00462163">
      <w:pPr>
        <w:pStyle w:val="Heading3"/>
        <w:numPr>
          <w:ilvl w:val="2"/>
          <w:numId w:val="68"/>
        </w:numPr>
        <w:rPr>
          <w:lang w:val="en-US"/>
        </w:rPr>
      </w:pPr>
      <w:bookmarkStart w:id="124" w:name="_Toc209560381"/>
      <w:r w:rsidRPr="00462163">
        <w:rPr>
          <w:lang w:val="en-US"/>
        </w:rPr>
        <w:lastRenderedPageBreak/>
        <w:t xml:space="preserve">Học tăng cường </w:t>
      </w:r>
      <w:r w:rsidR="004D4D0D">
        <w:rPr>
          <w:lang w:val="en-US"/>
        </w:rPr>
        <w:t>Re-inforcement Learning</w:t>
      </w:r>
      <w:bookmarkEnd w:id="124"/>
    </w:p>
    <w:p w14:paraId="045DD6B0" w14:textId="77777777" w:rsidR="00E37308" w:rsidRDefault="00824B0E" w:rsidP="00E37308">
      <w:pPr>
        <w:keepNext/>
        <w:jc w:val="center"/>
      </w:pPr>
      <w:r>
        <w:fldChar w:fldCharType="begin"/>
      </w:r>
      <w:r>
        <w:instrText xml:space="preserve"> INCLUDEPICTURE "https://pub.mdpi-res.com/electronics/electronics-14-02422/article_deploy/html/images/electronics-14-02422-g005.png?1749822069" \* MERGEFORMATINET </w:instrText>
      </w:r>
      <w:r>
        <w:fldChar w:fldCharType="separate"/>
      </w:r>
      <w:r>
        <w:fldChar w:fldCharType="begin"/>
      </w:r>
      <w:r>
        <w:instrText xml:space="preserve"> INCLUDEPICTURE  "https://pub.mdpi-res.com/electronics/electronics-14-02422/article_deploy/html/images/electronics-14-02422-g005.png?1749822069" \* MERGEFORMATINET </w:instrText>
      </w:r>
      <w:r>
        <w:fldChar w:fldCharType="separate"/>
      </w:r>
      <w:r>
        <w:fldChar w:fldCharType="begin"/>
      </w:r>
      <w:r>
        <w:instrText xml:space="preserve"> INCLUDEPICTURE  "https://pub.mdpi-res.com/electronics/electronics-14-02422/article_deploy/html/images/electronics-14-02422-g005.png?1749822069" \* MERGEFORMATINET </w:instrText>
      </w:r>
      <w:r>
        <w:fldChar w:fldCharType="separate"/>
      </w:r>
      <w:r w:rsidR="00000000">
        <w:fldChar w:fldCharType="begin"/>
      </w:r>
      <w:r w:rsidR="00000000">
        <w:instrText xml:space="preserve"> INCLUDEPICTURE  "https://pub.mdpi-res.com/electronics/electronics-14-02422/article_deploy/html/images/electronics-14-02422-g005.png?1749822069" \* MERGEFORMATINET </w:instrText>
      </w:r>
      <w:r w:rsidR="00000000">
        <w:fldChar w:fldCharType="separate"/>
      </w:r>
      <w:r w:rsidR="00AD1FBB">
        <w:pict w14:anchorId="690C856B">
          <v:shape id="_x0000_i1041" type="#_x0000_t75" alt="A Survey on Reinforcement Learning-Driven Adversarial Sample Generation for  PE Malware" style="width:416.5pt;height:183pt">
            <v:imagedata r:id="rId40" r:href="rId41"/>
          </v:shape>
        </w:pict>
      </w:r>
      <w:r w:rsidR="00000000">
        <w:fldChar w:fldCharType="end"/>
      </w:r>
      <w:r>
        <w:fldChar w:fldCharType="end"/>
      </w:r>
      <w:r>
        <w:fldChar w:fldCharType="end"/>
      </w:r>
      <w:r>
        <w:fldChar w:fldCharType="end"/>
      </w:r>
    </w:p>
    <w:p w14:paraId="3BE8B58E" w14:textId="559C634D" w:rsidR="00E37308" w:rsidRPr="00824B0E" w:rsidRDefault="00E37308" w:rsidP="00E37308">
      <w:pPr>
        <w:jc w:val="center"/>
        <w:rPr>
          <w:lang w:val="en-US"/>
        </w:rPr>
      </w:pPr>
      <w:bookmarkStart w:id="125" w:name="_Toc209209421"/>
      <w:r>
        <w:t xml:space="preserve">Hình </w:t>
      </w:r>
      <w:r w:rsidR="009E370D">
        <w:t>2.</w:t>
      </w:r>
      <w:r w:rsidR="009E370D">
        <w:fldChar w:fldCharType="begin"/>
      </w:r>
      <w:r w:rsidR="009E370D">
        <w:instrText xml:space="preserve"> SEQ Hình \* ARABIC \s 1 </w:instrText>
      </w:r>
      <w:r w:rsidR="009E370D">
        <w:fldChar w:fldCharType="separate"/>
      </w:r>
      <w:r w:rsidR="00AD1FBB">
        <w:rPr>
          <w:noProof/>
        </w:rPr>
        <w:t>3</w:t>
      </w:r>
      <w:r w:rsidR="009E370D">
        <w:fldChar w:fldCharType="end"/>
      </w:r>
      <w:r>
        <w:t>:</w:t>
      </w:r>
      <w:r w:rsidRPr="00E37308">
        <w:t xml:space="preserve"> </w:t>
      </w:r>
      <w:r>
        <w:t>Học tăng cường trong phát hiện mã độc</w:t>
      </w:r>
      <w:bookmarkEnd w:id="125"/>
    </w:p>
    <w:p w14:paraId="7C6BD24E" w14:textId="77777777" w:rsidR="004D4D0D" w:rsidRPr="004D4D0D" w:rsidRDefault="004D4D0D" w:rsidP="004D4D0D">
      <w:pPr>
        <w:rPr>
          <w:lang w:val="en-US"/>
        </w:rPr>
      </w:pPr>
      <w:r w:rsidRPr="004D4D0D">
        <w:rPr>
          <w:lang w:val="en-US"/>
        </w:rPr>
        <w:t>Gymnasium là một thư viện mã nguồn mở được sử dụng rộng rãi để phát triển và so sánh các thuật toán học tăng cường . Đây là phiên bản fork từ thư viện Gym gốc của OpenAI, được duy trì bởi Farama Foundation từ năm 2022, nhằm khắc phục các vấn đề về bảo trì và tích hợp các tính năng mới . Lịch sử của Gymnasium bắt nguồn từ Gym, được OpenAI phát hành năm 2016 như một giao diện chuẩn (API) cho môi trường RL, giúp các nhà nghiên cứu dễ dàng thử nghiệm mà không cần xây dựng môi trường từ đầu . Đến năm 2022, do OpenAI không còn hỗ trợ tích cực, cộng đồng đã fork thành Gymnasium, thêm hỗ trợ cho Python hiện đại, vectorized environments (cho phép chạy song song nhiều môi trường), và tích hợp tốt hơn với các thư viện như Stable Baselines3 hoặc RLlib .</w:t>
      </w:r>
    </w:p>
    <w:p w14:paraId="4F6FF8E4" w14:textId="77777777" w:rsidR="004D4D0D" w:rsidRPr="004D4D0D" w:rsidRDefault="004D4D0D" w:rsidP="004D4D0D">
      <w:pPr>
        <w:rPr>
          <w:lang w:val="en-US"/>
        </w:rPr>
      </w:pPr>
      <w:r w:rsidRPr="004D4D0D">
        <w:rPr>
          <w:lang w:val="en-US"/>
        </w:rPr>
        <w:t>Đặc điểm chính của Gymnasium bao gồm:</w:t>
      </w:r>
    </w:p>
    <w:p w14:paraId="15AC14BA" w14:textId="77777777" w:rsidR="004D4D0D" w:rsidRPr="00906308" w:rsidRDefault="004D4D0D">
      <w:pPr>
        <w:numPr>
          <w:ilvl w:val="0"/>
          <w:numId w:val="87"/>
        </w:numPr>
        <w:rPr>
          <w:lang w:val="en-US"/>
        </w:rPr>
      </w:pPr>
      <w:r w:rsidRPr="00906308">
        <w:rPr>
          <w:lang w:val="en-US"/>
        </w:rPr>
        <w:t>Giao diện chuẩn hóa: Môi trường (Environment) được định nghĩa với các phương thức như reset() (khởi tạo trạng thái), step(action) (thực hiện hành động và trả về phần thưởng, trạng thái mới), và render() (hiển thị). Không gian hành động (Action Space) và quan sát (Observation Space) được hỗ trợ đa dạng, từ rời rạc (Discrete) đến liên tục (Box) .</w:t>
      </w:r>
    </w:p>
    <w:p w14:paraId="05A3EB81" w14:textId="77777777" w:rsidR="004D4D0D" w:rsidRPr="00906308" w:rsidRDefault="004D4D0D">
      <w:pPr>
        <w:numPr>
          <w:ilvl w:val="0"/>
          <w:numId w:val="87"/>
        </w:numPr>
        <w:rPr>
          <w:lang w:val="en-US"/>
        </w:rPr>
      </w:pPr>
      <w:r w:rsidRPr="00906308">
        <w:rPr>
          <w:lang w:val="en-US"/>
        </w:rPr>
        <w:t>Tích hợp với các thuật toán RL: Hỗ trợ các mô hình như Q-Learning, DQN (Deep Q-Network), PPO (Proximal Policy Optimization), giúp dễ dàng huấn luyện agent.</w:t>
      </w:r>
    </w:p>
    <w:p w14:paraId="7C8E75B9" w14:textId="77777777" w:rsidR="004D4D0D" w:rsidRPr="00906308" w:rsidRDefault="004D4D0D">
      <w:pPr>
        <w:numPr>
          <w:ilvl w:val="0"/>
          <w:numId w:val="87"/>
        </w:numPr>
        <w:rPr>
          <w:lang w:val="en-US"/>
        </w:rPr>
      </w:pPr>
      <w:r w:rsidRPr="00906308">
        <w:rPr>
          <w:lang w:val="en-US"/>
        </w:rPr>
        <w:lastRenderedPageBreak/>
        <w:t>Mở rộng: Người dùng có thể tạo môi trường tùy chỉnh bằng cách kế thừa lớp gym.Env, như trong nghiên cứu này, chúng ta xây dựng môi trường mã độc để agent học cách biến đổi đặc trưng.</w:t>
      </w:r>
    </w:p>
    <w:p w14:paraId="00472D73" w14:textId="77777777" w:rsidR="004D4D0D" w:rsidRPr="004D4D0D" w:rsidRDefault="004D4D0D" w:rsidP="004D4D0D">
      <w:pPr>
        <w:rPr>
          <w:lang w:val="en-US"/>
        </w:rPr>
      </w:pPr>
      <w:r w:rsidRPr="004D4D0D">
        <w:rPr>
          <w:lang w:val="en-US"/>
        </w:rPr>
        <w:t>Trong lĩnh vực an ninh mạng, Gymnasium được áp dụng ngày càng phổ biến để mô phỏng các tình huống tấn công và phòng thủ. Ví dụ, MininetGym sử dụng Gymnasium để mô hình hóa mạng SDN (Software-Defined Networking) và huấn luyện RL chống lại các cuộc tấn công DDoS hoặc xâm nhập . Trong phát hiện và vượt qua mã độc, Gymnasium cho phép tạo môi trường nơi agent học cách biến đổi mã độc để tránh phát hiện, như trong mô hình "gym-malware" hoặc "MininetGym" mở rộng cho an ninh mạng . Các nghiên cứu gần đây (2023-2025) cho thấy RL dựa trên Gymnasium đạt tỷ lệ vượt qua từ 20-50% đối với các mô hình phát hiện tĩnh , cao hơn so với phương pháp ngẫu nhiên nhờ khả năng học thích nghi.</w:t>
      </w:r>
    </w:p>
    <w:p w14:paraId="61E0D2EB" w14:textId="77777777" w:rsidR="00090057" w:rsidRPr="00090057" w:rsidRDefault="00090057">
      <w:pPr>
        <w:pStyle w:val="ListParagraph"/>
        <w:keepNext/>
        <w:keepLines/>
        <w:numPr>
          <w:ilvl w:val="0"/>
          <w:numId w:val="128"/>
        </w:numPr>
        <w:jc w:val="left"/>
        <w:outlineLvl w:val="3"/>
        <w:rPr>
          <w:rFonts w:eastAsia="Times New Roman" w:cs="Angsana New"/>
          <w:b/>
          <w:bCs/>
          <w:iCs/>
          <w:vanish/>
          <w:lang w:val="en-US"/>
        </w:rPr>
      </w:pPr>
    </w:p>
    <w:p w14:paraId="22B9801B" w14:textId="77777777" w:rsidR="00090057" w:rsidRPr="00090057" w:rsidRDefault="00090057">
      <w:pPr>
        <w:pStyle w:val="ListParagraph"/>
        <w:keepNext/>
        <w:keepLines/>
        <w:numPr>
          <w:ilvl w:val="0"/>
          <w:numId w:val="128"/>
        </w:numPr>
        <w:jc w:val="left"/>
        <w:outlineLvl w:val="3"/>
        <w:rPr>
          <w:rFonts w:eastAsia="Times New Roman" w:cs="Angsana New"/>
          <w:b/>
          <w:bCs/>
          <w:iCs/>
          <w:vanish/>
          <w:lang w:val="en-US"/>
        </w:rPr>
      </w:pPr>
    </w:p>
    <w:p w14:paraId="28D9C993" w14:textId="77777777" w:rsidR="00090057" w:rsidRPr="00090057" w:rsidRDefault="00090057">
      <w:pPr>
        <w:pStyle w:val="ListParagraph"/>
        <w:keepNext/>
        <w:keepLines/>
        <w:numPr>
          <w:ilvl w:val="1"/>
          <w:numId w:val="128"/>
        </w:numPr>
        <w:jc w:val="left"/>
        <w:outlineLvl w:val="3"/>
        <w:rPr>
          <w:rFonts w:eastAsia="Times New Roman" w:cs="Angsana New"/>
          <w:b/>
          <w:bCs/>
          <w:iCs/>
          <w:vanish/>
          <w:lang w:val="en-US"/>
        </w:rPr>
      </w:pPr>
    </w:p>
    <w:p w14:paraId="747AED80" w14:textId="77777777" w:rsidR="00090057" w:rsidRPr="00090057" w:rsidRDefault="00090057">
      <w:pPr>
        <w:pStyle w:val="ListParagraph"/>
        <w:keepNext/>
        <w:keepLines/>
        <w:numPr>
          <w:ilvl w:val="1"/>
          <w:numId w:val="128"/>
        </w:numPr>
        <w:jc w:val="left"/>
        <w:outlineLvl w:val="3"/>
        <w:rPr>
          <w:rFonts w:eastAsia="Times New Roman" w:cs="Angsana New"/>
          <w:b/>
          <w:bCs/>
          <w:iCs/>
          <w:vanish/>
          <w:lang w:val="en-US"/>
        </w:rPr>
      </w:pPr>
    </w:p>
    <w:p w14:paraId="4138A375" w14:textId="77777777" w:rsidR="00090057" w:rsidRPr="00090057" w:rsidRDefault="00090057">
      <w:pPr>
        <w:pStyle w:val="ListParagraph"/>
        <w:keepNext/>
        <w:keepLines/>
        <w:numPr>
          <w:ilvl w:val="1"/>
          <w:numId w:val="128"/>
        </w:numPr>
        <w:jc w:val="left"/>
        <w:outlineLvl w:val="3"/>
        <w:rPr>
          <w:rFonts w:eastAsia="Times New Roman" w:cs="Angsana New"/>
          <w:b/>
          <w:bCs/>
          <w:iCs/>
          <w:vanish/>
          <w:lang w:val="en-US"/>
        </w:rPr>
      </w:pPr>
    </w:p>
    <w:p w14:paraId="18BB4AF3" w14:textId="77777777" w:rsidR="00090057" w:rsidRPr="00090057" w:rsidRDefault="00090057">
      <w:pPr>
        <w:pStyle w:val="ListParagraph"/>
        <w:keepNext/>
        <w:keepLines/>
        <w:numPr>
          <w:ilvl w:val="2"/>
          <w:numId w:val="128"/>
        </w:numPr>
        <w:jc w:val="left"/>
        <w:outlineLvl w:val="3"/>
        <w:rPr>
          <w:rFonts w:eastAsia="Times New Roman" w:cs="Angsana New"/>
          <w:b/>
          <w:bCs/>
          <w:iCs/>
          <w:vanish/>
          <w:lang w:val="en-US"/>
        </w:rPr>
      </w:pPr>
    </w:p>
    <w:p w14:paraId="2C26CA7C" w14:textId="77777777" w:rsidR="00090057" w:rsidRPr="00090057" w:rsidRDefault="00090057">
      <w:pPr>
        <w:pStyle w:val="ListParagraph"/>
        <w:keepNext/>
        <w:keepLines/>
        <w:numPr>
          <w:ilvl w:val="2"/>
          <w:numId w:val="128"/>
        </w:numPr>
        <w:jc w:val="left"/>
        <w:outlineLvl w:val="3"/>
        <w:rPr>
          <w:rFonts w:eastAsia="Times New Roman" w:cs="Angsana New"/>
          <w:b/>
          <w:bCs/>
          <w:iCs/>
          <w:vanish/>
          <w:lang w:val="en-US"/>
        </w:rPr>
      </w:pPr>
    </w:p>
    <w:p w14:paraId="06DA2C2D" w14:textId="6436FA22" w:rsidR="004D4D0D" w:rsidRPr="004D4D0D" w:rsidRDefault="004D4D0D">
      <w:pPr>
        <w:pStyle w:val="Heading4"/>
        <w:numPr>
          <w:ilvl w:val="3"/>
          <w:numId w:val="128"/>
        </w:numPr>
        <w:rPr>
          <w:lang w:val="en-US"/>
        </w:rPr>
      </w:pPr>
      <w:r w:rsidRPr="004D4D0D">
        <w:rPr>
          <w:lang w:val="en-US"/>
        </w:rPr>
        <w:t>Thuật Toán LightGBM Trong Học Máy</w:t>
      </w:r>
    </w:p>
    <w:p w14:paraId="7ADD72D7" w14:textId="77777777" w:rsidR="004D4D0D" w:rsidRPr="004D4D0D" w:rsidRDefault="004D4D0D" w:rsidP="00906308">
      <w:pPr>
        <w:rPr>
          <w:lang w:val="en-US"/>
        </w:rPr>
      </w:pPr>
      <w:r w:rsidRPr="004D4D0D">
        <w:rPr>
          <w:lang w:val="en-US"/>
        </w:rPr>
        <w:t>LightGBM (Light Gradient Boosting Machine) là một khung tăng cường gradient (Gradient Boosting Framework) hiệu quả, được phát triển bởi Microsoft và phát hành mã nguồn mở năm 2016 . Lịch sử của LightGBM bắt nguồn từ nhu cầu xử lý dữ liệu lớn trong học máy, nơi các thuật toán truyền thống như GBM (Gradient Boosting Machine) chậm và tiêu tốn bộ nhớ. LightGBM sử dụng kỹ thuật histogram-based để phân chia dữ liệu, giảm thời gian tính toán và bộ nhớ so với XGBoost (một thuật toán tương tự) lên đến 20-30 lần . Đến năm 2023-2025, LightGBM đã được cập nhật với hỗ trợ GPU, xử lý dữ liệu thưa thớt tốt hơn, và tích hợp với các công cụ như Scikit-learn, làm cho nó trở thành lựa chọn hàng đầu trong các cuộc thi Kaggle và ứng dụng thực tế .</w:t>
      </w:r>
    </w:p>
    <w:p w14:paraId="1C8BA0A9" w14:textId="77777777" w:rsidR="004D4D0D" w:rsidRPr="004D4D0D" w:rsidRDefault="004D4D0D" w:rsidP="00090057">
      <w:pPr>
        <w:rPr>
          <w:lang w:val="en-US"/>
        </w:rPr>
      </w:pPr>
      <w:r w:rsidRPr="004D4D0D">
        <w:rPr>
          <w:lang w:val="en-US"/>
        </w:rPr>
        <w:t>Các đặc điểm kỹ thuật chính:</w:t>
      </w:r>
    </w:p>
    <w:p w14:paraId="339F454B" w14:textId="77777777" w:rsidR="004D4D0D" w:rsidRPr="00906308" w:rsidRDefault="004D4D0D">
      <w:pPr>
        <w:numPr>
          <w:ilvl w:val="0"/>
          <w:numId w:val="88"/>
        </w:numPr>
        <w:rPr>
          <w:lang w:val="en-US"/>
        </w:rPr>
      </w:pPr>
      <w:r w:rsidRPr="00906308">
        <w:rPr>
          <w:lang w:val="en-US"/>
        </w:rPr>
        <w:t>Leaf-wise Tree Growth: Xây dựng cây theo chiều sâu lá thay vì mức độ, giảm lỗi nhanh hơn nhưng có thể dẫn đến overfit nếu không điều chỉnh.</w:t>
      </w:r>
    </w:p>
    <w:p w14:paraId="0032162E" w14:textId="77777777" w:rsidR="004D4D0D" w:rsidRPr="00906308" w:rsidRDefault="004D4D0D">
      <w:pPr>
        <w:numPr>
          <w:ilvl w:val="0"/>
          <w:numId w:val="88"/>
        </w:numPr>
        <w:rPr>
          <w:lang w:val="en-US"/>
        </w:rPr>
      </w:pPr>
      <w:r w:rsidRPr="00906308">
        <w:rPr>
          <w:lang w:val="en-US"/>
        </w:rPr>
        <w:t>Histogram-based Splitting: Phân loại đặc trưng thành bin, giảm chi phí tính toán O(data) thay vì O(data * features).</w:t>
      </w:r>
    </w:p>
    <w:p w14:paraId="1C89A493" w14:textId="77777777" w:rsidR="004D4D0D" w:rsidRPr="00906308" w:rsidRDefault="004D4D0D">
      <w:pPr>
        <w:numPr>
          <w:ilvl w:val="0"/>
          <w:numId w:val="88"/>
        </w:numPr>
        <w:rPr>
          <w:lang w:val="en-US"/>
        </w:rPr>
      </w:pPr>
      <w:r w:rsidRPr="00906308">
        <w:rPr>
          <w:lang w:val="en-US"/>
        </w:rPr>
        <w:lastRenderedPageBreak/>
        <w:t>Hỗ trợ song song: Sử dụng GOSS (Gradient-based One-Side Sampling) và EFB (Exclusive Feature Bundling) để xử lý dữ liệu lớn.</w:t>
      </w:r>
    </w:p>
    <w:p w14:paraId="677B6847" w14:textId="77777777" w:rsidR="004D4D0D" w:rsidRPr="00906308" w:rsidRDefault="004D4D0D">
      <w:pPr>
        <w:numPr>
          <w:ilvl w:val="0"/>
          <w:numId w:val="88"/>
        </w:numPr>
        <w:rPr>
          <w:lang w:val="en-US"/>
        </w:rPr>
      </w:pPr>
      <w:r w:rsidRPr="00906308">
        <w:rPr>
          <w:lang w:val="en-US"/>
        </w:rPr>
        <w:t>Tham số chính: num_leaves (số lá tối đa), learning_rate (tỷ lệ học), feature_fraction (tỷ lệ đặc trưng sử dụng) .</w:t>
      </w:r>
    </w:p>
    <w:p w14:paraId="045C61F5" w14:textId="77777777" w:rsidR="004D4D0D" w:rsidRDefault="004D4D0D" w:rsidP="00906308">
      <w:pPr>
        <w:rPr>
          <w:lang w:val="en-US"/>
        </w:rPr>
      </w:pPr>
      <w:r w:rsidRPr="004D4D0D">
        <w:rPr>
          <w:lang w:val="en-US"/>
        </w:rPr>
        <w:t>Trong phát hiện mã độc, LightGBM nổi bật nhờ tốc độ và độ chính xác cao. Các nghiên cứu cho thấy nó đạt độ chính xác 98-99% trên dữ liệu PE (Portable Executable), vượt trội hơn Random Forest hoặc SVM trong việc xử lý đặc trưng cao chiều . Ví dụ, một mô hình LightGBM trên bộ dữ liệu EMBER đạt F1-score 0.98 cho phân loại mã độc . Trong vượt qua mã độc, LightGBM thường được dùng làm mô hình mục tiêu (target model) vì tính mạnh mẽ, nhưng vẫn dễ bị tấn công đối kháng nếu không có huấn luyện đối kháng . Các tiến bộ gần đây (2023-2025) tích hợp LightGBM với RL để tạo mô hình phát hiện bền vững hơn, giảm tỷ lệ vượt qua từ 40% xuống 20% .</w:t>
      </w:r>
    </w:p>
    <w:p w14:paraId="79B86D96" w14:textId="77777777" w:rsidR="00E37308" w:rsidRDefault="002B0D5B" w:rsidP="00E37308">
      <w:pPr>
        <w:keepNext/>
        <w:jc w:val="center"/>
      </w:pPr>
      <w:r>
        <w:fldChar w:fldCharType="begin"/>
      </w:r>
      <w:r>
        <w:instrText xml:space="preserve"> INCLUDEPICTURE "https://www.researchgate.net/publication/350165006/figure/fig2/AS:1020116934344707@1620226238876/Leafwise-growth-of-LightGBM-classifier.png" \* MERGEFORMATINET </w:instrText>
      </w:r>
      <w:r>
        <w:fldChar w:fldCharType="separate"/>
      </w:r>
      <w:r>
        <w:fldChar w:fldCharType="begin"/>
      </w:r>
      <w:r>
        <w:instrText xml:space="preserve"> INCLUDEPICTURE  "https://www.researchgate.net/publication/350165006/figure/fig2/AS:1020116934344707@1620226238876/Leafwise-growth-of-LightGBM-classifier.png" \* MERGEFORMATINET </w:instrText>
      </w:r>
      <w:r>
        <w:fldChar w:fldCharType="separate"/>
      </w:r>
      <w:r>
        <w:fldChar w:fldCharType="begin"/>
      </w:r>
      <w:r>
        <w:instrText xml:space="preserve"> INCLUDEPICTURE  "https://www.researchgate.net/publication/350165006/figure/fig2/AS:1020116934344707@1620226238876/Leafwise-growth-of-LightGBM-classifier.png" \* MERGEFORMATINET </w:instrText>
      </w:r>
      <w:r>
        <w:fldChar w:fldCharType="separate"/>
      </w:r>
      <w:r w:rsidR="00000000">
        <w:fldChar w:fldCharType="begin"/>
      </w:r>
      <w:r w:rsidR="00000000">
        <w:instrText xml:space="preserve"> INCLUDEPICTURE  "https://www.researchgate.net/publication/350165006/figure/fig2/AS:1020116934344707@1620226238876/Leafwise-growth-of-LightGBM-classifier.png" \* MERGEFORMATINET </w:instrText>
      </w:r>
      <w:r w:rsidR="00000000">
        <w:fldChar w:fldCharType="separate"/>
      </w:r>
      <w:r w:rsidR="00AD1FBB">
        <w:pict w14:anchorId="4B6E6097">
          <v:shape id="_x0000_i1042" type="#_x0000_t75" alt="Leafwise growth of LightGBM classifier. | Download Scientific Diagram" style="width:415.5pt;height:218pt">
            <v:imagedata r:id="rId42" r:href="rId43"/>
          </v:shape>
        </w:pict>
      </w:r>
      <w:r w:rsidR="00000000">
        <w:fldChar w:fldCharType="end"/>
      </w:r>
      <w:r>
        <w:fldChar w:fldCharType="end"/>
      </w:r>
      <w:r>
        <w:fldChar w:fldCharType="end"/>
      </w:r>
      <w:r>
        <w:fldChar w:fldCharType="end"/>
      </w:r>
    </w:p>
    <w:p w14:paraId="7EFDBEE5" w14:textId="6A80D949" w:rsidR="00E37308" w:rsidRPr="004D4D0D" w:rsidRDefault="00E37308" w:rsidP="00E37308">
      <w:pPr>
        <w:ind w:firstLine="0"/>
        <w:jc w:val="center"/>
        <w:rPr>
          <w:lang w:val="en-US"/>
        </w:rPr>
      </w:pPr>
      <w:bookmarkStart w:id="126" w:name="_Toc209209422"/>
      <w:r>
        <w:t xml:space="preserve">Hình </w:t>
      </w:r>
      <w:r w:rsidR="009E370D">
        <w:t>2.</w:t>
      </w:r>
      <w:r w:rsidR="009E370D">
        <w:fldChar w:fldCharType="begin"/>
      </w:r>
      <w:r w:rsidR="009E370D">
        <w:instrText xml:space="preserve"> SEQ Hình \* ARABIC \s 1 </w:instrText>
      </w:r>
      <w:r w:rsidR="009E370D">
        <w:fldChar w:fldCharType="separate"/>
      </w:r>
      <w:r w:rsidR="00AD1FBB">
        <w:rPr>
          <w:noProof/>
        </w:rPr>
        <w:t>4</w:t>
      </w:r>
      <w:r w:rsidR="009E370D">
        <w:fldChar w:fldCharType="end"/>
      </w:r>
      <w:r>
        <w:t>:</w:t>
      </w:r>
      <w:r w:rsidRPr="00E37308">
        <w:rPr>
          <w:lang w:val="en-US"/>
        </w:rPr>
        <w:t xml:space="preserve"> </w:t>
      </w:r>
      <w:r w:rsidRPr="004D4D0D">
        <w:rPr>
          <w:lang w:val="en-US"/>
        </w:rPr>
        <w:t>Cấu trúc cây quyết định trong LightGBM</w:t>
      </w:r>
      <w:bookmarkEnd w:id="126"/>
    </w:p>
    <w:p w14:paraId="43F95191" w14:textId="632D5BBD" w:rsidR="004D4D0D" w:rsidRPr="004D4D0D" w:rsidRDefault="004D4D0D">
      <w:pPr>
        <w:pStyle w:val="Heading4"/>
        <w:numPr>
          <w:ilvl w:val="3"/>
          <w:numId w:val="128"/>
        </w:numPr>
        <w:rPr>
          <w:lang w:val="en-US"/>
        </w:rPr>
      </w:pPr>
      <w:r w:rsidRPr="004D4D0D">
        <w:rPr>
          <w:lang w:val="en-US"/>
        </w:rPr>
        <w:t>Bộ Dữ Liệu BODMAS</w:t>
      </w:r>
    </w:p>
    <w:p w14:paraId="4EBB082F" w14:textId="77777777" w:rsidR="004D4D0D" w:rsidRPr="004D4D0D" w:rsidRDefault="004D4D0D" w:rsidP="00906308">
      <w:pPr>
        <w:rPr>
          <w:lang w:val="en-US"/>
        </w:rPr>
      </w:pPr>
      <w:r w:rsidRPr="004D4D0D">
        <w:rPr>
          <w:lang w:val="en-US"/>
        </w:rPr>
        <w:t xml:space="preserve">BODMAS (BODMAS Malware Dataset) là bộ dữ liệu mở về mã độc PE, được phát hành năm 2021 bởi Đại học Illinois, chứa 57.293 mẫu mã độc và 77.142 mẫu lành tính thu thập từ tháng 8/2019 đến tháng 9/2020 . Lịch sử: Được tạo để hỗ trợ phân tích thời gian (temporal analysis), với timestamp và nhãn gia đình (family labels) để nghiên cứu sự tiến hóa của mã độc . Mỗi mẫu có 2.381 </w:t>
      </w:r>
      <w:r w:rsidRPr="004D4D0D">
        <w:rPr>
          <w:lang w:val="en-US"/>
        </w:rPr>
        <w:lastRenderedPageBreak/>
        <w:t>đặc trưng trích xuất từ công cụ Ember (như entropy, header info, imports), lưu dưới dạng npz và CSV metadata .</w:t>
      </w:r>
    </w:p>
    <w:p w14:paraId="7835CB1D" w14:textId="77777777" w:rsidR="004D4D0D" w:rsidRPr="004D4D0D" w:rsidRDefault="004D4D0D" w:rsidP="00906308">
      <w:pPr>
        <w:rPr>
          <w:lang w:val="en-US"/>
        </w:rPr>
      </w:pPr>
      <w:r w:rsidRPr="004D4D0D">
        <w:rPr>
          <w:lang w:val="en-US"/>
        </w:rPr>
        <w:t>Đặc điểm chính:</w:t>
      </w:r>
    </w:p>
    <w:p w14:paraId="42BE01C9" w14:textId="77777777" w:rsidR="004D4D0D" w:rsidRPr="00906308" w:rsidRDefault="004D4D0D">
      <w:pPr>
        <w:numPr>
          <w:ilvl w:val="0"/>
          <w:numId w:val="89"/>
        </w:numPr>
        <w:rPr>
          <w:lang w:val="en-US"/>
        </w:rPr>
      </w:pPr>
      <w:r w:rsidRPr="00906308">
        <w:rPr>
          <w:lang w:val="en-US"/>
        </w:rPr>
        <w:t>Cấu trúc: X (features: 134.580 x 2.381), metadata (sha256, timestamp, family), category (malware types).</w:t>
      </w:r>
    </w:p>
    <w:p w14:paraId="0E574561" w14:textId="77777777" w:rsidR="004D4D0D" w:rsidRPr="00906308" w:rsidRDefault="004D4D0D">
      <w:pPr>
        <w:numPr>
          <w:ilvl w:val="0"/>
          <w:numId w:val="89"/>
        </w:numPr>
        <w:rPr>
          <w:lang w:val="en-US"/>
        </w:rPr>
      </w:pPr>
      <w:r w:rsidRPr="00906308">
        <w:rPr>
          <w:lang w:val="en-US"/>
        </w:rPr>
        <w:t>Phân loại: Malware từ 581 families, benign từ Windows apps. Temporal split để tránh data leakage.</w:t>
      </w:r>
    </w:p>
    <w:p w14:paraId="450D470C" w14:textId="77777777" w:rsidR="004D4D0D" w:rsidRPr="00906308" w:rsidRDefault="004D4D0D">
      <w:pPr>
        <w:numPr>
          <w:ilvl w:val="0"/>
          <w:numId w:val="89"/>
        </w:numPr>
        <w:rPr>
          <w:lang w:val="en-US"/>
        </w:rPr>
      </w:pPr>
      <w:r w:rsidRPr="00906308">
        <w:rPr>
          <w:lang w:val="en-US"/>
        </w:rPr>
        <w:t>Ưu điểm: Hỗ trợ nghiên cứu drift (sự thay đổi theo thời gian), với 40% mẫu có category chi tiết .</w:t>
      </w:r>
    </w:p>
    <w:p w14:paraId="296B62AA" w14:textId="77777777" w:rsidR="004D4D0D" w:rsidRPr="004D4D0D" w:rsidRDefault="004D4D0D" w:rsidP="00906308">
      <w:pPr>
        <w:rPr>
          <w:lang w:val="en-US"/>
        </w:rPr>
      </w:pPr>
      <w:r w:rsidRPr="004D4D0D">
        <w:rPr>
          <w:lang w:val="en-US"/>
        </w:rPr>
        <w:t>Trong nghiên cứu mã độc, BODMAS được sử dụng rộng rãi cho phân loại và vượt qua. Ví dụ, một mô hình CNN trên BODMAS đạt độ chính xác 95% cho phân loại family . Các giấy 2023-2025 dùng BODMAS để đánh giá tấn công đối kháng, như EII-MBS đạt tỷ lệ vượt qua 50% . Top 10 đặc trưng thường bao gồm imports, sections, entropy .</w:t>
      </w:r>
    </w:p>
    <w:p w14:paraId="1073D622" w14:textId="7851C640" w:rsidR="004D4D0D" w:rsidRPr="004D4D0D" w:rsidRDefault="004D4D0D" w:rsidP="002B0D5B">
      <w:pPr>
        <w:rPr>
          <w:lang w:val="en-US"/>
        </w:rPr>
      </w:pPr>
      <w:r w:rsidRPr="004D4D0D">
        <w:rPr>
          <w:lang w:val="en-US"/>
        </w:rPr>
        <w:t>Trong luận án, BODMAS được chia: 20.000 train (81% benign), 5.000 test (50% balanced), đảm bảo tính thực tế .</w:t>
      </w:r>
      <w:r w:rsidR="002B0D5B">
        <w:rPr>
          <w:lang w:val="en-US"/>
        </w:rPr>
        <w:t xml:space="preserve"> </w:t>
      </w:r>
      <w:r w:rsidRPr="004D4D0D">
        <w:rPr>
          <w:lang w:val="en-US"/>
        </w:rPr>
        <w:t>Phân bố nhãn trong BODMAS</w:t>
      </w:r>
    </w:p>
    <w:p w14:paraId="46EA8242" w14:textId="77777777" w:rsidR="004D4D0D" w:rsidRPr="004D4D0D" w:rsidRDefault="004D4D0D">
      <w:pPr>
        <w:numPr>
          <w:ilvl w:val="0"/>
          <w:numId w:val="90"/>
        </w:numPr>
        <w:rPr>
          <w:lang w:val="en-US"/>
        </w:rPr>
      </w:pPr>
      <w:r w:rsidRPr="004D4D0D">
        <w:rPr>
          <w:lang w:val="en-US"/>
        </w:rPr>
        <w:t>Train: Benign=16.324, Malware=3.676</w:t>
      </w:r>
    </w:p>
    <w:p w14:paraId="2D9408C0" w14:textId="77777777" w:rsidR="004D4D0D" w:rsidRPr="004D4D0D" w:rsidRDefault="004D4D0D">
      <w:pPr>
        <w:numPr>
          <w:ilvl w:val="0"/>
          <w:numId w:val="90"/>
        </w:numPr>
        <w:rPr>
          <w:lang w:val="en-US"/>
        </w:rPr>
      </w:pPr>
      <w:r w:rsidRPr="004D4D0D">
        <w:rPr>
          <w:lang w:val="en-US"/>
        </w:rPr>
        <w:t>Test: Benign=2.518, Malware=2.482</w:t>
      </w:r>
    </w:p>
    <w:p w14:paraId="7A8C26FC" w14:textId="1F212E23" w:rsidR="004D4D0D" w:rsidRPr="00906308" w:rsidRDefault="004D4D0D" w:rsidP="00906308">
      <w:pPr>
        <w:rPr>
          <w:lang w:val="en-US"/>
        </w:rPr>
      </w:pPr>
      <w:r w:rsidRPr="00906308">
        <w:rPr>
          <w:lang w:val="en-US"/>
        </w:rPr>
        <w:t xml:space="preserve">Quy Trình Làm </w:t>
      </w:r>
      <w:r w:rsidRPr="002F4862">
        <w:t>Việc</w:t>
      </w:r>
      <w:r w:rsidRPr="00906308">
        <w:rPr>
          <w:lang w:val="en-US"/>
        </w:rPr>
        <w:t xml:space="preserve"> (Workflow)</w:t>
      </w:r>
      <w:r w:rsidR="002F4862">
        <w:rPr>
          <w:lang w:val="en-US"/>
        </w:rPr>
        <w:t xml:space="preserve">: </w:t>
      </w:r>
      <w:r w:rsidRPr="00906308">
        <w:rPr>
          <w:lang w:val="en-US"/>
        </w:rPr>
        <w:t>Quy trình theo từng bước, lấy cảm hứng từ các khung RL vượt qua mã độc :</w:t>
      </w:r>
    </w:p>
    <w:p w14:paraId="6DC091BF" w14:textId="77777777" w:rsidR="004D4D0D" w:rsidRPr="00906308" w:rsidRDefault="004D4D0D">
      <w:pPr>
        <w:numPr>
          <w:ilvl w:val="0"/>
          <w:numId w:val="121"/>
        </w:numPr>
        <w:rPr>
          <w:lang w:val="en-US"/>
        </w:rPr>
      </w:pPr>
      <w:r w:rsidRPr="00906308">
        <w:rPr>
          <w:lang w:val="en-US"/>
        </w:rPr>
        <w:t>Bước 1: Tải và Xử Lý Dữ Liệu: Load BODMAS, tạo nhãn binary, chia temporal.</w:t>
      </w:r>
    </w:p>
    <w:p w14:paraId="0FA44480" w14:textId="77777777" w:rsidR="004D4D0D" w:rsidRPr="00906308" w:rsidRDefault="004D4D0D">
      <w:pPr>
        <w:numPr>
          <w:ilvl w:val="0"/>
          <w:numId w:val="121"/>
        </w:numPr>
        <w:rPr>
          <w:lang w:val="en-US"/>
        </w:rPr>
      </w:pPr>
      <w:r w:rsidRPr="00906308">
        <w:rPr>
          <w:lang w:val="en-US"/>
        </w:rPr>
        <w:t>Bước 2: Huấn Luyện Mô Hình Phát Hiện: Train LightGBM, đánh giá accuracy, trích top 10 đặc trưng.</w:t>
      </w:r>
    </w:p>
    <w:p w14:paraId="2BE49C92" w14:textId="77777777" w:rsidR="004D4D0D" w:rsidRPr="00906308" w:rsidRDefault="004D4D0D">
      <w:pPr>
        <w:numPr>
          <w:ilvl w:val="0"/>
          <w:numId w:val="121"/>
        </w:numPr>
        <w:rPr>
          <w:lang w:val="en-US"/>
        </w:rPr>
      </w:pPr>
      <w:r w:rsidRPr="00906308">
        <w:rPr>
          <w:lang w:val="en-US"/>
        </w:rPr>
        <w:t>Bước 3: Chuẩn Hóa Đặc Trưng: Sử dụng MinMaxScaler cho top features.</w:t>
      </w:r>
    </w:p>
    <w:p w14:paraId="7C575E1C" w14:textId="77777777" w:rsidR="004D4D0D" w:rsidRPr="00906308" w:rsidRDefault="004D4D0D">
      <w:pPr>
        <w:numPr>
          <w:ilvl w:val="0"/>
          <w:numId w:val="121"/>
        </w:numPr>
        <w:rPr>
          <w:lang w:val="en-US"/>
        </w:rPr>
      </w:pPr>
      <w:r w:rsidRPr="00906308">
        <w:rPr>
          <w:lang w:val="en-US"/>
        </w:rPr>
        <w:t>Bước 4: Xây Dựng Môi Trường RL: Tạo MalwareEvasionEnv với delta=0.005, max_steps=50.</w:t>
      </w:r>
    </w:p>
    <w:p w14:paraId="3EC2468B" w14:textId="77777777" w:rsidR="004D4D0D" w:rsidRPr="00906308" w:rsidRDefault="004D4D0D">
      <w:pPr>
        <w:numPr>
          <w:ilvl w:val="0"/>
          <w:numId w:val="121"/>
        </w:numPr>
        <w:rPr>
          <w:lang w:val="en-US"/>
        </w:rPr>
      </w:pPr>
      <w:r w:rsidRPr="00906308">
        <w:rPr>
          <w:lang w:val="en-US"/>
        </w:rPr>
        <w:t>Bước 5: Huấn Luyện RL: Q-Learning 2000 episodes, epsilon decay.</w:t>
      </w:r>
    </w:p>
    <w:p w14:paraId="3E190B67" w14:textId="77777777" w:rsidR="004D4D0D" w:rsidRPr="00906308" w:rsidRDefault="004D4D0D">
      <w:pPr>
        <w:numPr>
          <w:ilvl w:val="0"/>
          <w:numId w:val="121"/>
        </w:numPr>
        <w:rPr>
          <w:lang w:val="en-US"/>
        </w:rPr>
      </w:pPr>
      <w:r w:rsidRPr="00906308">
        <w:rPr>
          <w:lang w:val="en-US"/>
        </w:rPr>
        <w:lastRenderedPageBreak/>
        <w:t>Bước 6: Kiểm Thử Vượt Qua: Áp dụng policy trên 100 mẫu, tính evasion rate.</w:t>
      </w:r>
    </w:p>
    <w:p w14:paraId="3CBBE596" w14:textId="4B06275C" w:rsidR="004D4D0D" w:rsidRPr="002F4862" w:rsidRDefault="004D4D0D">
      <w:pPr>
        <w:numPr>
          <w:ilvl w:val="0"/>
          <w:numId w:val="121"/>
        </w:numPr>
        <w:rPr>
          <w:lang w:val="en-US"/>
        </w:rPr>
      </w:pPr>
      <w:r w:rsidRPr="00906308">
        <w:rPr>
          <w:lang w:val="en-US"/>
        </w:rPr>
        <w:t xml:space="preserve">Bước 7: Phân Tích và Vẽ Biểu Đồ: So sánh original vs. evaded features </w:t>
      </w:r>
    </w:p>
    <w:p w14:paraId="39EEC6BA" w14:textId="77777777" w:rsidR="00BF2896" w:rsidRPr="00BF2896" w:rsidRDefault="00BF2896">
      <w:pPr>
        <w:pStyle w:val="Heading4"/>
        <w:numPr>
          <w:ilvl w:val="3"/>
          <w:numId w:val="128"/>
        </w:numPr>
        <w:rPr>
          <w:lang w:val="en-US"/>
        </w:rPr>
      </w:pPr>
      <w:r w:rsidRPr="00BF2896">
        <w:rPr>
          <w:lang w:val="en-US"/>
        </w:rPr>
        <w:t xml:space="preserve">Thuật </w:t>
      </w:r>
      <w:r w:rsidRPr="002F4862">
        <w:t>toán</w:t>
      </w:r>
      <w:r w:rsidRPr="00BF2896">
        <w:rPr>
          <w:lang w:val="en-US"/>
        </w:rPr>
        <w:t xml:space="preserve"> Q-Learning</w:t>
      </w:r>
    </w:p>
    <w:p w14:paraId="67B733BD" w14:textId="77777777" w:rsidR="00BF2896" w:rsidRDefault="00BF2896" w:rsidP="00906308">
      <w:pPr>
        <w:rPr>
          <w:lang w:val="en-US"/>
        </w:rPr>
      </w:pPr>
      <w:r w:rsidRPr="00BF2896">
        <w:rPr>
          <w:lang w:val="en-US"/>
        </w:rPr>
        <w:t>Thuật toán Q-Learning là một trong những phương pháp học tăng cường (Reinforcement Learning - RL) cổ điển, được ứng dụng rộng rãi trong các vấn đề tối ưu hóa và ra quyết định</w:t>
      </w:r>
    </w:p>
    <w:p w14:paraId="0DDA4B6B" w14:textId="77777777" w:rsidR="00E37308" w:rsidRDefault="00AD1FBB" w:rsidP="00E37308">
      <w:pPr>
        <w:keepNext/>
      </w:pPr>
      <w:r>
        <w:rPr>
          <w:lang w:val="en-US"/>
        </w:rPr>
        <w:pict w14:anchorId="64609F25">
          <v:shape id="_x0000_i1043" type="#_x0000_t75" style="width:416pt;height:273pt;mso-left-percent:-10001;mso-top-percent:-10001;mso-position-horizontal:absolute;mso-position-horizontal-relative:char;mso-position-vertical:absolute;mso-position-vertical-relative:line;mso-left-percent:-10001;mso-top-percent:-10001">
            <v:imagedata r:id="rId44" o:title=""/>
          </v:shape>
        </w:pict>
      </w:r>
    </w:p>
    <w:p w14:paraId="4A0CFB53" w14:textId="20007544" w:rsidR="00E37308" w:rsidRPr="00BF2896" w:rsidRDefault="00E37308" w:rsidP="00E37308">
      <w:pPr>
        <w:jc w:val="center"/>
        <w:rPr>
          <w:lang w:val="en-US"/>
        </w:rPr>
      </w:pPr>
      <w:bookmarkStart w:id="127" w:name="_Toc209209423"/>
      <w:r>
        <w:t xml:space="preserve">Hình </w:t>
      </w:r>
      <w:r w:rsidR="009E370D">
        <w:t>2.</w:t>
      </w:r>
      <w:r w:rsidR="009E370D">
        <w:fldChar w:fldCharType="begin"/>
      </w:r>
      <w:r w:rsidR="009E370D">
        <w:instrText xml:space="preserve"> SEQ Hình \* ARABIC \s 1 </w:instrText>
      </w:r>
      <w:r w:rsidR="009E370D">
        <w:fldChar w:fldCharType="separate"/>
      </w:r>
      <w:r w:rsidR="00AD1FBB">
        <w:rPr>
          <w:noProof/>
        </w:rPr>
        <w:t>5</w:t>
      </w:r>
      <w:r w:rsidR="009E370D">
        <w:fldChar w:fldCharType="end"/>
      </w:r>
      <w:r>
        <w:t>:</w:t>
      </w:r>
      <w:r w:rsidRPr="00E37308">
        <w:rPr>
          <w:lang w:val="en-US"/>
        </w:rPr>
        <w:t xml:space="preserve"> </w:t>
      </w:r>
      <w:r>
        <w:rPr>
          <w:lang w:val="en-US"/>
        </w:rPr>
        <w:t>Cấu trúc Q-Learning và Deep Q-Learning</w:t>
      </w:r>
      <w:bookmarkEnd w:id="127"/>
    </w:p>
    <w:p w14:paraId="7E74059A" w14:textId="77777777" w:rsidR="00BF2896" w:rsidRPr="00BF2896" w:rsidRDefault="00BF2896" w:rsidP="00906308">
      <w:pPr>
        <w:rPr>
          <w:lang w:val="en-US"/>
        </w:rPr>
      </w:pPr>
      <w:r w:rsidRPr="00BF2896">
        <w:rPr>
          <w:lang w:val="en-US"/>
        </w:rPr>
        <w:t>Q-Learning là một thuật toán không mô hình (model-free), trong đó tác nhân (agent) học chính sách tối ưu thông qua tương tác với môi trường mà không cần biết mô hình chuyển tiếp. Dưới đây là các khái niệm cơ bản:</w:t>
      </w:r>
    </w:p>
    <w:p w14:paraId="4407E719" w14:textId="77777777" w:rsidR="00BF2896" w:rsidRPr="00BF2896" w:rsidRDefault="00BF2896">
      <w:pPr>
        <w:numPr>
          <w:ilvl w:val="0"/>
          <w:numId w:val="92"/>
        </w:numPr>
        <w:rPr>
          <w:lang w:val="en-US"/>
        </w:rPr>
      </w:pPr>
      <w:r w:rsidRPr="00BF2896">
        <w:rPr>
          <w:b/>
          <w:bCs/>
          <w:lang w:val="en-US"/>
        </w:rPr>
        <w:t>Hàm giá trị Q (Q-function)</w:t>
      </w:r>
      <w:r w:rsidRPr="00BF2896">
        <w:rPr>
          <w:lang w:val="en-US"/>
        </w:rPr>
        <w:t xml:space="preserve">: </w:t>
      </w:r>
    </w:p>
    <w:p w14:paraId="7E39712F" w14:textId="77777777" w:rsidR="00BF2896" w:rsidRPr="00BF2896" w:rsidRDefault="00BF2896">
      <w:pPr>
        <w:numPr>
          <w:ilvl w:val="1"/>
          <w:numId w:val="92"/>
        </w:numPr>
        <w:rPr>
          <w:lang w:val="en-US"/>
        </w:rPr>
      </w:pPr>
      <w:r w:rsidRPr="00BF2896">
        <w:rPr>
          <w:lang w:val="en-US"/>
        </w:rPr>
        <w:t>Hàm Q(s, a) biểu thị giá trị kỳ vọng của việc thực hiện hành động a tại trạng thái s, theo sau là chính sách tối ưu.</w:t>
      </w:r>
    </w:p>
    <w:p w14:paraId="676794EF" w14:textId="12054ED2" w:rsidR="00BF2896" w:rsidRDefault="00BF2896">
      <w:pPr>
        <w:numPr>
          <w:ilvl w:val="1"/>
          <w:numId w:val="92"/>
        </w:numPr>
        <w:rPr>
          <w:lang w:val="en-US"/>
        </w:rPr>
      </w:pPr>
      <w:r w:rsidRPr="00BF2896">
        <w:rPr>
          <w:lang w:val="en-US"/>
        </w:rPr>
        <w:t>Công thức</w:t>
      </w:r>
    </w:p>
    <w:p w14:paraId="4BAE49FF" w14:textId="6FA4837B" w:rsidR="00BF2896" w:rsidRPr="00BF2896" w:rsidRDefault="00AD1FBB" w:rsidP="00BF2896">
      <w:pPr>
        <w:ind w:left="1440" w:firstLine="0"/>
        <w:rPr>
          <w:lang w:val="en-US"/>
        </w:rPr>
      </w:pPr>
      <w:r>
        <w:rPr>
          <w:noProof/>
          <w:lang w:val="en-US"/>
        </w:rPr>
        <w:lastRenderedPageBreak/>
        <w:pict w14:anchorId="76E06441">
          <v:shape id="Picture 1" o:spid="_x0000_i1044" type="#_x0000_t75" style="width:352pt;height:47pt;visibility:visible;mso-wrap-style:square">
            <v:imagedata r:id="rId45" o:title=""/>
          </v:shape>
        </w:pict>
      </w:r>
    </w:p>
    <w:p w14:paraId="7CB826BC" w14:textId="31C82CB3" w:rsidR="00BF2896" w:rsidRPr="00BF2896" w:rsidRDefault="00BF2896" w:rsidP="00BF2896">
      <w:pPr>
        <w:ind w:left="720" w:firstLine="0"/>
        <w:rPr>
          <w:lang w:val="en-US"/>
        </w:rPr>
      </w:pPr>
      <w:r w:rsidRPr="00BF2896">
        <w:rPr>
          <w:lang w:val="en-US"/>
        </w:rPr>
        <w:t xml:space="preserve">trong đó: </w:t>
      </w:r>
    </w:p>
    <w:p w14:paraId="3FB2F481" w14:textId="77777777" w:rsidR="00BF2896" w:rsidRPr="00BF2896" w:rsidRDefault="00BF2896">
      <w:pPr>
        <w:numPr>
          <w:ilvl w:val="2"/>
          <w:numId w:val="92"/>
        </w:numPr>
        <w:rPr>
          <w:lang w:val="en-US"/>
        </w:rPr>
      </w:pPr>
      <w:r w:rsidRPr="00BF2896">
        <w:rPr>
          <w:lang w:val="en-US"/>
        </w:rPr>
        <w:t>α\alphaα: Tỷ lệ học (learning rate).</w:t>
      </w:r>
    </w:p>
    <w:p w14:paraId="4F5ADC98" w14:textId="77777777" w:rsidR="00BF2896" w:rsidRPr="00BF2896" w:rsidRDefault="00BF2896">
      <w:pPr>
        <w:numPr>
          <w:ilvl w:val="2"/>
          <w:numId w:val="92"/>
        </w:numPr>
        <w:rPr>
          <w:lang w:val="en-US"/>
        </w:rPr>
      </w:pPr>
      <w:r w:rsidRPr="00BF2896">
        <w:rPr>
          <w:lang w:val="en-US"/>
        </w:rPr>
        <w:t>rrr: Phần thưởng ngay lập tức.</w:t>
      </w:r>
    </w:p>
    <w:p w14:paraId="6BCD83FD" w14:textId="77777777" w:rsidR="00BF2896" w:rsidRPr="00BF2896" w:rsidRDefault="00BF2896">
      <w:pPr>
        <w:numPr>
          <w:ilvl w:val="2"/>
          <w:numId w:val="92"/>
        </w:numPr>
        <w:rPr>
          <w:lang w:val="en-US"/>
        </w:rPr>
      </w:pPr>
      <w:r w:rsidRPr="00BF2896">
        <w:rPr>
          <w:lang w:val="en-US"/>
        </w:rPr>
        <w:t>γ\gammaγ: Hệ số chiết khấu (discount factor).</w:t>
      </w:r>
    </w:p>
    <w:p w14:paraId="464D79C5" w14:textId="77777777" w:rsidR="00BF2896" w:rsidRPr="00BF2896" w:rsidRDefault="00BF2896">
      <w:pPr>
        <w:numPr>
          <w:ilvl w:val="2"/>
          <w:numId w:val="92"/>
        </w:numPr>
        <w:rPr>
          <w:lang w:val="en-US"/>
        </w:rPr>
      </w:pPr>
      <w:r w:rsidRPr="00BF2896">
        <w:rPr>
          <w:lang w:val="en-US"/>
        </w:rPr>
        <w:t>s′s's′: Trạng thái tiếp theo.</w:t>
      </w:r>
    </w:p>
    <w:p w14:paraId="254553F5" w14:textId="77777777" w:rsidR="00BF2896" w:rsidRPr="00BF2896" w:rsidRDefault="00BF2896">
      <w:pPr>
        <w:numPr>
          <w:ilvl w:val="2"/>
          <w:numId w:val="92"/>
        </w:numPr>
        <w:rPr>
          <w:lang w:val="en-US"/>
        </w:rPr>
      </w:pPr>
      <w:r w:rsidRPr="00BF2896">
        <w:rPr>
          <w:lang w:val="en-US"/>
        </w:rPr>
        <w:t>max⁡a′Q(s′,a′)\max_{a'} Q(s', a')maxa′​Q(s′,a′): Giá trị tối ưu tại trạng thái tiếp theo.</w:t>
      </w:r>
    </w:p>
    <w:p w14:paraId="6FB2AC3A" w14:textId="77777777" w:rsidR="00BF2896" w:rsidRPr="00906308" w:rsidRDefault="00BF2896">
      <w:pPr>
        <w:numPr>
          <w:ilvl w:val="0"/>
          <w:numId w:val="92"/>
        </w:numPr>
        <w:rPr>
          <w:lang w:val="en-US"/>
        </w:rPr>
      </w:pPr>
      <w:r w:rsidRPr="00906308">
        <w:rPr>
          <w:lang w:val="en-US"/>
        </w:rPr>
        <w:t xml:space="preserve">Chính sách khám phá (Exploration vs. Exploitation): </w:t>
      </w:r>
    </w:p>
    <w:p w14:paraId="34861F30" w14:textId="77777777" w:rsidR="00BF2896" w:rsidRPr="00906308" w:rsidRDefault="00BF2896">
      <w:pPr>
        <w:numPr>
          <w:ilvl w:val="1"/>
          <w:numId w:val="92"/>
        </w:numPr>
        <w:rPr>
          <w:lang w:val="en-US"/>
        </w:rPr>
      </w:pPr>
      <w:r w:rsidRPr="00906308">
        <w:rPr>
          <w:lang w:val="en-US"/>
        </w:rPr>
        <w:t>Sử dụng chiến lược ϵ\epsilonϵ-greedy để cân bằng giữa khám phá (thử hành động ngẫu nhiên) và khai thác (chọn hành động tối ưu).</w:t>
      </w:r>
    </w:p>
    <w:p w14:paraId="1867407E" w14:textId="77777777" w:rsidR="00BF2896" w:rsidRPr="00906308" w:rsidRDefault="00BF2896">
      <w:pPr>
        <w:numPr>
          <w:ilvl w:val="0"/>
          <w:numId w:val="92"/>
        </w:numPr>
        <w:rPr>
          <w:lang w:val="en-US"/>
        </w:rPr>
      </w:pPr>
      <w:r w:rsidRPr="00906308">
        <w:rPr>
          <w:lang w:val="en-US"/>
        </w:rPr>
        <w:t xml:space="preserve">Bảng Q (Q-table): </w:t>
      </w:r>
    </w:p>
    <w:p w14:paraId="4C21E343" w14:textId="77777777" w:rsidR="00BF2896" w:rsidRPr="00906308" w:rsidRDefault="00BF2896">
      <w:pPr>
        <w:numPr>
          <w:ilvl w:val="1"/>
          <w:numId w:val="92"/>
        </w:numPr>
        <w:rPr>
          <w:lang w:val="en-US"/>
        </w:rPr>
      </w:pPr>
      <w:r w:rsidRPr="00906308">
        <w:rPr>
          <w:lang w:val="en-US"/>
        </w:rPr>
        <w:t>Trong trường hợp không gian trạng thái và hành động hữu hạn, Q-Learning sử dụng bảng Q để lưu trữ giá trị Q(s, a).</w:t>
      </w:r>
    </w:p>
    <w:p w14:paraId="077492AD" w14:textId="07569809" w:rsidR="00BF2896" w:rsidRPr="00BF2896" w:rsidRDefault="00BF2896">
      <w:pPr>
        <w:pStyle w:val="Heading4"/>
        <w:numPr>
          <w:ilvl w:val="3"/>
          <w:numId w:val="128"/>
        </w:numPr>
        <w:rPr>
          <w:lang w:val="en-US"/>
        </w:rPr>
      </w:pPr>
      <w:r w:rsidRPr="00BF2896">
        <w:rPr>
          <w:lang w:val="en-US"/>
        </w:rPr>
        <w:t>Triển khai Q-Learning trong Môi trường MalwareEvasionEnv</w:t>
      </w:r>
    </w:p>
    <w:p w14:paraId="0A8896F8" w14:textId="77777777" w:rsidR="00BF2896" w:rsidRPr="00BF2896" w:rsidRDefault="00BF2896" w:rsidP="00906308">
      <w:pPr>
        <w:rPr>
          <w:lang w:val="en-US"/>
        </w:rPr>
      </w:pPr>
      <w:r w:rsidRPr="00BF2896">
        <w:rPr>
          <w:lang w:val="en-US"/>
        </w:rPr>
        <w:t>Q-Learning được tích hợp vào môi trường MalwareEvasionEnv để học chiến lược né tránh mã độc. Các bước triển khai bao gồm:</w:t>
      </w:r>
    </w:p>
    <w:p w14:paraId="3514573A" w14:textId="77777777" w:rsidR="00BF2896" w:rsidRPr="00906308" w:rsidRDefault="00BF2896">
      <w:pPr>
        <w:numPr>
          <w:ilvl w:val="0"/>
          <w:numId w:val="93"/>
        </w:numPr>
        <w:rPr>
          <w:lang w:val="en-US"/>
        </w:rPr>
      </w:pPr>
      <w:r w:rsidRPr="00906308">
        <w:rPr>
          <w:lang w:val="en-US"/>
        </w:rPr>
        <w:t>Chuẩn bị dữ liệu: Sử dụng 100 mẫu mã độc từ tập thử nghiệm BODMAS, tập trung vào 10 đặc trưng quan trọng được xác định bởi mô hình LightGBM.</w:t>
      </w:r>
    </w:p>
    <w:p w14:paraId="68630936" w14:textId="77777777" w:rsidR="00BF2896" w:rsidRPr="00906308" w:rsidRDefault="00BF2896">
      <w:pPr>
        <w:numPr>
          <w:ilvl w:val="0"/>
          <w:numId w:val="93"/>
        </w:numPr>
        <w:rPr>
          <w:lang w:val="en-US"/>
        </w:rPr>
      </w:pPr>
      <w:r w:rsidRPr="00906308">
        <w:rPr>
          <w:lang w:val="en-US"/>
        </w:rPr>
        <w:t>Khởi tạo bảng Q: Sử dụng cấu trúc defaultdict để tạo bảng Q thưa, giảm nhu cầu lưu trữ toàn bộ các cặp trạng thái-hành động.</w:t>
      </w:r>
    </w:p>
    <w:p w14:paraId="3A653ED9" w14:textId="77777777" w:rsidR="00BF2896" w:rsidRPr="00906308" w:rsidRDefault="00BF2896">
      <w:pPr>
        <w:numPr>
          <w:ilvl w:val="0"/>
          <w:numId w:val="93"/>
        </w:numPr>
        <w:rPr>
          <w:lang w:val="en-US"/>
        </w:rPr>
      </w:pPr>
      <w:r w:rsidRPr="00906308">
        <w:rPr>
          <w:lang w:val="en-US"/>
        </w:rPr>
        <w:t xml:space="preserve">Quá trình học: </w:t>
      </w:r>
    </w:p>
    <w:p w14:paraId="5928E9B1" w14:textId="77777777" w:rsidR="00BF2896" w:rsidRPr="00906308" w:rsidRDefault="00BF2896">
      <w:pPr>
        <w:numPr>
          <w:ilvl w:val="1"/>
          <w:numId w:val="93"/>
        </w:numPr>
        <w:rPr>
          <w:lang w:val="en-US"/>
        </w:rPr>
      </w:pPr>
      <w:r w:rsidRPr="00906308">
        <w:rPr>
          <w:lang w:val="en-US"/>
        </w:rPr>
        <w:t>Mỗi tập hợp (episode) bao gồm nhiều bước, trong đó tác nhân chọn hành động dựa trên ϵ\epsilonϵ-greedy.</w:t>
      </w:r>
    </w:p>
    <w:p w14:paraId="119A037F" w14:textId="77777777" w:rsidR="00BF2896" w:rsidRPr="00906308" w:rsidRDefault="00BF2896">
      <w:pPr>
        <w:numPr>
          <w:ilvl w:val="1"/>
          <w:numId w:val="93"/>
        </w:numPr>
        <w:rPr>
          <w:lang w:val="en-US"/>
        </w:rPr>
      </w:pPr>
      <w:r w:rsidRPr="00906308">
        <w:rPr>
          <w:lang w:val="en-US"/>
        </w:rPr>
        <w:lastRenderedPageBreak/>
        <w:t>Trạng thái được rời rạc hóa bằng hàm discretize với 5 ngăn (bins) để đơn giản hóa không gian trạng thái.</w:t>
      </w:r>
    </w:p>
    <w:p w14:paraId="6D5D108B" w14:textId="77777777" w:rsidR="00BF2896" w:rsidRPr="00906308" w:rsidRDefault="00BF2896">
      <w:pPr>
        <w:numPr>
          <w:ilvl w:val="0"/>
          <w:numId w:val="94"/>
        </w:numPr>
        <w:rPr>
          <w:lang w:val="en-US"/>
        </w:rPr>
      </w:pPr>
      <w:r w:rsidRPr="00906308">
        <w:rPr>
          <w:lang w:val="en-US"/>
        </w:rPr>
        <w:t xml:space="preserve">Tham số: </w:t>
      </w:r>
    </w:p>
    <w:p w14:paraId="265090D8" w14:textId="77777777" w:rsidR="00BF2896" w:rsidRPr="00906308" w:rsidRDefault="00BF2896">
      <w:pPr>
        <w:numPr>
          <w:ilvl w:val="1"/>
          <w:numId w:val="94"/>
        </w:numPr>
        <w:rPr>
          <w:lang w:val="en-US"/>
        </w:rPr>
      </w:pPr>
      <w:r w:rsidRPr="00906308">
        <w:rPr>
          <w:lang w:val="en-US"/>
        </w:rPr>
        <w:t>Số tập hợp: 2000.</w:t>
      </w:r>
    </w:p>
    <w:p w14:paraId="7BD17B1E" w14:textId="77777777" w:rsidR="00BF2896" w:rsidRPr="00906308" w:rsidRDefault="00BF2896">
      <w:pPr>
        <w:numPr>
          <w:ilvl w:val="1"/>
          <w:numId w:val="94"/>
        </w:numPr>
        <w:rPr>
          <w:lang w:val="en-US"/>
        </w:rPr>
      </w:pPr>
      <w:r w:rsidRPr="00906308">
        <w:rPr>
          <w:lang w:val="en-US"/>
        </w:rPr>
        <w:t>Tỷ lệ học α=0.1\alpha = 0.1α=0.1.</w:t>
      </w:r>
    </w:p>
    <w:p w14:paraId="2E6D2722" w14:textId="77777777" w:rsidR="00BF2896" w:rsidRPr="00906308" w:rsidRDefault="00BF2896">
      <w:pPr>
        <w:numPr>
          <w:ilvl w:val="1"/>
          <w:numId w:val="94"/>
        </w:numPr>
        <w:rPr>
          <w:lang w:val="en-US"/>
        </w:rPr>
      </w:pPr>
      <w:r w:rsidRPr="00906308">
        <w:rPr>
          <w:lang w:val="en-US"/>
        </w:rPr>
        <w:t>Hệ số chiết khấu γ=0.9\gamma = 0.9γ=0.9.</w:t>
      </w:r>
    </w:p>
    <w:p w14:paraId="2C83194C" w14:textId="77777777" w:rsidR="00BF2896" w:rsidRPr="00906308" w:rsidRDefault="00BF2896">
      <w:pPr>
        <w:numPr>
          <w:ilvl w:val="1"/>
          <w:numId w:val="94"/>
        </w:numPr>
        <w:rPr>
          <w:lang w:val="en-US"/>
        </w:rPr>
      </w:pPr>
      <w:r w:rsidRPr="00906308">
        <w:rPr>
          <w:lang w:val="en-US"/>
        </w:rPr>
        <w:t>ϵ\epsilonϵ ban đầu = 1.0, giảm dần với ϵ\epsilonϵ-decay = 0.995, ngưỡng tối thiểu = 0.01.</w:t>
      </w:r>
    </w:p>
    <w:p w14:paraId="5CF4401F" w14:textId="7CDC239A" w:rsidR="00BF2896" w:rsidRPr="00906308" w:rsidRDefault="00BF2896">
      <w:pPr>
        <w:numPr>
          <w:ilvl w:val="0"/>
          <w:numId w:val="94"/>
        </w:numPr>
        <w:rPr>
          <w:lang w:val="en-US"/>
        </w:rPr>
      </w:pPr>
      <w:r w:rsidRPr="00906308">
        <w:rPr>
          <w:lang w:val="en-US"/>
        </w:rPr>
        <w:t>Phần thưởng: Được thiết kế dựa trên xác suất phát hiện (probability) từ mô hình LightGBM, với phần thưởng dương khi né tránh thành công (prob &lt; 0.5).</w:t>
      </w:r>
    </w:p>
    <w:p w14:paraId="6FA1EBCA" w14:textId="77777777" w:rsidR="00BF784C" w:rsidRPr="00763FC5" w:rsidRDefault="00BF784C">
      <w:pPr>
        <w:pStyle w:val="Heading2"/>
        <w:numPr>
          <w:ilvl w:val="1"/>
          <w:numId w:val="62"/>
        </w:numPr>
        <w:rPr>
          <w:szCs w:val="28"/>
          <w:lang w:val="en-US" w:bidi="ar-SA"/>
        </w:rPr>
      </w:pPr>
      <w:bookmarkStart w:id="128" w:name="_Toc209560382"/>
      <w:r w:rsidRPr="00763FC5">
        <w:rPr>
          <w:szCs w:val="28"/>
        </w:rPr>
        <w:t>Triển khai các kỹ thuật học máy đối kháng</w:t>
      </w:r>
      <w:bookmarkEnd w:id="128"/>
    </w:p>
    <w:p w14:paraId="75034EF0" w14:textId="77777777" w:rsidR="00BF784C" w:rsidRPr="00BF784C" w:rsidRDefault="00BF784C" w:rsidP="00307A98">
      <w:pPr>
        <w:rPr>
          <w:lang w:val="en-US"/>
        </w:rPr>
      </w:pPr>
      <w:r w:rsidRPr="00BF784C">
        <w:rPr>
          <w:lang w:val="en-US"/>
        </w:rPr>
        <w:t xml:space="preserve">Học máy đối kháng (adversarial machine learning) đã trở thành một lĩnh vực quan trọng trong an ninh mạng, đặc biệt trong bối cảnh phát hiện và né tránh mã độc (malware). Các kỹ thuật này khai thác các điểm yếu của mô hình học máy để tạo ra các mẫu mã độc đối kháng, nhằm đánh lừa các hệ thống phát hiện dựa trên học máy. Trong Chương 9 của </w:t>
      </w:r>
      <w:r w:rsidRPr="00BF784C">
        <w:rPr>
          <w:i/>
          <w:iCs/>
          <w:lang w:val="en-US"/>
        </w:rPr>
        <w:t>Mastering Machine Learning for Penetration Testing</w:t>
      </w:r>
      <w:r w:rsidRPr="00BF784C">
        <w:rPr>
          <w:lang w:val="en-US"/>
        </w:rPr>
        <w:t>, các công cụ như Foolbox và MalGAN được đề cập như những giải pháp hiệu quả để triển khai các kỹ thuật đối kháng, chẳng hạn như Fast Gradient Sign Method (FGSM) và mạng đối kháng sinh tạo (Generative Adversarial Networks - GANs)</w:t>
      </w:r>
    </w:p>
    <w:p w14:paraId="2F46B4DE" w14:textId="77777777" w:rsidR="00090057" w:rsidRPr="00090057" w:rsidRDefault="00090057">
      <w:pPr>
        <w:pStyle w:val="ListParagraph"/>
        <w:keepNext/>
        <w:keepLines/>
        <w:numPr>
          <w:ilvl w:val="0"/>
          <w:numId w:val="69"/>
        </w:numPr>
        <w:jc w:val="left"/>
        <w:outlineLvl w:val="2"/>
        <w:rPr>
          <w:rFonts w:eastAsia="Times New Roman" w:cs="Angsana New"/>
          <w:b/>
          <w:bCs/>
          <w:vanish/>
          <w:lang w:val="en-US"/>
        </w:rPr>
      </w:pPr>
      <w:bookmarkStart w:id="129" w:name="_Toc205680348"/>
      <w:bookmarkStart w:id="130" w:name="_Toc205680442"/>
      <w:bookmarkStart w:id="131" w:name="_Toc209208253"/>
      <w:bookmarkStart w:id="132" w:name="_Toc209560383"/>
      <w:bookmarkEnd w:id="129"/>
      <w:bookmarkEnd w:id="130"/>
      <w:bookmarkEnd w:id="131"/>
      <w:bookmarkEnd w:id="132"/>
    </w:p>
    <w:p w14:paraId="7170DEEF" w14:textId="77777777" w:rsidR="00090057" w:rsidRPr="00090057" w:rsidRDefault="00090057">
      <w:pPr>
        <w:pStyle w:val="ListParagraph"/>
        <w:keepNext/>
        <w:keepLines/>
        <w:numPr>
          <w:ilvl w:val="0"/>
          <w:numId w:val="69"/>
        </w:numPr>
        <w:jc w:val="left"/>
        <w:outlineLvl w:val="2"/>
        <w:rPr>
          <w:rFonts w:eastAsia="Times New Roman" w:cs="Angsana New"/>
          <w:b/>
          <w:bCs/>
          <w:vanish/>
          <w:lang w:val="en-US"/>
        </w:rPr>
      </w:pPr>
      <w:bookmarkStart w:id="133" w:name="_Toc209560384"/>
      <w:bookmarkEnd w:id="133"/>
    </w:p>
    <w:p w14:paraId="3DD92CD1" w14:textId="77777777" w:rsidR="00090057" w:rsidRPr="00090057" w:rsidRDefault="00090057">
      <w:pPr>
        <w:pStyle w:val="ListParagraph"/>
        <w:keepNext/>
        <w:keepLines/>
        <w:numPr>
          <w:ilvl w:val="1"/>
          <w:numId w:val="69"/>
        </w:numPr>
        <w:jc w:val="left"/>
        <w:outlineLvl w:val="2"/>
        <w:rPr>
          <w:rFonts w:eastAsia="Times New Roman" w:cs="Angsana New"/>
          <w:b/>
          <w:bCs/>
          <w:vanish/>
          <w:lang w:val="en-US"/>
        </w:rPr>
      </w:pPr>
      <w:bookmarkStart w:id="134" w:name="_Toc209560385"/>
      <w:bookmarkEnd w:id="134"/>
    </w:p>
    <w:p w14:paraId="40BA05D5" w14:textId="77777777" w:rsidR="00090057" w:rsidRPr="00090057" w:rsidRDefault="00090057">
      <w:pPr>
        <w:pStyle w:val="ListParagraph"/>
        <w:keepNext/>
        <w:keepLines/>
        <w:numPr>
          <w:ilvl w:val="1"/>
          <w:numId w:val="69"/>
        </w:numPr>
        <w:jc w:val="left"/>
        <w:outlineLvl w:val="2"/>
        <w:rPr>
          <w:rFonts w:eastAsia="Times New Roman" w:cs="Angsana New"/>
          <w:b/>
          <w:bCs/>
          <w:vanish/>
          <w:lang w:val="en-US"/>
        </w:rPr>
      </w:pPr>
      <w:bookmarkStart w:id="135" w:name="_Toc209560386"/>
      <w:bookmarkEnd w:id="135"/>
    </w:p>
    <w:p w14:paraId="03D402D2" w14:textId="77777777" w:rsidR="00090057" w:rsidRPr="00090057" w:rsidRDefault="00090057">
      <w:pPr>
        <w:pStyle w:val="ListParagraph"/>
        <w:keepNext/>
        <w:keepLines/>
        <w:numPr>
          <w:ilvl w:val="1"/>
          <w:numId w:val="69"/>
        </w:numPr>
        <w:jc w:val="left"/>
        <w:outlineLvl w:val="2"/>
        <w:rPr>
          <w:rFonts w:eastAsia="Times New Roman" w:cs="Angsana New"/>
          <w:b/>
          <w:bCs/>
          <w:vanish/>
          <w:lang w:val="en-US"/>
        </w:rPr>
      </w:pPr>
      <w:bookmarkStart w:id="136" w:name="_Toc209560387"/>
      <w:bookmarkEnd w:id="136"/>
    </w:p>
    <w:p w14:paraId="0BCF95AA" w14:textId="77777777" w:rsidR="00090057" w:rsidRPr="00090057" w:rsidRDefault="00090057">
      <w:pPr>
        <w:pStyle w:val="ListParagraph"/>
        <w:keepNext/>
        <w:keepLines/>
        <w:numPr>
          <w:ilvl w:val="1"/>
          <w:numId w:val="69"/>
        </w:numPr>
        <w:jc w:val="left"/>
        <w:outlineLvl w:val="2"/>
        <w:rPr>
          <w:rFonts w:eastAsia="Times New Roman" w:cs="Angsana New"/>
          <w:b/>
          <w:bCs/>
          <w:vanish/>
          <w:lang w:val="en-US"/>
        </w:rPr>
      </w:pPr>
      <w:bookmarkStart w:id="137" w:name="_Toc209560388"/>
      <w:bookmarkEnd w:id="137"/>
    </w:p>
    <w:p w14:paraId="3213DB93" w14:textId="777CDA4C" w:rsidR="00BF784C" w:rsidRPr="00BF784C" w:rsidRDefault="00BF784C">
      <w:pPr>
        <w:pStyle w:val="Heading3"/>
        <w:numPr>
          <w:ilvl w:val="2"/>
          <w:numId w:val="69"/>
        </w:numPr>
        <w:rPr>
          <w:lang w:val="en-US"/>
        </w:rPr>
      </w:pPr>
      <w:bookmarkStart w:id="138" w:name="_Toc209560389"/>
      <w:r w:rsidRPr="00BF784C">
        <w:rPr>
          <w:lang w:val="en-US"/>
        </w:rPr>
        <w:t>Ứng dụng Foolbox để tạo mẫu mã độc đối kháng với FGSM</w:t>
      </w:r>
      <w:bookmarkEnd w:id="138"/>
    </w:p>
    <w:p w14:paraId="1A57F786" w14:textId="77777777" w:rsidR="00090057" w:rsidRPr="00090057" w:rsidRDefault="00090057">
      <w:pPr>
        <w:pStyle w:val="ListParagraph"/>
        <w:keepNext/>
        <w:keepLines/>
        <w:numPr>
          <w:ilvl w:val="0"/>
          <w:numId w:val="70"/>
        </w:numPr>
        <w:jc w:val="left"/>
        <w:outlineLvl w:val="3"/>
        <w:rPr>
          <w:rFonts w:eastAsia="Times New Roman" w:cs="Angsana New"/>
          <w:b/>
          <w:bCs/>
          <w:iCs/>
          <w:vanish/>
          <w:lang w:val="en-US"/>
        </w:rPr>
      </w:pPr>
    </w:p>
    <w:p w14:paraId="40C91CA8" w14:textId="77777777" w:rsidR="00090057" w:rsidRPr="00090057" w:rsidRDefault="00090057">
      <w:pPr>
        <w:pStyle w:val="ListParagraph"/>
        <w:keepNext/>
        <w:keepLines/>
        <w:numPr>
          <w:ilvl w:val="0"/>
          <w:numId w:val="70"/>
        </w:numPr>
        <w:jc w:val="left"/>
        <w:outlineLvl w:val="3"/>
        <w:rPr>
          <w:rFonts w:eastAsia="Times New Roman" w:cs="Angsana New"/>
          <w:b/>
          <w:bCs/>
          <w:iCs/>
          <w:vanish/>
          <w:lang w:val="en-US"/>
        </w:rPr>
      </w:pPr>
    </w:p>
    <w:p w14:paraId="566D1E17" w14:textId="77777777" w:rsidR="00090057" w:rsidRPr="00090057" w:rsidRDefault="00090057">
      <w:pPr>
        <w:pStyle w:val="ListParagraph"/>
        <w:keepNext/>
        <w:keepLines/>
        <w:numPr>
          <w:ilvl w:val="1"/>
          <w:numId w:val="70"/>
        </w:numPr>
        <w:jc w:val="left"/>
        <w:outlineLvl w:val="3"/>
        <w:rPr>
          <w:rFonts w:eastAsia="Times New Roman" w:cs="Angsana New"/>
          <w:b/>
          <w:bCs/>
          <w:iCs/>
          <w:vanish/>
          <w:lang w:val="en-US"/>
        </w:rPr>
      </w:pPr>
    </w:p>
    <w:p w14:paraId="2A989D21" w14:textId="77777777" w:rsidR="00090057" w:rsidRPr="00090057" w:rsidRDefault="00090057">
      <w:pPr>
        <w:pStyle w:val="ListParagraph"/>
        <w:keepNext/>
        <w:keepLines/>
        <w:numPr>
          <w:ilvl w:val="1"/>
          <w:numId w:val="70"/>
        </w:numPr>
        <w:jc w:val="left"/>
        <w:outlineLvl w:val="3"/>
        <w:rPr>
          <w:rFonts w:eastAsia="Times New Roman" w:cs="Angsana New"/>
          <w:b/>
          <w:bCs/>
          <w:iCs/>
          <w:vanish/>
          <w:lang w:val="en-US"/>
        </w:rPr>
      </w:pPr>
    </w:p>
    <w:p w14:paraId="5090D397" w14:textId="77777777" w:rsidR="00090057" w:rsidRPr="00090057" w:rsidRDefault="00090057">
      <w:pPr>
        <w:pStyle w:val="ListParagraph"/>
        <w:keepNext/>
        <w:keepLines/>
        <w:numPr>
          <w:ilvl w:val="1"/>
          <w:numId w:val="70"/>
        </w:numPr>
        <w:jc w:val="left"/>
        <w:outlineLvl w:val="3"/>
        <w:rPr>
          <w:rFonts w:eastAsia="Times New Roman" w:cs="Angsana New"/>
          <w:b/>
          <w:bCs/>
          <w:iCs/>
          <w:vanish/>
          <w:lang w:val="en-US"/>
        </w:rPr>
      </w:pPr>
    </w:p>
    <w:p w14:paraId="57192A86" w14:textId="77777777" w:rsidR="00090057" w:rsidRPr="00090057" w:rsidRDefault="00090057">
      <w:pPr>
        <w:pStyle w:val="ListParagraph"/>
        <w:keepNext/>
        <w:keepLines/>
        <w:numPr>
          <w:ilvl w:val="1"/>
          <w:numId w:val="70"/>
        </w:numPr>
        <w:jc w:val="left"/>
        <w:outlineLvl w:val="3"/>
        <w:rPr>
          <w:rFonts w:eastAsia="Times New Roman" w:cs="Angsana New"/>
          <w:b/>
          <w:bCs/>
          <w:iCs/>
          <w:vanish/>
          <w:lang w:val="en-US"/>
        </w:rPr>
      </w:pPr>
    </w:p>
    <w:p w14:paraId="2651AE70" w14:textId="77777777" w:rsidR="00090057" w:rsidRPr="00090057" w:rsidRDefault="00090057">
      <w:pPr>
        <w:pStyle w:val="ListParagraph"/>
        <w:keepNext/>
        <w:keepLines/>
        <w:numPr>
          <w:ilvl w:val="2"/>
          <w:numId w:val="70"/>
        </w:numPr>
        <w:jc w:val="left"/>
        <w:outlineLvl w:val="3"/>
        <w:rPr>
          <w:rFonts w:eastAsia="Times New Roman" w:cs="Angsana New"/>
          <w:b/>
          <w:bCs/>
          <w:iCs/>
          <w:vanish/>
          <w:lang w:val="en-US"/>
        </w:rPr>
      </w:pPr>
    </w:p>
    <w:p w14:paraId="3EDB7603" w14:textId="7B81316A" w:rsidR="00BF784C" w:rsidRPr="00BF784C" w:rsidRDefault="00BF784C">
      <w:pPr>
        <w:pStyle w:val="Heading4"/>
        <w:numPr>
          <w:ilvl w:val="3"/>
          <w:numId w:val="70"/>
        </w:numPr>
        <w:rPr>
          <w:lang w:val="en-US"/>
        </w:rPr>
      </w:pPr>
      <w:r w:rsidRPr="00BF784C">
        <w:rPr>
          <w:lang w:val="en-US"/>
        </w:rPr>
        <w:t>Giới thiệu về Foolbox và FGSM</w:t>
      </w:r>
    </w:p>
    <w:p w14:paraId="044B223E" w14:textId="77777777" w:rsidR="00BF784C" w:rsidRPr="00BF784C" w:rsidRDefault="00BF784C" w:rsidP="00307A98">
      <w:pPr>
        <w:rPr>
          <w:lang w:val="en-US"/>
        </w:rPr>
      </w:pPr>
      <w:r w:rsidRPr="00BF784C">
        <w:rPr>
          <w:lang w:val="en-US"/>
        </w:rPr>
        <w:t>Foolbox là một hộp công cụ Python mã nguồn mở, được thiết kế để kiểm tra độ bền của các mô hình học máy trước các cuộc tấn công đối kháng. Nó hỗ trợ nhiều kỹ thuật tấn công, bao gồm Fast Gradient Sign Method (FGSM), một phương pháp dựa trên gradient để tạo mẫu đối kháng (Chio, 2018, trang 198).</w:t>
      </w:r>
    </w:p>
    <w:p w14:paraId="516D4D22" w14:textId="77777777" w:rsidR="00BF784C" w:rsidRPr="00BF784C" w:rsidRDefault="00BF784C">
      <w:pPr>
        <w:numPr>
          <w:ilvl w:val="0"/>
          <w:numId w:val="46"/>
        </w:numPr>
        <w:rPr>
          <w:lang w:val="en-US"/>
        </w:rPr>
      </w:pPr>
      <w:r w:rsidRPr="00BF784C">
        <w:rPr>
          <w:lang w:val="en-US"/>
        </w:rPr>
        <w:t>Fast Gradient Sign Method (FGSM):</w:t>
      </w:r>
    </w:p>
    <w:p w14:paraId="6934FC6C" w14:textId="77777777" w:rsidR="00BF784C" w:rsidRPr="00BF784C" w:rsidRDefault="00BF784C">
      <w:pPr>
        <w:numPr>
          <w:ilvl w:val="1"/>
          <w:numId w:val="46"/>
        </w:numPr>
        <w:rPr>
          <w:lang w:val="en-US"/>
        </w:rPr>
      </w:pPr>
      <w:r w:rsidRPr="00BF784C">
        <w:rPr>
          <w:lang w:val="en-US"/>
        </w:rPr>
        <w:t>FGSM tạo mẫu đối kháng bằng cách thêm nhiễu vào dữ liệu đầu vào dựa trên gradient của hàm mất mát (loss function) của mô hình.</w:t>
      </w:r>
    </w:p>
    <w:p w14:paraId="30C4AABB" w14:textId="77777777" w:rsidR="00BF784C" w:rsidRPr="00BF784C" w:rsidRDefault="00BF784C">
      <w:pPr>
        <w:numPr>
          <w:ilvl w:val="1"/>
          <w:numId w:val="46"/>
        </w:numPr>
        <w:rPr>
          <w:lang w:val="en-US"/>
        </w:rPr>
      </w:pPr>
      <w:r w:rsidRPr="00BF784C">
        <w:rPr>
          <w:lang w:val="en-US"/>
        </w:rPr>
        <w:lastRenderedPageBreak/>
        <w:t>Công thức: ( x' = x + \epsilon \cdot \text{sign}(\nabla_x L(\theta, x, y)) ), trong đó:</w:t>
      </w:r>
    </w:p>
    <w:p w14:paraId="03D68634" w14:textId="77777777" w:rsidR="00BF784C" w:rsidRPr="00BF784C" w:rsidRDefault="00BF784C">
      <w:pPr>
        <w:numPr>
          <w:ilvl w:val="2"/>
          <w:numId w:val="46"/>
        </w:numPr>
        <w:rPr>
          <w:lang w:val="en-US"/>
        </w:rPr>
      </w:pPr>
      <w:r w:rsidRPr="00BF784C">
        <w:rPr>
          <w:lang w:val="en-US"/>
        </w:rPr>
        <w:t>( x ): Dữ liệu đầu vào gốc (ví dụ: hình ảnh thang độ xám của tệp PE).</w:t>
      </w:r>
    </w:p>
    <w:p w14:paraId="57E72A31" w14:textId="77777777" w:rsidR="00BF784C" w:rsidRPr="00BF784C" w:rsidRDefault="00BF784C">
      <w:pPr>
        <w:numPr>
          <w:ilvl w:val="2"/>
          <w:numId w:val="46"/>
        </w:numPr>
        <w:rPr>
          <w:lang w:val="en-US"/>
        </w:rPr>
      </w:pPr>
      <w:r w:rsidRPr="00BF784C">
        <w:rPr>
          <w:lang w:val="en-US"/>
        </w:rPr>
        <w:t>( x' ): Mẫu đối kháng.</w:t>
      </w:r>
    </w:p>
    <w:p w14:paraId="5A4A8792" w14:textId="77777777" w:rsidR="00BF784C" w:rsidRPr="00BF784C" w:rsidRDefault="00BF784C">
      <w:pPr>
        <w:numPr>
          <w:ilvl w:val="2"/>
          <w:numId w:val="46"/>
        </w:numPr>
        <w:rPr>
          <w:lang w:val="en-US"/>
        </w:rPr>
      </w:pPr>
      <w:r w:rsidRPr="00BF784C">
        <w:rPr>
          <w:lang w:val="en-US"/>
        </w:rPr>
        <w:t>( \epsilon ): Hệ số điều chỉnh mức độ nhiễu.</w:t>
      </w:r>
    </w:p>
    <w:p w14:paraId="783FC9D9" w14:textId="77777777" w:rsidR="00BF784C" w:rsidRPr="00BF784C" w:rsidRDefault="00BF784C">
      <w:pPr>
        <w:numPr>
          <w:ilvl w:val="2"/>
          <w:numId w:val="46"/>
        </w:numPr>
        <w:rPr>
          <w:lang w:val="en-US"/>
        </w:rPr>
      </w:pPr>
      <w:r w:rsidRPr="00BF784C">
        <w:rPr>
          <w:lang w:val="en-US"/>
        </w:rPr>
        <w:t>( \nabla_x L ): Gradient của hàm mất mát so với đầu vào ( x ).</w:t>
      </w:r>
    </w:p>
    <w:p w14:paraId="422F738E" w14:textId="77777777" w:rsidR="00BF784C" w:rsidRPr="00BF784C" w:rsidRDefault="00BF784C">
      <w:pPr>
        <w:numPr>
          <w:ilvl w:val="1"/>
          <w:numId w:val="46"/>
        </w:numPr>
        <w:rPr>
          <w:lang w:val="en-US"/>
        </w:rPr>
      </w:pPr>
      <w:r w:rsidRPr="00BF784C">
        <w:rPr>
          <w:lang w:val="en-US"/>
        </w:rPr>
        <w:t>Mục tiêu: Tối đa hóa lỗi dự đoán của mô hình trong khi giữ thay đổi nhỏ để không làm mất chức năng (Goodfellow et al., 2014, trang 3).</w:t>
      </w:r>
    </w:p>
    <w:p w14:paraId="3170F3D1" w14:textId="77777777" w:rsidR="00BF784C" w:rsidRPr="00BF784C" w:rsidRDefault="00BF784C">
      <w:pPr>
        <w:numPr>
          <w:ilvl w:val="0"/>
          <w:numId w:val="46"/>
        </w:numPr>
        <w:rPr>
          <w:lang w:val="en-US"/>
        </w:rPr>
      </w:pPr>
      <w:r w:rsidRPr="00BF784C">
        <w:rPr>
          <w:lang w:val="en-US"/>
        </w:rPr>
        <w:t>Foolbox:</w:t>
      </w:r>
    </w:p>
    <w:p w14:paraId="55465B9C" w14:textId="77777777" w:rsidR="00BF784C" w:rsidRPr="00BF784C" w:rsidRDefault="00BF784C">
      <w:pPr>
        <w:numPr>
          <w:ilvl w:val="1"/>
          <w:numId w:val="46"/>
        </w:numPr>
        <w:rPr>
          <w:lang w:val="en-US"/>
        </w:rPr>
      </w:pPr>
      <w:r w:rsidRPr="00BF784C">
        <w:rPr>
          <w:lang w:val="en-US"/>
        </w:rPr>
        <w:t>Cung cấp giao diện dễ sử dụng để triển khai các cuộc tấn công như FGSM, Iterative Gradient Attack, và Single Pixel Attack.</w:t>
      </w:r>
    </w:p>
    <w:p w14:paraId="073562D7" w14:textId="77777777" w:rsidR="00BF784C" w:rsidRPr="00BF784C" w:rsidRDefault="00BF784C">
      <w:pPr>
        <w:numPr>
          <w:ilvl w:val="1"/>
          <w:numId w:val="46"/>
        </w:numPr>
        <w:rPr>
          <w:lang w:val="en-US"/>
        </w:rPr>
      </w:pPr>
      <w:r w:rsidRPr="00BF784C">
        <w:rPr>
          <w:lang w:val="en-US"/>
        </w:rPr>
        <w:t>Hỗ trợ các mô hình học sâu phổ biến, như Keras, TensorFlow, và PyTorch.</w:t>
      </w:r>
    </w:p>
    <w:p w14:paraId="261D8C8D" w14:textId="77777777" w:rsidR="00BF784C" w:rsidRPr="00BF784C" w:rsidRDefault="00BF784C">
      <w:pPr>
        <w:numPr>
          <w:ilvl w:val="1"/>
          <w:numId w:val="46"/>
        </w:numPr>
        <w:rPr>
          <w:lang w:val="en-US"/>
        </w:rPr>
      </w:pPr>
      <w:r w:rsidRPr="00BF784C">
        <w:rPr>
          <w:lang w:val="en-US"/>
        </w:rPr>
        <w:t>Được sử dụng để kiểm tra các mô hình phân loại mã độc, chẳng hạn như ResNet50 hoặc các bộ phân loại dựa trên đặc trưng tệp PE (Chio, 2018, trang 199).</w:t>
      </w:r>
    </w:p>
    <w:p w14:paraId="56A5CAC6" w14:textId="79B128AE" w:rsidR="00BF784C" w:rsidRPr="00BF784C" w:rsidRDefault="00BF784C">
      <w:pPr>
        <w:pStyle w:val="Heading4"/>
        <w:numPr>
          <w:ilvl w:val="3"/>
          <w:numId w:val="70"/>
        </w:numPr>
        <w:rPr>
          <w:lang w:val="en-US"/>
        </w:rPr>
      </w:pPr>
      <w:r w:rsidRPr="00BF784C">
        <w:rPr>
          <w:lang w:val="en-US"/>
        </w:rPr>
        <w:t>Quy trình triển khai FGSM với Foolbox</w:t>
      </w:r>
    </w:p>
    <w:p w14:paraId="3160E7B2" w14:textId="77777777" w:rsidR="00BF784C" w:rsidRPr="00BF784C" w:rsidRDefault="00BF784C" w:rsidP="00307A98">
      <w:pPr>
        <w:rPr>
          <w:lang w:val="en-US"/>
        </w:rPr>
      </w:pPr>
      <w:r w:rsidRPr="00BF784C">
        <w:rPr>
          <w:lang w:val="en-US"/>
        </w:rPr>
        <w:t>Quá trình triển khai FGSM sử dụng Foolbox để tạo mẫu mã độc đối kháng bao gồm các bước sau:</w:t>
      </w:r>
    </w:p>
    <w:p w14:paraId="6DA5625D" w14:textId="77777777" w:rsidR="00BF784C" w:rsidRPr="00BF784C" w:rsidRDefault="00BF784C">
      <w:pPr>
        <w:numPr>
          <w:ilvl w:val="0"/>
          <w:numId w:val="47"/>
        </w:numPr>
        <w:rPr>
          <w:lang w:val="en-US"/>
        </w:rPr>
      </w:pPr>
      <w:r w:rsidRPr="00BF784C">
        <w:rPr>
          <w:lang w:val="en-US"/>
        </w:rPr>
        <w:t>Bước 1: Chuẩn bị dữ liệu:</w:t>
      </w:r>
    </w:p>
    <w:p w14:paraId="7CBB8DA8" w14:textId="77777777" w:rsidR="00BF784C" w:rsidRPr="00BF784C" w:rsidRDefault="00BF784C">
      <w:pPr>
        <w:numPr>
          <w:ilvl w:val="1"/>
          <w:numId w:val="47"/>
        </w:numPr>
        <w:rPr>
          <w:lang w:val="en-US"/>
        </w:rPr>
      </w:pPr>
      <w:r w:rsidRPr="00BF784C">
        <w:rPr>
          <w:lang w:val="en-US"/>
        </w:rPr>
        <w:t>Thu thập dữ liệu mã độc từ các nguồn như VirusShare hoặc Cuckoo Sandbox.</w:t>
      </w:r>
    </w:p>
    <w:p w14:paraId="42365A3F" w14:textId="77777777" w:rsidR="00BF784C" w:rsidRPr="00BF784C" w:rsidRDefault="00BF784C">
      <w:pPr>
        <w:numPr>
          <w:ilvl w:val="1"/>
          <w:numId w:val="47"/>
        </w:numPr>
        <w:rPr>
          <w:lang w:val="en-US"/>
        </w:rPr>
      </w:pPr>
      <w:r w:rsidRPr="00BF784C">
        <w:rPr>
          <w:lang w:val="en-US"/>
        </w:rPr>
        <w:t>Chuyển đổi tệp PE thành hình ảnh thang độ xám, trong đó mỗi byte được ánh xạ thành một pixel có giá trị từ 0 đến 255 (Chio, 2018, trang 193).</w:t>
      </w:r>
    </w:p>
    <w:p w14:paraId="3A30F23D" w14:textId="77777777" w:rsidR="00BF784C" w:rsidRPr="00BF784C" w:rsidRDefault="00BF784C">
      <w:pPr>
        <w:numPr>
          <w:ilvl w:val="1"/>
          <w:numId w:val="47"/>
        </w:numPr>
        <w:rPr>
          <w:lang w:val="en-US"/>
        </w:rPr>
      </w:pPr>
      <w:r w:rsidRPr="00BF784C">
        <w:rPr>
          <w:lang w:val="en-US"/>
        </w:rPr>
        <w:lastRenderedPageBreak/>
        <w:t>Chuẩn hóa dữ liệu về khoảng [0, 255] để phù hợp với đầu vào của mô hình như ResNet50.</w:t>
      </w:r>
    </w:p>
    <w:p w14:paraId="02C9CF5A" w14:textId="77777777" w:rsidR="00BF784C" w:rsidRPr="00BF784C" w:rsidRDefault="00BF784C">
      <w:pPr>
        <w:numPr>
          <w:ilvl w:val="0"/>
          <w:numId w:val="47"/>
        </w:numPr>
        <w:rPr>
          <w:lang w:val="en-US"/>
        </w:rPr>
      </w:pPr>
      <w:r w:rsidRPr="00BF784C">
        <w:rPr>
          <w:lang w:val="en-US"/>
        </w:rPr>
        <w:t>Bước 2: Tải mô hình học máy:</w:t>
      </w:r>
    </w:p>
    <w:p w14:paraId="13246439" w14:textId="77777777" w:rsidR="00BF784C" w:rsidRPr="00BF784C" w:rsidRDefault="00BF784C">
      <w:pPr>
        <w:numPr>
          <w:ilvl w:val="1"/>
          <w:numId w:val="47"/>
        </w:numPr>
        <w:rPr>
          <w:lang w:val="en-US"/>
        </w:rPr>
      </w:pPr>
      <w:r w:rsidRPr="00BF784C">
        <w:rPr>
          <w:lang w:val="en-US"/>
        </w:rPr>
        <w:t>Sử dụng một mô hình phân loại được huấn luyện trước, như ResNet50 trong Keras, để phân loại mã độc và phần mềm lành tính.</w:t>
      </w:r>
    </w:p>
    <w:p w14:paraId="76259ED8" w14:textId="77777777" w:rsidR="00BF784C" w:rsidRPr="00BF784C" w:rsidRDefault="00BF784C">
      <w:pPr>
        <w:numPr>
          <w:ilvl w:val="1"/>
          <w:numId w:val="47"/>
        </w:numPr>
        <w:rPr>
          <w:lang w:val="en-US"/>
        </w:rPr>
      </w:pPr>
      <w:r w:rsidRPr="00BF784C">
        <w:rPr>
          <w:lang w:val="en-US"/>
        </w:rPr>
        <w:t>Đảm bảo mô hình được thiết lập ở chế độ suy luận (inference mode) bằng cách sử dụng keras.backend.set_learning_phase(0) (Chio, 2018, trang 199).</w:t>
      </w:r>
    </w:p>
    <w:p w14:paraId="1C4BC7E5" w14:textId="77777777" w:rsidR="00BF784C" w:rsidRPr="00BF784C" w:rsidRDefault="00BF784C">
      <w:pPr>
        <w:numPr>
          <w:ilvl w:val="0"/>
          <w:numId w:val="47"/>
        </w:numPr>
        <w:rPr>
          <w:lang w:val="en-US"/>
        </w:rPr>
      </w:pPr>
      <w:r w:rsidRPr="00BF784C">
        <w:rPr>
          <w:lang w:val="en-US"/>
        </w:rPr>
        <w:t>Bước 3: Triển khai FGSM:</w:t>
      </w:r>
    </w:p>
    <w:p w14:paraId="224066BF" w14:textId="77777777" w:rsidR="00BF784C" w:rsidRPr="00BF784C" w:rsidRDefault="00BF784C">
      <w:pPr>
        <w:numPr>
          <w:ilvl w:val="1"/>
          <w:numId w:val="47"/>
        </w:numPr>
        <w:rPr>
          <w:lang w:val="en-US"/>
        </w:rPr>
      </w:pPr>
      <w:r w:rsidRPr="00BF784C">
        <w:rPr>
          <w:lang w:val="en-US"/>
        </w:rPr>
        <w:t>Sử dụng Foolbox để tính gradient của hàm mất mát so với đầu vào.</w:t>
      </w:r>
    </w:p>
    <w:p w14:paraId="1BB27CF7" w14:textId="77777777" w:rsidR="00BF784C" w:rsidRPr="00BF784C" w:rsidRDefault="00BF784C">
      <w:pPr>
        <w:numPr>
          <w:ilvl w:val="1"/>
          <w:numId w:val="47"/>
        </w:numPr>
        <w:rPr>
          <w:lang w:val="en-US"/>
        </w:rPr>
      </w:pPr>
      <w:r w:rsidRPr="00BF784C">
        <w:rPr>
          <w:lang w:val="en-US"/>
        </w:rPr>
        <w:t>Thêm nhiễu vào dữ liệu đầu vào bằng FGSM để tạo mẫu đối kháng.</w:t>
      </w:r>
    </w:p>
    <w:p w14:paraId="2970BF76" w14:textId="77777777" w:rsidR="00BF784C" w:rsidRPr="00BF784C" w:rsidRDefault="00BF784C">
      <w:pPr>
        <w:numPr>
          <w:ilvl w:val="1"/>
          <w:numId w:val="47"/>
        </w:numPr>
        <w:rPr>
          <w:lang w:val="en-US"/>
        </w:rPr>
      </w:pPr>
      <w:r w:rsidRPr="00BF784C">
        <w:rPr>
          <w:lang w:val="en-US"/>
        </w:rPr>
        <w:t>Điều chỉnh tham số ( \epsilon ) để kiểm soát mức độ nhiễu, đảm bảo mẫu đối kháng vẫn hợp lệ về mặt chức năng.</w:t>
      </w:r>
    </w:p>
    <w:p w14:paraId="656DE064" w14:textId="77777777" w:rsidR="00BF784C" w:rsidRPr="00BF784C" w:rsidRDefault="00BF784C">
      <w:pPr>
        <w:numPr>
          <w:ilvl w:val="0"/>
          <w:numId w:val="47"/>
        </w:numPr>
        <w:rPr>
          <w:lang w:val="en-US"/>
        </w:rPr>
      </w:pPr>
      <w:r w:rsidRPr="00BF784C">
        <w:rPr>
          <w:lang w:val="en-US"/>
        </w:rPr>
        <w:t>Bước 4: Kiểm tra mẫu đối kháng:</w:t>
      </w:r>
    </w:p>
    <w:p w14:paraId="434643F4" w14:textId="77777777" w:rsidR="00BF784C" w:rsidRPr="00BF784C" w:rsidRDefault="00BF784C">
      <w:pPr>
        <w:numPr>
          <w:ilvl w:val="1"/>
          <w:numId w:val="47"/>
        </w:numPr>
        <w:rPr>
          <w:lang w:val="en-US"/>
        </w:rPr>
      </w:pPr>
      <w:r w:rsidRPr="00BF784C">
        <w:rPr>
          <w:lang w:val="en-US"/>
        </w:rPr>
        <w:t>Đưa mẫu đối kháng vào mô hình để kiểm tra xem nó có bị phân loại sai thành phần mềm lành tính hay không.</w:t>
      </w:r>
    </w:p>
    <w:p w14:paraId="633DA3A3" w14:textId="375B7ECB" w:rsidR="00BF784C" w:rsidRDefault="00BF784C">
      <w:pPr>
        <w:numPr>
          <w:ilvl w:val="1"/>
          <w:numId w:val="47"/>
        </w:numPr>
        <w:rPr>
          <w:lang w:val="en-US"/>
        </w:rPr>
      </w:pPr>
      <w:r w:rsidRPr="00BF784C">
        <w:rPr>
          <w:lang w:val="en-US"/>
        </w:rPr>
        <w:t>Sử dụng Cuckoo Sandbox để xác minh tính hợp lệ của mẫu mã độc đối kháng (Chio, 2018, trang 201).</w:t>
      </w:r>
    </w:p>
    <w:p w14:paraId="382E059F" w14:textId="77777777" w:rsidR="00BF784C" w:rsidRPr="00BF784C" w:rsidRDefault="00BF784C">
      <w:pPr>
        <w:pStyle w:val="Heading3"/>
        <w:numPr>
          <w:ilvl w:val="2"/>
          <w:numId w:val="69"/>
        </w:numPr>
        <w:rPr>
          <w:lang w:val="en-US"/>
        </w:rPr>
      </w:pPr>
      <w:bookmarkStart w:id="139" w:name="_Toc209560390"/>
      <w:r w:rsidRPr="00BF784C">
        <w:rPr>
          <w:lang w:val="en-US"/>
        </w:rPr>
        <w:t>Xây dựng mô hình MalGAN sử dụng TensorFlow</w:t>
      </w:r>
      <w:bookmarkEnd w:id="139"/>
    </w:p>
    <w:p w14:paraId="056D4C8B" w14:textId="77777777" w:rsidR="00090057" w:rsidRPr="00090057" w:rsidRDefault="00090057">
      <w:pPr>
        <w:pStyle w:val="ListParagraph"/>
        <w:keepNext/>
        <w:keepLines/>
        <w:numPr>
          <w:ilvl w:val="0"/>
          <w:numId w:val="71"/>
        </w:numPr>
        <w:jc w:val="left"/>
        <w:outlineLvl w:val="3"/>
        <w:rPr>
          <w:rFonts w:eastAsia="Times New Roman" w:cs="Angsana New"/>
          <w:b/>
          <w:bCs/>
          <w:iCs/>
          <w:vanish/>
          <w:lang w:val="en-US"/>
        </w:rPr>
      </w:pPr>
    </w:p>
    <w:p w14:paraId="16545048" w14:textId="77777777" w:rsidR="00090057" w:rsidRPr="00090057" w:rsidRDefault="00090057">
      <w:pPr>
        <w:pStyle w:val="ListParagraph"/>
        <w:keepNext/>
        <w:keepLines/>
        <w:numPr>
          <w:ilvl w:val="0"/>
          <w:numId w:val="71"/>
        </w:numPr>
        <w:jc w:val="left"/>
        <w:outlineLvl w:val="3"/>
        <w:rPr>
          <w:rFonts w:eastAsia="Times New Roman" w:cs="Angsana New"/>
          <w:b/>
          <w:bCs/>
          <w:iCs/>
          <w:vanish/>
          <w:lang w:val="en-US"/>
        </w:rPr>
      </w:pPr>
    </w:p>
    <w:p w14:paraId="67BD632B" w14:textId="77777777" w:rsidR="00090057" w:rsidRPr="00090057" w:rsidRDefault="00090057">
      <w:pPr>
        <w:pStyle w:val="ListParagraph"/>
        <w:keepNext/>
        <w:keepLines/>
        <w:numPr>
          <w:ilvl w:val="1"/>
          <w:numId w:val="71"/>
        </w:numPr>
        <w:jc w:val="left"/>
        <w:outlineLvl w:val="3"/>
        <w:rPr>
          <w:rFonts w:eastAsia="Times New Roman" w:cs="Angsana New"/>
          <w:b/>
          <w:bCs/>
          <w:iCs/>
          <w:vanish/>
          <w:lang w:val="en-US"/>
        </w:rPr>
      </w:pPr>
    </w:p>
    <w:p w14:paraId="716B5645" w14:textId="77777777" w:rsidR="00090057" w:rsidRPr="00090057" w:rsidRDefault="00090057">
      <w:pPr>
        <w:pStyle w:val="ListParagraph"/>
        <w:keepNext/>
        <w:keepLines/>
        <w:numPr>
          <w:ilvl w:val="1"/>
          <w:numId w:val="71"/>
        </w:numPr>
        <w:jc w:val="left"/>
        <w:outlineLvl w:val="3"/>
        <w:rPr>
          <w:rFonts w:eastAsia="Times New Roman" w:cs="Angsana New"/>
          <w:b/>
          <w:bCs/>
          <w:iCs/>
          <w:vanish/>
          <w:lang w:val="en-US"/>
        </w:rPr>
      </w:pPr>
    </w:p>
    <w:p w14:paraId="5C0D0EBF" w14:textId="77777777" w:rsidR="00090057" w:rsidRPr="00090057" w:rsidRDefault="00090057">
      <w:pPr>
        <w:pStyle w:val="ListParagraph"/>
        <w:keepNext/>
        <w:keepLines/>
        <w:numPr>
          <w:ilvl w:val="1"/>
          <w:numId w:val="71"/>
        </w:numPr>
        <w:jc w:val="left"/>
        <w:outlineLvl w:val="3"/>
        <w:rPr>
          <w:rFonts w:eastAsia="Times New Roman" w:cs="Angsana New"/>
          <w:b/>
          <w:bCs/>
          <w:iCs/>
          <w:vanish/>
          <w:lang w:val="en-US"/>
        </w:rPr>
      </w:pPr>
    </w:p>
    <w:p w14:paraId="7C8197F0" w14:textId="77777777" w:rsidR="00090057" w:rsidRPr="00090057" w:rsidRDefault="00090057">
      <w:pPr>
        <w:pStyle w:val="ListParagraph"/>
        <w:keepNext/>
        <w:keepLines/>
        <w:numPr>
          <w:ilvl w:val="1"/>
          <w:numId w:val="71"/>
        </w:numPr>
        <w:jc w:val="left"/>
        <w:outlineLvl w:val="3"/>
        <w:rPr>
          <w:rFonts w:eastAsia="Times New Roman" w:cs="Angsana New"/>
          <w:b/>
          <w:bCs/>
          <w:iCs/>
          <w:vanish/>
          <w:lang w:val="en-US"/>
        </w:rPr>
      </w:pPr>
    </w:p>
    <w:p w14:paraId="56BBE43B" w14:textId="77777777" w:rsidR="00090057" w:rsidRPr="00090057" w:rsidRDefault="00090057">
      <w:pPr>
        <w:pStyle w:val="ListParagraph"/>
        <w:keepNext/>
        <w:keepLines/>
        <w:numPr>
          <w:ilvl w:val="2"/>
          <w:numId w:val="71"/>
        </w:numPr>
        <w:jc w:val="left"/>
        <w:outlineLvl w:val="3"/>
        <w:rPr>
          <w:rFonts w:eastAsia="Times New Roman" w:cs="Angsana New"/>
          <w:b/>
          <w:bCs/>
          <w:iCs/>
          <w:vanish/>
          <w:lang w:val="en-US"/>
        </w:rPr>
      </w:pPr>
    </w:p>
    <w:p w14:paraId="18A26E63" w14:textId="77777777" w:rsidR="00090057" w:rsidRPr="00090057" w:rsidRDefault="00090057">
      <w:pPr>
        <w:pStyle w:val="ListParagraph"/>
        <w:keepNext/>
        <w:keepLines/>
        <w:numPr>
          <w:ilvl w:val="2"/>
          <w:numId w:val="71"/>
        </w:numPr>
        <w:jc w:val="left"/>
        <w:outlineLvl w:val="3"/>
        <w:rPr>
          <w:rFonts w:eastAsia="Times New Roman" w:cs="Angsana New"/>
          <w:b/>
          <w:bCs/>
          <w:iCs/>
          <w:vanish/>
          <w:lang w:val="en-US"/>
        </w:rPr>
      </w:pPr>
    </w:p>
    <w:p w14:paraId="589A7D40" w14:textId="012F8F8B" w:rsidR="00BF784C" w:rsidRPr="00BF784C" w:rsidRDefault="00BF784C">
      <w:pPr>
        <w:pStyle w:val="Heading4"/>
        <w:numPr>
          <w:ilvl w:val="3"/>
          <w:numId w:val="71"/>
        </w:numPr>
        <w:rPr>
          <w:lang w:val="en-US"/>
        </w:rPr>
      </w:pPr>
      <w:r w:rsidRPr="00BF784C">
        <w:rPr>
          <w:lang w:val="en-US"/>
        </w:rPr>
        <w:t>Giới thiệu về MalGAN</w:t>
      </w:r>
    </w:p>
    <w:p w14:paraId="39C3EDF2" w14:textId="77777777" w:rsidR="00BF784C" w:rsidRPr="00BF784C" w:rsidRDefault="00BF784C" w:rsidP="00307A98">
      <w:pPr>
        <w:rPr>
          <w:lang w:val="en-US"/>
        </w:rPr>
      </w:pPr>
      <w:r w:rsidRPr="00BF784C">
        <w:rPr>
          <w:lang w:val="en-US"/>
        </w:rPr>
        <w:t>MalGAN là một biến thể của mạng đối kháng sinh tạo (GANs) được thiết kế để tạo ra các mẫu mã độc đối kháng, có khả năng đánh lừa các bộ phân loại học máy, đặc biệt trong các kịch bản tấn công hộp đen (Hu &amp; Tan, 2017, trang 4). MalGAN bao gồm hai thành phần chính: bộ sinh (generator) và bộ phân biệt (discriminator), được huấn luyện đồng thời trong một quá trình đối kháng.</w:t>
      </w:r>
    </w:p>
    <w:p w14:paraId="2C8C33C2" w14:textId="77777777" w:rsidR="00BF784C" w:rsidRPr="00BF784C" w:rsidRDefault="00BF784C">
      <w:pPr>
        <w:numPr>
          <w:ilvl w:val="0"/>
          <w:numId w:val="48"/>
        </w:numPr>
        <w:rPr>
          <w:lang w:val="en-US"/>
        </w:rPr>
      </w:pPr>
      <w:r w:rsidRPr="00BF784C">
        <w:rPr>
          <w:lang w:val="en-US"/>
        </w:rPr>
        <w:t>Bộ sinh (Generator):</w:t>
      </w:r>
    </w:p>
    <w:p w14:paraId="19AA60F6" w14:textId="77777777" w:rsidR="00BF784C" w:rsidRPr="00BF784C" w:rsidRDefault="00BF784C">
      <w:pPr>
        <w:numPr>
          <w:ilvl w:val="1"/>
          <w:numId w:val="48"/>
        </w:numPr>
        <w:rPr>
          <w:lang w:val="en-US"/>
        </w:rPr>
      </w:pPr>
      <w:r w:rsidRPr="00BF784C">
        <w:rPr>
          <w:lang w:val="en-US"/>
        </w:rPr>
        <w:t>Nhận nhiễu ngẫu nhiên (latent samples) và đặc trưng của mã độc làm đầu vào.</w:t>
      </w:r>
    </w:p>
    <w:p w14:paraId="38567BC9" w14:textId="77777777" w:rsidR="00BF784C" w:rsidRPr="00BF784C" w:rsidRDefault="00BF784C">
      <w:pPr>
        <w:numPr>
          <w:ilvl w:val="1"/>
          <w:numId w:val="48"/>
        </w:numPr>
        <w:rPr>
          <w:lang w:val="en-US"/>
        </w:rPr>
      </w:pPr>
      <w:r w:rsidRPr="00BF784C">
        <w:rPr>
          <w:lang w:val="en-US"/>
        </w:rPr>
        <w:t>Tạo ra các mẫu mã độc đối kháng trông giống phần mềm lành tính.</w:t>
      </w:r>
    </w:p>
    <w:p w14:paraId="68D78D42" w14:textId="77777777" w:rsidR="00BF784C" w:rsidRPr="00BF784C" w:rsidRDefault="00BF784C">
      <w:pPr>
        <w:numPr>
          <w:ilvl w:val="1"/>
          <w:numId w:val="48"/>
        </w:numPr>
        <w:rPr>
          <w:lang w:val="en-US"/>
        </w:rPr>
      </w:pPr>
      <w:r w:rsidRPr="00BF784C">
        <w:rPr>
          <w:lang w:val="en-US"/>
        </w:rPr>
        <w:lastRenderedPageBreak/>
        <w:t>Hàm kích hoạt phổ biến: tanh (Chio, 2018, trang 202).</w:t>
      </w:r>
    </w:p>
    <w:p w14:paraId="30530281" w14:textId="77777777" w:rsidR="00BF784C" w:rsidRPr="00BF784C" w:rsidRDefault="00BF784C">
      <w:pPr>
        <w:numPr>
          <w:ilvl w:val="0"/>
          <w:numId w:val="48"/>
        </w:numPr>
        <w:rPr>
          <w:lang w:val="en-US"/>
        </w:rPr>
      </w:pPr>
      <w:r w:rsidRPr="00BF784C">
        <w:rPr>
          <w:lang w:val="en-US"/>
        </w:rPr>
        <w:t>Bộ phân biệt (Discriminator):</w:t>
      </w:r>
    </w:p>
    <w:p w14:paraId="7B93ED6B" w14:textId="77777777" w:rsidR="00BF784C" w:rsidRPr="00BF784C" w:rsidRDefault="00BF784C">
      <w:pPr>
        <w:numPr>
          <w:ilvl w:val="1"/>
          <w:numId w:val="48"/>
        </w:numPr>
        <w:rPr>
          <w:lang w:val="en-US"/>
        </w:rPr>
      </w:pPr>
      <w:r w:rsidRPr="00BF784C">
        <w:rPr>
          <w:lang w:val="en-US"/>
        </w:rPr>
        <w:t>Phân loại dữ liệu là thật (từ tập dữ liệu thực) hay giả (từ bộ sinh).</w:t>
      </w:r>
    </w:p>
    <w:p w14:paraId="75082AE9" w14:textId="77777777" w:rsidR="00BF784C" w:rsidRPr="00BF784C" w:rsidRDefault="00BF784C">
      <w:pPr>
        <w:numPr>
          <w:ilvl w:val="1"/>
          <w:numId w:val="48"/>
        </w:numPr>
        <w:rPr>
          <w:lang w:val="en-US"/>
        </w:rPr>
      </w:pPr>
      <w:r w:rsidRPr="00BF784C">
        <w:rPr>
          <w:lang w:val="en-US"/>
        </w:rPr>
        <w:t>Hàm kích hoạt phổ biến: sigmoid (Chio, 2018, trang 203).</w:t>
      </w:r>
    </w:p>
    <w:p w14:paraId="55633563" w14:textId="77777777" w:rsidR="00BF784C" w:rsidRPr="00BF784C" w:rsidRDefault="00BF784C">
      <w:pPr>
        <w:numPr>
          <w:ilvl w:val="0"/>
          <w:numId w:val="48"/>
        </w:numPr>
        <w:rPr>
          <w:lang w:val="en-US"/>
        </w:rPr>
      </w:pPr>
      <w:r w:rsidRPr="00BF784C">
        <w:rPr>
          <w:lang w:val="en-US"/>
        </w:rPr>
        <w:t>Ứng dụng trong phát hiện mã độc:</w:t>
      </w:r>
    </w:p>
    <w:p w14:paraId="5A0403D6" w14:textId="77777777" w:rsidR="00BF784C" w:rsidRPr="00BF784C" w:rsidRDefault="00BF784C">
      <w:pPr>
        <w:numPr>
          <w:ilvl w:val="1"/>
          <w:numId w:val="48"/>
        </w:numPr>
        <w:rPr>
          <w:lang w:val="en-US"/>
        </w:rPr>
      </w:pPr>
      <w:r w:rsidRPr="00BF784C">
        <w:rPr>
          <w:lang w:val="en-US"/>
        </w:rPr>
        <w:t>MalGAN được sử dụng để tạo các mẫu mã độc đối kháng từ tệp PE hoặc PDF, khiến các bộ phân loại như PDFrate-Mimicus hoặc Hidost nhận diện sai (Chio, 2018, trang 201).</w:t>
      </w:r>
    </w:p>
    <w:p w14:paraId="6713FFA8" w14:textId="77777777" w:rsidR="00BF784C" w:rsidRPr="00BF784C" w:rsidRDefault="00BF784C">
      <w:pPr>
        <w:numPr>
          <w:ilvl w:val="1"/>
          <w:numId w:val="48"/>
        </w:numPr>
        <w:rPr>
          <w:lang w:val="en-US"/>
        </w:rPr>
      </w:pPr>
      <w:r w:rsidRPr="00BF784C">
        <w:rPr>
          <w:lang w:val="en-US"/>
        </w:rPr>
        <w:t>Hiệu quả trong các kịch bản hộp đen, khi thông tin về mô hình mục tiêu không có sẵn.</w:t>
      </w:r>
    </w:p>
    <w:p w14:paraId="0543C4D9" w14:textId="2079D8F4" w:rsidR="00BF784C" w:rsidRPr="00BF784C" w:rsidRDefault="00BF784C">
      <w:pPr>
        <w:pStyle w:val="Heading4"/>
        <w:numPr>
          <w:ilvl w:val="3"/>
          <w:numId w:val="71"/>
        </w:numPr>
        <w:rPr>
          <w:lang w:val="en-US"/>
        </w:rPr>
      </w:pPr>
      <w:r w:rsidRPr="00BF784C">
        <w:rPr>
          <w:lang w:val="en-US"/>
        </w:rPr>
        <w:t>Quy trình xây dựng mô hình MalGAN với TensorFlow</w:t>
      </w:r>
    </w:p>
    <w:p w14:paraId="13E37321" w14:textId="77777777" w:rsidR="00BF784C" w:rsidRPr="00BF784C" w:rsidRDefault="00BF784C" w:rsidP="00090057">
      <w:pPr>
        <w:rPr>
          <w:lang w:val="en-US"/>
        </w:rPr>
      </w:pPr>
      <w:r w:rsidRPr="00BF784C">
        <w:rPr>
          <w:lang w:val="en-US"/>
        </w:rPr>
        <w:t>Quá trình xây dựng mô hình MalGAN sử dụng TensorFlow để sinh mẫu mã độc đối kháng bao gồm các bước sau:</w:t>
      </w:r>
    </w:p>
    <w:p w14:paraId="17C4789B" w14:textId="77777777" w:rsidR="00BF784C" w:rsidRPr="00BF784C" w:rsidRDefault="00BF784C">
      <w:pPr>
        <w:numPr>
          <w:ilvl w:val="0"/>
          <w:numId w:val="49"/>
        </w:numPr>
        <w:rPr>
          <w:lang w:val="en-US"/>
        </w:rPr>
      </w:pPr>
      <w:r w:rsidRPr="00BF784C">
        <w:rPr>
          <w:lang w:val="en-US"/>
        </w:rPr>
        <w:t>Bước 1: Chuẩn bị dữ liệu:</w:t>
      </w:r>
    </w:p>
    <w:p w14:paraId="67538DF3" w14:textId="77777777" w:rsidR="00BF784C" w:rsidRPr="00BF784C" w:rsidRDefault="00BF784C">
      <w:pPr>
        <w:numPr>
          <w:ilvl w:val="1"/>
          <w:numId w:val="49"/>
        </w:numPr>
        <w:rPr>
          <w:lang w:val="en-US"/>
        </w:rPr>
      </w:pPr>
      <w:r w:rsidRPr="00BF784C">
        <w:rPr>
          <w:lang w:val="en-US"/>
        </w:rPr>
        <w:t>Thu thập dữ liệu mã độc từ các nguồn như VirusShare hoặc Cuckoo Sandbox.</w:t>
      </w:r>
    </w:p>
    <w:p w14:paraId="0B799399" w14:textId="77777777" w:rsidR="00BF784C" w:rsidRPr="00BF784C" w:rsidRDefault="00BF784C">
      <w:pPr>
        <w:numPr>
          <w:ilvl w:val="1"/>
          <w:numId w:val="49"/>
        </w:numPr>
        <w:rPr>
          <w:lang w:val="en-US"/>
        </w:rPr>
      </w:pPr>
      <w:r w:rsidRPr="00BF784C">
        <w:rPr>
          <w:lang w:val="en-US"/>
        </w:rPr>
        <w:t>Trích xuất đặc trưng tĩnh (như thông tin tiêu đề PE, chuỗi ký tự) hoặc đặc trưng động (như API calls).</w:t>
      </w:r>
    </w:p>
    <w:p w14:paraId="522012C6" w14:textId="77777777" w:rsidR="00BF784C" w:rsidRPr="00BF784C" w:rsidRDefault="00BF784C">
      <w:pPr>
        <w:numPr>
          <w:ilvl w:val="1"/>
          <w:numId w:val="49"/>
        </w:numPr>
        <w:rPr>
          <w:lang w:val="en-US"/>
        </w:rPr>
      </w:pPr>
      <w:r w:rsidRPr="00BF784C">
        <w:rPr>
          <w:lang w:val="en-US"/>
        </w:rPr>
        <w:t>Chuẩn hóa dữ liệu về khoảng [-1, 1] để phù hợp với hàm kích hoạt tanh của bộ sinh (Chio, 2018, trang 202).</w:t>
      </w:r>
    </w:p>
    <w:p w14:paraId="337D06A1" w14:textId="77777777" w:rsidR="00BF784C" w:rsidRPr="00BF784C" w:rsidRDefault="00BF784C">
      <w:pPr>
        <w:numPr>
          <w:ilvl w:val="0"/>
          <w:numId w:val="49"/>
        </w:numPr>
        <w:rPr>
          <w:lang w:val="en-US"/>
        </w:rPr>
      </w:pPr>
      <w:r w:rsidRPr="00BF784C">
        <w:rPr>
          <w:lang w:val="en-US"/>
        </w:rPr>
        <w:t>Bước 2: Xây dựng bộ sinh và bộ phân biệt:</w:t>
      </w:r>
    </w:p>
    <w:p w14:paraId="5E741A04" w14:textId="77777777" w:rsidR="00BF784C" w:rsidRPr="00BF784C" w:rsidRDefault="00BF784C">
      <w:pPr>
        <w:numPr>
          <w:ilvl w:val="1"/>
          <w:numId w:val="49"/>
        </w:numPr>
        <w:rPr>
          <w:lang w:val="en-US"/>
        </w:rPr>
      </w:pPr>
      <w:r w:rsidRPr="00BF784C">
        <w:rPr>
          <w:lang w:val="en-US"/>
        </w:rPr>
        <w:t>Bộ sinh: Một mạng nơ-ron với các tầng dày đặc (dense layers), sử dụng LeakyReLU làm hàm kích hoạt và tanh cho tầng đầu ra.</w:t>
      </w:r>
    </w:p>
    <w:p w14:paraId="2716E8E4" w14:textId="77777777" w:rsidR="00BF784C" w:rsidRPr="00BF784C" w:rsidRDefault="00BF784C">
      <w:pPr>
        <w:numPr>
          <w:ilvl w:val="1"/>
          <w:numId w:val="49"/>
        </w:numPr>
        <w:rPr>
          <w:lang w:val="en-US"/>
        </w:rPr>
      </w:pPr>
      <w:r w:rsidRPr="00BF784C">
        <w:rPr>
          <w:lang w:val="en-US"/>
        </w:rPr>
        <w:t>Bộ phân biệt: Một mạng nơ-ron với các tầng dày đặc, sử dụng LeakyReLU và sigmoid để phân loại dữ liệu thật/giả.</w:t>
      </w:r>
    </w:p>
    <w:p w14:paraId="34F139B6" w14:textId="77777777" w:rsidR="00BF784C" w:rsidRPr="00BF784C" w:rsidRDefault="00BF784C">
      <w:pPr>
        <w:numPr>
          <w:ilvl w:val="1"/>
          <w:numId w:val="49"/>
        </w:numPr>
        <w:rPr>
          <w:lang w:val="en-US"/>
        </w:rPr>
      </w:pPr>
      <w:r w:rsidRPr="00BF784C">
        <w:rPr>
          <w:lang w:val="en-US"/>
        </w:rPr>
        <w:t>Sử dụng TensorFlow để xây dựng và kết hợp các mô hình này thành một GAN.</w:t>
      </w:r>
    </w:p>
    <w:p w14:paraId="253FCE84" w14:textId="77777777" w:rsidR="00BF784C" w:rsidRPr="00BF784C" w:rsidRDefault="00BF784C">
      <w:pPr>
        <w:numPr>
          <w:ilvl w:val="0"/>
          <w:numId w:val="49"/>
        </w:numPr>
        <w:rPr>
          <w:lang w:val="en-US"/>
        </w:rPr>
      </w:pPr>
      <w:r w:rsidRPr="00BF784C">
        <w:rPr>
          <w:lang w:val="en-US"/>
        </w:rPr>
        <w:t>Bước 3: Huấn luyện mô hình:</w:t>
      </w:r>
    </w:p>
    <w:p w14:paraId="1BE257CD" w14:textId="77777777" w:rsidR="00BF784C" w:rsidRPr="00BF784C" w:rsidRDefault="00BF784C">
      <w:pPr>
        <w:numPr>
          <w:ilvl w:val="1"/>
          <w:numId w:val="49"/>
        </w:numPr>
        <w:rPr>
          <w:lang w:val="en-US"/>
        </w:rPr>
      </w:pPr>
      <w:r w:rsidRPr="00BF784C">
        <w:rPr>
          <w:lang w:val="en-US"/>
        </w:rPr>
        <w:lastRenderedPageBreak/>
        <w:t>Huấn luyện bộ phân biệt để phân biệt dữ liệu thật (từ tập dữ liệu mã độc) và dữ liệu giả (từ bộ sinh).</w:t>
      </w:r>
    </w:p>
    <w:p w14:paraId="554F0FA4" w14:textId="77777777" w:rsidR="00BF784C" w:rsidRPr="00BF784C" w:rsidRDefault="00BF784C">
      <w:pPr>
        <w:numPr>
          <w:ilvl w:val="1"/>
          <w:numId w:val="49"/>
        </w:numPr>
        <w:rPr>
          <w:lang w:val="en-US"/>
        </w:rPr>
      </w:pPr>
      <w:r w:rsidRPr="00BF784C">
        <w:rPr>
          <w:lang w:val="en-US"/>
        </w:rPr>
        <w:t>Huấn luyện bộ sinh để đánh lừa bộ phân biệt, tối ưu hóa hàm mất mát bằng thuật toán như ADAM optimizer.</w:t>
      </w:r>
    </w:p>
    <w:p w14:paraId="5517DAF2" w14:textId="77777777" w:rsidR="00BF784C" w:rsidRPr="00BF784C" w:rsidRDefault="00BF784C">
      <w:pPr>
        <w:numPr>
          <w:ilvl w:val="1"/>
          <w:numId w:val="49"/>
        </w:numPr>
        <w:rPr>
          <w:lang w:val="en-US"/>
        </w:rPr>
      </w:pPr>
      <w:r w:rsidRPr="00BF784C">
        <w:rPr>
          <w:lang w:val="en-US"/>
        </w:rPr>
        <w:t>Sử dụng các kỹ thuật như dropout hoặc batch normalization để ổn định quá trình huấn luyện (Goodfellow et al., 2014, trang 7).</w:t>
      </w:r>
    </w:p>
    <w:p w14:paraId="0F3763FD" w14:textId="77777777" w:rsidR="00BF784C" w:rsidRPr="00BF784C" w:rsidRDefault="00BF784C">
      <w:pPr>
        <w:numPr>
          <w:ilvl w:val="0"/>
          <w:numId w:val="49"/>
        </w:numPr>
        <w:rPr>
          <w:lang w:val="en-US"/>
        </w:rPr>
      </w:pPr>
      <w:r w:rsidRPr="00BF784C">
        <w:rPr>
          <w:lang w:val="en-US"/>
        </w:rPr>
        <w:t>Bước 4: Tạo mẫu mã độc đối kháng:</w:t>
      </w:r>
    </w:p>
    <w:p w14:paraId="5B038DDE" w14:textId="77777777" w:rsidR="00BF784C" w:rsidRPr="00BF784C" w:rsidRDefault="00BF784C">
      <w:pPr>
        <w:numPr>
          <w:ilvl w:val="1"/>
          <w:numId w:val="49"/>
        </w:numPr>
        <w:rPr>
          <w:lang w:val="en-US"/>
        </w:rPr>
      </w:pPr>
      <w:r w:rsidRPr="00BF784C">
        <w:rPr>
          <w:lang w:val="en-US"/>
        </w:rPr>
        <w:t>Sử dụng bộ sinh đã huấn luyện để tạo các mẫu mã độc đối kháng từ nhiễu ngẫu nhiên.</w:t>
      </w:r>
    </w:p>
    <w:p w14:paraId="326656E4" w14:textId="77777777" w:rsidR="00BF784C" w:rsidRPr="00BF784C" w:rsidRDefault="00BF784C">
      <w:pPr>
        <w:numPr>
          <w:ilvl w:val="1"/>
          <w:numId w:val="49"/>
        </w:numPr>
        <w:rPr>
          <w:lang w:val="en-US"/>
        </w:rPr>
      </w:pPr>
      <w:r w:rsidRPr="00BF784C">
        <w:rPr>
          <w:lang w:val="en-US"/>
        </w:rPr>
        <w:t>Đưa các mẫu này vào bộ phân loại mục tiêu để kiểm tra khả năng né tránh.</w:t>
      </w:r>
    </w:p>
    <w:p w14:paraId="1B20291F" w14:textId="77777777" w:rsidR="00BF784C" w:rsidRPr="00BF784C" w:rsidRDefault="00BF784C">
      <w:pPr>
        <w:numPr>
          <w:ilvl w:val="0"/>
          <w:numId w:val="49"/>
        </w:numPr>
        <w:rPr>
          <w:lang w:val="en-US"/>
        </w:rPr>
      </w:pPr>
      <w:r w:rsidRPr="00BF784C">
        <w:rPr>
          <w:lang w:val="en-US"/>
        </w:rPr>
        <w:t>Bước 5: Kiểm tra tính hợp lệ:</w:t>
      </w:r>
    </w:p>
    <w:p w14:paraId="77DCDB45" w14:textId="3FA6C9F8" w:rsidR="00BF784C" w:rsidRPr="002F4862" w:rsidRDefault="00BF784C">
      <w:pPr>
        <w:numPr>
          <w:ilvl w:val="1"/>
          <w:numId w:val="49"/>
        </w:numPr>
        <w:rPr>
          <w:lang w:val="en-US"/>
        </w:rPr>
      </w:pPr>
      <w:r w:rsidRPr="00BF784C">
        <w:rPr>
          <w:lang w:val="en-US"/>
        </w:rPr>
        <w:t>Sử dụng Cuckoo Sandbox để xác minh rằng các mẫu mã độc đối kháng vẫn giữ được chức năng độc hại (Chio, 2018, trang 201).</w:t>
      </w:r>
    </w:p>
    <w:p w14:paraId="776C6710" w14:textId="77777777" w:rsidR="00BF784C" w:rsidRPr="00BF784C" w:rsidRDefault="00BF784C">
      <w:pPr>
        <w:pStyle w:val="Heading4"/>
        <w:numPr>
          <w:ilvl w:val="3"/>
          <w:numId w:val="71"/>
        </w:numPr>
        <w:rPr>
          <w:lang w:val="en-US"/>
        </w:rPr>
      </w:pPr>
      <w:r w:rsidRPr="00BF784C">
        <w:rPr>
          <w:lang w:val="en-US"/>
        </w:rPr>
        <w:t>Tích hợp với các kỹ thuật học máy khác</w:t>
      </w:r>
    </w:p>
    <w:p w14:paraId="14BAD6B6" w14:textId="77777777" w:rsidR="00BF784C" w:rsidRPr="00BF784C" w:rsidRDefault="00BF784C" w:rsidP="00090057">
      <w:pPr>
        <w:rPr>
          <w:lang w:val="en-US"/>
        </w:rPr>
      </w:pPr>
      <w:r w:rsidRPr="00BF784C">
        <w:rPr>
          <w:lang w:val="en-US"/>
        </w:rPr>
        <w:t>Các kỹ thuật học máy đối kháng như FGSM và MalGAN có thể được tích hợp với các phương pháp học máy khác để tăng cường hiệu quả:</w:t>
      </w:r>
    </w:p>
    <w:p w14:paraId="5ECBCE5F" w14:textId="77777777" w:rsidR="00BF784C" w:rsidRPr="00BF784C" w:rsidRDefault="00BF784C">
      <w:pPr>
        <w:numPr>
          <w:ilvl w:val="0"/>
          <w:numId w:val="50"/>
        </w:numPr>
        <w:rPr>
          <w:lang w:val="en-US"/>
        </w:rPr>
      </w:pPr>
      <w:r w:rsidRPr="00BF784C">
        <w:rPr>
          <w:lang w:val="en-US"/>
        </w:rPr>
        <w:t>Học có giám sát:</w:t>
      </w:r>
    </w:p>
    <w:p w14:paraId="4BB8EC93" w14:textId="77777777" w:rsidR="00BF784C" w:rsidRPr="00BF784C" w:rsidRDefault="00BF784C">
      <w:pPr>
        <w:numPr>
          <w:ilvl w:val="1"/>
          <w:numId w:val="50"/>
        </w:numPr>
        <w:rPr>
          <w:lang w:val="en-US"/>
        </w:rPr>
      </w:pPr>
      <w:r w:rsidRPr="00BF784C">
        <w:rPr>
          <w:lang w:val="en-US"/>
        </w:rPr>
        <w:t>Các mẫu mã độc đối kháng được tạo bởi FGSM hoặc MalGAN có thể được sử dụng để huấn luyện lại các bộ phân loại, cải thiện khả năng chống chịu trước các cuộc tấn công đối kháng (Goodfellow et al., 2014, trang 7).</w:t>
      </w:r>
    </w:p>
    <w:p w14:paraId="1058A9FB" w14:textId="77777777" w:rsidR="00BF784C" w:rsidRPr="00BF784C" w:rsidRDefault="00BF784C">
      <w:pPr>
        <w:numPr>
          <w:ilvl w:val="1"/>
          <w:numId w:val="50"/>
        </w:numPr>
        <w:rPr>
          <w:lang w:val="en-US"/>
        </w:rPr>
      </w:pPr>
      <w:r w:rsidRPr="00BF784C">
        <w:rPr>
          <w:lang w:val="en-US"/>
        </w:rPr>
        <w:t>Ví dụ: Huấn luyện đối kháng (adversarial training) sử dụng các mẫu đối kháng để tăng cường độ bền của mô hình.</w:t>
      </w:r>
    </w:p>
    <w:p w14:paraId="347DCF36" w14:textId="77777777" w:rsidR="00BF784C" w:rsidRPr="00BF784C" w:rsidRDefault="00BF784C">
      <w:pPr>
        <w:numPr>
          <w:ilvl w:val="0"/>
          <w:numId w:val="50"/>
        </w:numPr>
        <w:rPr>
          <w:lang w:val="en-US"/>
        </w:rPr>
      </w:pPr>
      <w:r w:rsidRPr="00BF784C">
        <w:rPr>
          <w:lang w:val="en-US"/>
        </w:rPr>
        <w:t>Học không giám sát:</w:t>
      </w:r>
    </w:p>
    <w:p w14:paraId="598319F7" w14:textId="77777777" w:rsidR="00BF784C" w:rsidRPr="00BF784C" w:rsidRDefault="00BF784C">
      <w:pPr>
        <w:numPr>
          <w:ilvl w:val="1"/>
          <w:numId w:val="50"/>
        </w:numPr>
        <w:rPr>
          <w:lang w:val="en-US"/>
        </w:rPr>
      </w:pPr>
      <w:r w:rsidRPr="00BF784C">
        <w:rPr>
          <w:lang w:val="en-US"/>
        </w:rPr>
        <w:t>Các mẫu mã độc đối kháng có thể được sử dụng để kiểm tra các hệ thống phát hiện bất thường, như mạng tự mã hóa (autoencoders), nhằm đánh giá khả năng nhận diện các mẫu bất thường (Chio, 2018, trang 206).</w:t>
      </w:r>
    </w:p>
    <w:p w14:paraId="15880049" w14:textId="77777777" w:rsidR="00BF784C" w:rsidRPr="00BF784C" w:rsidRDefault="00BF784C">
      <w:pPr>
        <w:numPr>
          <w:ilvl w:val="0"/>
          <w:numId w:val="50"/>
        </w:numPr>
        <w:rPr>
          <w:lang w:val="en-US"/>
        </w:rPr>
      </w:pPr>
      <w:r w:rsidRPr="00BF784C">
        <w:rPr>
          <w:lang w:val="en-US"/>
        </w:rPr>
        <w:lastRenderedPageBreak/>
        <w:t>Học tăng cường:</w:t>
      </w:r>
    </w:p>
    <w:p w14:paraId="1D7FA50C" w14:textId="77777777" w:rsidR="00BF784C" w:rsidRPr="00BF784C" w:rsidRDefault="00BF784C">
      <w:pPr>
        <w:numPr>
          <w:ilvl w:val="1"/>
          <w:numId w:val="50"/>
        </w:numPr>
        <w:rPr>
          <w:lang w:val="en-US"/>
        </w:rPr>
      </w:pPr>
      <w:r w:rsidRPr="00BF784C">
        <w:rPr>
          <w:lang w:val="en-US"/>
        </w:rPr>
        <w:t>Các kỹ thuật như Gym-malware sử dụng học tăng cường để tối ưu hóa các hành động sửa đổi mã độc, bổ sung cho các phương pháp như FGSM và MalGAN (Chio, 2018, trang 209).</w:t>
      </w:r>
    </w:p>
    <w:p w14:paraId="47DAA29B" w14:textId="77777777" w:rsidR="00BF784C" w:rsidRPr="00763FC5" w:rsidRDefault="00BF784C">
      <w:pPr>
        <w:pStyle w:val="Heading3"/>
        <w:numPr>
          <w:ilvl w:val="2"/>
          <w:numId w:val="69"/>
        </w:numPr>
        <w:rPr>
          <w:lang w:val="en-US" w:bidi="ar-SA"/>
        </w:rPr>
      </w:pPr>
      <w:bookmarkStart w:id="140" w:name="_Toc209560391"/>
      <w:r w:rsidRPr="00763FC5">
        <w:t>Ứng dụng học tăng cường với Gym-malware</w:t>
      </w:r>
      <w:bookmarkEnd w:id="140"/>
    </w:p>
    <w:p w14:paraId="16A6778F" w14:textId="77777777" w:rsidR="00BF784C" w:rsidRPr="00BF784C" w:rsidRDefault="00BF784C" w:rsidP="00307A98">
      <w:pPr>
        <w:rPr>
          <w:lang w:val="en-US"/>
        </w:rPr>
      </w:pPr>
      <w:r w:rsidRPr="00BF784C">
        <w:rPr>
          <w:lang w:val="en-US"/>
        </w:rPr>
        <w:t>Học tăng cường (reinforcement learning) là một phương pháp học máy mạnh mẽ, trong đó một tác nhân (agent) học cách đưa ra quyết định tối ưu thông qua tương tác với môi trường, nhận phần thưởng hoặc hình phạt dựa trên hành động. Trong lĩnh vực an ninh mạng, học tăng cường được ứng dụng để tối ưu hóa các hành động sửa đổi mã độc (malware) nhằm né tránh các hệ thống phát hiện dựa trên học máy. Gym-malware, một môi trường học tăng cường được phát triển bởi Endgame và tích hợp trong OpenAI Gym, cung cấp một khung công tác để thử nghiệm các hành động sửa đổi mã độc, như thêm byte ngẫu nhiên hoặc sửa đổi tiêu đề tệp</w:t>
      </w:r>
    </w:p>
    <w:p w14:paraId="74DDFDA0" w14:textId="77777777" w:rsidR="00090057" w:rsidRPr="00090057" w:rsidRDefault="00090057">
      <w:pPr>
        <w:pStyle w:val="ListParagraph"/>
        <w:keepNext/>
        <w:keepLines/>
        <w:numPr>
          <w:ilvl w:val="0"/>
          <w:numId w:val="72"/>
        </w:numPr>
        <w:jc w:val="left"/>
        <w:outlineLvl w:val="3"/>
        <w:rPr>
          <w:rFonts w:eastAsia="Times New Roman" w:cs="Angsana New"/>
          <w:b/>
          <w:bCs/>
          <w:iCs/>
          <w:vanish/>
          <w:lang w:val="en-US"/>
        </w:rPr>
      </w:pPr>
    </w:p>
    <w:p w14:paraId="5E655780" w14:textId="77777777" w:rsidR="00090057" w:rsidRPr="00090057" w:rsidRDefault="00090057">
      <w:pPr>
        <w:pStyle w:val="ListParagraph"/>
        <w:keepNext/>
        <w:keepLines/>
        <w:numPr>
          <w:ilvl w:val="0"/>
          <w:numId w:val="72"/>
        </w:numPr>
        <w:jc w:val="left"/>
        <w:outlineLvl w:val="3"/>
        <w:rPr>
          <w:rFonts w:eastAsia="Times New Roman" w:cs="Angsana New"/>
          <w:b/>
          <w:bCs/>
          <w:iCs/>
          <w:vanish/>
          <w:lang w:val="en-US"/>
        </w:rPr>
      </w:pPr>
    </w:p>
    <w:p w14:paraId="12E3824D" w14:textId="77777777" w:rsidR="00090057" w:rsidRPr="00090057" w:rsidRDefault="00090057">
      <w:pPr>
        <w:pStyle w:val="ListParagraph"/>
        <w:keepNext/>
        <w:keepLines/>
        <w:numPr>
          <w:ilvl w:val="1"/>
          <w:numId w:val="72"/>
        </w:numPr>
        <w:jc w:val="left"/>
        <w:outlineLvl w:val="3"/>
        <w:rPr>
          <w:rFonts w:eastAsia="Times New Roman" w:cs="Angsana New"/>
          <w:b/>
          <w:bCs/>
          <w:iCs/>
          <w:vanish/>
          <w:lang w:val="en-US"/>
        </w:rPr>
      </w:pPr>
    </w:p>
    <w:p w14:paraId="565E7F65" w14:textId="77777777" w:rsidR="00090057" w:rsidRPr="00090057" w:rsidRDefault="00090057">
      <w:pPr>
        <w:pStyle w:val="ListParagraph"/>
        <w:keepNext/>
        <w:keepLines/>
        <w:numPr>
          <w:ilvl w:val="1"/>
          <w:numId w:val="72"/>
        </w:numPr>
        <w:jc w:val="left"/>
        <w:outlineLvl w:val="3"/>
        <w:rPr>
          <w:rFonts w:eastAsia="Times New Roman" w:cs="Angsana New"/>
          <w:b/>
          <w:bCs/>
          <w:iCs/>
          <w:vanish/>
          <w:lang w:val="en-US"/>
        </w:rPr>
      </w:pPr>
    </w:p>
    <w:p w14:paraId="735A5709" w14:textId="77777777" w:rsidR="00090057" w:rsidRPr="00090057" w:rsidRDefault="00090057">
      <w:pPr>
        <w:pStyle w:val="ListParagraph"/>
        <w:keepNext/>
        <w:keepLines/>
        <w:numPr>
          <w:ilvl w:val="1"/>
          <w:numId w:val="72"/>
        </w:numPr>
        <w:jc w:val="left"/>
        <w:outlineLvl w:val="3"/>
        <w:rPr>
          <w:rFonts w:eastAsia="Times New Roman" w:cs="Angsana New"/>
          <w:b/>
          <w:bCs/>
          <w:iCs/>
          <w:vanish/>
          <w:lang w:val="en-US"/>
        </w:rPr>
      </w:pPr>
    </w:p>
    <w:p w14:paraId="3EE560EC" w14:textId="77777777" w:rsidR="00090057" w:rsidRPr="00090057" w:rsidRDefault="00090057">
      <w:pPr>
        <w:pStyle w:val="ListParagraph"/>
        <w:keepNext/>
        <w:keepLines/>
        <w:numPr>
          <w:ilvl w:val="1"/>
          <w:numId w:val="72"/>
        </w:numPr>
        <w:jc w:val="left"/>
        <w:outlineLvl w:val="3"/>
        <w:rPr>
          <w:rFonts w:eastAsia="Times New Roman" w:cs="Angsana New"/>
          <w:b/>
          <w:bCs/>
          <w:iCs/>
          <w:vanish/>
          <w:lang w:val="en-US"/>
        </w:rPr>
      </w:pPr>
    </w:p>
    <w:p w14:paraId="7FE59BC2" w14:textId="77777777" w:rsidR="00090057" w:rsidRPr="00090057" w:rsidRDefault="00090057">
      <w:pPr>
        <w:pStyle w:val="ListParagraph"/>
        <w:keepNext/>
        <w:keepLines/>
        <w:numPr>
          <w:ilvl w:val="2"/>
          <w:numId w:val="72"/>
        </w:numPr>
        <w:jc w:val="left"/>
        <w:outlineLvl w:val="3"/>
        <w:rPr>
          <w:rFonts w:eastAsia="Times New Roman" w:cs="Angsana New"/>
          <w:b/>
          <w:bCs/>
          <w:iCs/>
          <w:vanish/>
          <w:lang w:val="en-US"/>
        </w:rPr>
      </w:pPr>
    </w:p>
    <w:p w14:paraId="4AA07B34" w14:textId="77777777" w:rsidR="00090057" w:rsidRPr="00090057" w:rsidRDefault="00090057">
      <w:pPr>
        <w:pStyle w:val="ListParagraph"/>
        <w:keepNext/>
        <w:keepLines/>
        <w:numPr>
          <w:ilvl w:val="2"/>
          <w:numId w:val="72"/>
        </w:numPr>
        <w:jc w:val="left"/>
        <w:outlineLvl w:val="3"/>
        <w:rPr>
          <w:rFonts w:eastAsia="Times New Roman" w:cs="Angsana New"/>
          <w:b/>
          <w:bCs/>
          <w:iCs/>
          <w:vanish/>
          <w:lang w:val="en-US"/>
        </w:rPr>
      </w:pPr>
    </w:p>
    <w:p w14:paraId="5CDAFB8F" w14:textId="77777777" w:rsidR="00090057" w:rsidRPr="00090057" w:rsidRDefault="00090057">
      <w:pPr>
        <w:pStyle w:val="ListParagraph"/>
        <w:keepNext/>
        <w:keepLines/>
        <w:numPr>
          <w:ilvl w:val="2"/>
          <w:numId w:val="72"/>
        </w:numPr>
        <w:jc w:val="left"/>
        <w:outlineLvl w:val="3"/>
        <w:rPr>
          <w:rFonts w:eastAsia="Times New Roman" w:cs="Angsana New"/>
          <w:b/>
          <w:bCs/>
          <w:iCs/>
          <w:vanish/>
          <w:lang w:val="en-US"/>
        </w:rPr>
      </w:pPr>
    </w:p>
    <w:p w14:paraId="637B666B" w14:textId="09A3680A" w:rsidR="00BF784C" w:rsidRPr="00BF784C" w:rsidRDefault="00BF784C">
      <w:pPr>
        <w:pStyle w:val="Heading4"/>
        <w:numPr>
          <w:ilvl w:val="3"/>
          <w:numId w:val="72"/>
        </w:numPr>
        <w:rPr>
          <w:lang w:val="en-US"/>
        </w:rPr>
      </w:pPr>
      <w:r w:rsidRPr="00BF784C">
        <w:rPr>
          <w:lang w:val="en-US"/>
        </w:rPr>
        <w:t>Giới thiệu về Gym-malware</w:t>
      </w:r>
    </w:p>
    <w:p w14:paraId="1015059E" w14:textId="77777777" w:rsidR="00BF784C" w:rsidRPr="00BF784C" w:rsidRDefault="00BF784C" w:rsidP="00307A98">
      <w:pPr>
        <w:rPr>
          <w:lang w:val="en-US"/>
        </w:rPr>
      </w:pPr>
      <w:r w:rsidRPr="00BF784C">
        <w:rPr>
          <w:lang w:val="en-US"/>
        </w:rPr>
        <w:t>Gym-malware là một môi trường học tăng cường được phát triển bởi Endgame, tích hợp trong khung OpenAI Gym, cho phép tác nhân thử nghiệm các hành động sửa đổi mã độc để né tránh phát hiện. Môi trường này sử dụng các tệp thực thi (PE) và cung cấp một tập hợp các hành động để sửa đổi đặc trưng tĩnh của tệp, như tiêu đề hoặc mã nguồn.</w:t>
      </w:r>
    </w:p>
    <w:p w14:paraId="118543B6" w14:textId="77777777" w:rsidR="00BF784C" w:rsidRPr="00BF784C" w:rsidRDefault="00BF784C">
      <w:pPr>
        <w:numPr>
          <w:ilvl w:val="0"/>
          <w:numId w:val="51"/>
        </w:numPr>
        <w:rPr>
          <w:lang w:val="en-US"/>
        </w:rPr>
      </w:pPr>
      <w:r w:rsidRPr="00BF784C">
        <w:rPr>
          <w:lang w:val="en-US"/>
        </w:rPr>
        <w:t>Đặc điểm của Gym-malware:</w:t>
      </w:r>
    </w:p>
    <w:p w14:paraId="40835144" w14:textId="77777777" w:rsidR="00BF784C" w:rsidRPr="00BF784C" w:rsidRDefault="00BF784C">
      <w:pPr>
        <w:numPr>
          <w:ilvl w:val="1"/>
          <w:numId w:val="51"/>
        </w:numPr>
        <w:rPr>
          <w:lang w:val="en-US"/>
        </w:rPr>
      </w:pPr>
      <w:r w:rsidRPr="00BF784C">
        <w:rPr>
          <w:lang w:val="en-US"/>
        </w:rPr>
        <w:t>Môi trường mô phỏng: Cung cấp một không gian trạng thái (state space) và không gian hành động (action space) để tác nhân tương tác.</w:t>
      </w:r>
    </w:p>
    <w:p w14:paraId="08D187BB" w14:textId="77777777" w:rsidR="00BF784C" w:rsidRPr="00BF784C" w:rsidRDefault="00BF784C">
      <w:pPr>
        <w:numPr>
          <w:ilvl w:val="1"/>
          <w:numId w:val="51"/>
        </w:numPr>
        <w:rPr>
          <w:lang w:val="en-US"/>
        </w:rPr>
      </w:pPr>
      <w:r w:rsidRPr="00BF784C">
        <w:rPr>
          <w:lang w:val="en-US"/>
        </w:rPr>
        <w:t>Hành động: Bao gồm thêm byte ngẫu nhiên, sửa đổi tiêu đề PE, xóa chữ ký, hoặc nén tệp bằng UPX (Chio, 2018, trang 209).</w:t>
      </w:r>
    </w:p>
    <w:p w14:paraId="6950C53B" w14:textId="77777777" w:rsidR="00BF784C" w:rsidRPr="00BF784C" w:rsidRDefault="00BF784C">
      <w:pPr>
        <w:numPr>
          <w:ilvl w:val="1"/>
          <w:numId w:val="51"/>
        </w:numPr>
        <w:rPr>
          <w:lang w:val="en-US"/>
        </w:rPr>
      </w:pPr>
      <w:r w:rsidRPr="00BF784C">
        <w:rPr>
          <w:lang w:val="en-US"/>
        </w:rPr>
        <w:t>Phần thưởng: Dựa trên báo cáo từ các công cụ chống virus hoặc Cuckoo Sandbox, với mục tiêu là mẫu mã độc được nhận diện là phần mềm lành tính.</w:t>
      </w:r>
    </w:p>
    <w:p w14:paraId="5AAB6064" w14:textId="77777777" w:rsidR="00BF784C" w:rsidRPr="00BF784C" w:rsidRDefault="00BF784C">
      <w:pPr>
        <w:numPr>
          <w:ilvl w:val="0"/>
          <w:numId w:val="51"/>
        </w:numPr>
        <w:rPr>
          <w:lang w:val="en-US"/>
        </w:rPr>
      </w:pPr>
      <w:r w:rsidRPr="00BF784C">
        <w:rPr>
          <w:lang w:val="en-US"/>
        </w:rPr>
        <w:t>Ứng dụng:</w:t>
      </w:r>
    </w:p>
    <w:p w14:paraId="7B9DD51C" w14:textId="77777777" w:rsidR="00BF784C" w:rsidRPr="00BF784C" w:rsidRDefault="00BF784C">
      <w:pPr>
        <w:numPr>
          <w:ilvl w:val="1"/>
          <w:numId w:val="51"/>
        </w:numPr>
        <w:rPr>
          <w:lang w:val="en-US"/>
        </w:rPr>
      </w:pPr>
      <w:r w:rsidRPr="00BF784C">
        <w:rPr>
          <w:lang w:val="en-US"/>
        </w:rPr>
        <w:lastRenderedPageBreak/>
        <w:t>Huấn luyện tác nhân để chọn chuỗi hành động tối ưu, ví dụ: kết hợp thêm byte và xóa chữ ký để né tránh phát hiện.</w:t>
      </w:r>
    </w:p>
    <w:p w14:paraId="71058BE1" w14:textId="77777777" w:rsidR="00BF784C" w:rsidRPr="00BF784C" w:rsidRDefault="00BF784C">
      <w:pPr>
        <w:numPr>
          <w:ilvl w:val="1"/>
          <w:numId w:val="51"/>
        </w:numPr>
        <w:rPr>
          <w:lang w:val="en-US"/>
        </w:rPr>
      </w:pPr>
      <w:r w:rsidRPr="00BF784C">
        <w:rPr>
          <w:lang w:val="en-US"/>
        </w:rPr>
        <w:t>Kiểm tra khả năng chống chịu của các bộ phân loại học máy trước các mẫu mã độc đối kháng.</w:t>
      </w:r>
    </w:p>
    <w:p w14:paraId="7CD4288D" w14:textId="63127F27" w:rsidR="00BF784C" w:rsidRPr="00BF784C" w:rsidRDefault="00BF784C">
      <w:pPr>
        <w:pStyle w:val="Heading4"/>
        <w:numPr>
          <w:ilvl w:val="3"/>
          <w:numId w:val="72"/>
        </w:numPr>
        <w:rPr>
          <w:lang w:val="en-US"/>
        </w:rPr>
      </w:pPr>
      <w:r w:rsidRPr="00BF784C">
        <w:rPr>
          <w:lang w:val="en-US"/>
        </w:rPr>
        <w:t>Cài đặt môi trường Gym-malware</w:t>
      </w:r>
    </w:p>
    <w:p w14:paraId="7224A620" w14:textId="77777777" w:rsidR="00BF784C" w:rsidRPr="00BF784C" w:rsidRDefault="00BF784C" w:rsidP="00090057">
      <w:pPr>
        <w:rPr>
          <w:lang w:val="en-US"/>
        </w:rPr>
      </w:pPr>
      <w:r w:rsidRPr="00BF784C">
        <w:rPr>
          <w:lang w:val="en-US"/>
        </w:rPr>
        <w:t>Để triển khai Gym-malware, cần thiết lập một môi trường Python với các thư viện cần thiết, bao gồm OpenAI Gym và các công cụ liên quan.</w:t>
      </w:r>
    </w:p>
    <w:p w14:paraId="0306120A" w14:textId="77777777" w:rsidR="00BF784C" w:rsidRPr="00BF784C" w:rsidRDefault="00BF784C">
      <w:pPr>
        <w:numPr>
          <w:ilvl w:val="0"/>
          <w:numId w:val="52"/>
        </w:numPr>
        <w:rPr>
          <w:lang w:val="en-US"/>
        </w:rPr>
      </w:pPr>
      <w:r w:rsidRPr="00BF784C">
        <w:rPr>
          <w:lang w:val="en-US"/>
        </w:rPr>
        <w:t>Yêu cầu hệ thống:</w:t>
      </w:r>
    </w:p>
    <w:p w14:paraId="1AEEB937" w14:textId="77777777" w:rsidR="00BF784C" w:rsidRPr="00BF784C" w:rsidRDefault="00BF784C">
      <w:pPr>
        <w:numPr>
          <w:ilvl w:val="1"/>
          <w:numId w:val="52"/>
        </w:numPr>
        <w:rPr>
          <w:lang w:val="en-US"/>
        </w:rPr>
      </w:pPr>
      <w:r w:rsidRPr="00BF784C">
        <w:rPr>
          <w:lang w:val="en-US"/>
        </w:rPr>
        <w:t>Hệ điều hành: Linux hoặc Windows (khuyến nghị Linux để tương thích với các công cụ như LIEF).</w:t>
      </w:r>
    </w:p>
    <w:p w14:paraId="53443392" w14:textId="77777777" w:rsidR="00BF784C" w:rsidRPr="00BF784C" w:rsidRDefault="00BF784C">
      <w:pPr>
        <w:numPr>
          <w:ilvl w:val="1"/>
          <w:numId w:val="52"/>
        </w:numPr>
        <w:rPr>
          <w:lang w:val="en-US"/>
        </w:rPr>
      </w:pPr>
      <w:r w:rsidRPr="00BF784C">
        <w:rPr>
          <w:lang w:val="en-US"/>
        </w:rPr>
        <w:t>Python: Phiên bản 3.6 hoặc cao hơn.</w:t>
      </w:r>
    </w:p>
    <w:p w14:paraId="7A7B488B" w14:textId="77777777" w:rsidR="00BF784C" w:rsidRPr="00BF784C" w:rsidRDefault="00BF784C">
      <w:pPr>
        <w:numPr>
          <w:ilvl w:val="1"/>
          <w:numId w:val="52"/>
        </w:numPr>
        <w:rPr>
          <w:lang w:val="en-US"/>
        </w:rPr>
      </w:pPr>
      <w:r w:rsidRPr="00BF784C">
        <w:rPr>
          <w:lang w:val="en-US"/>
        </w:rPr>
        <w:t>Các thư viện: gym, numpy, lief, và các công cụ chống virus để đánh giá phần thưởng (như VirusTotal hoặc Cuckoo Sandbox).</w:t>
      </w:r>
    </w:p>
    <w:p w14:paraId="2EFA3B5A" w14:textId="77777777" w:rsidR="00BF784C" w:rsidRPr="00307A98" w:rsidRDefault="00BF784C">
      <w:pPr>
        <w:numPr>
          <w:ilvl w:val="0"/>
          <w:numId w:val="52"/>
        </w:numPr>
        <w:rPr>
          <w:sz w:val="24"/>
          <w:szCs w:val="24"/>
          <w:lang w:val="en-US" w:bidi="ar-SA"/>
        </w:rPr>
      </w:pPr>
      <w:r w:rsidRPr="00307A98">
        <w:rPr>
          <w:rStyle w:val="Strong"/>
          <w:b w:val="0"/>
          <w:bCs w:val="0"/>
        </w:rPr>
        <w:t>Các bước cài đặt</w:t>
      </w:r>
      <w:r w:rsidRPr="00307A98">
        <w:t>:</w:t>
      </w:r>
    </w:p>
    <w:p w14:paraId="4D90D69B" w14:textId="77777777" w:rsidR="00BF784C" w:rsidRPr="00307A98" w:rsidRDefault="00BF784C">
      <w:pPr>
        <w:numPr>
          <w:ilvl w:val="0"/>
          <w:numId w:val="52"/>
        </w:numPr>
        <w:rPr>
          <w:sz w:val="24"/>
          <w:szCs w:val="24"/>
          <w:lang w:val="en-US" w:bidi="ar-SA"/>
        </w:rPr>
      </w:pPr>
      <w:r w:rsidRPr="00307A98">
        <w:rPr>
          <w:rStyle w:val="Strong"/>
          <w:b w:val="0"/>
          <w:bCs w:val="0"/>
        </w:rPr>
        <w:t>Bước 1: Cài đặt Python và pip</w:t>
      </w:r>
      <w:r w:rsidRPr="00307A98">
        <w:t>:</w:t>
      </w:r>
    </w:p>
    <w:p w14:paraId="27F7FF59" w14:textId="77777777" w:rsidR="00BF784C" w:rsidRPr="00BF784C" w:rsidRDefault="00BF784C">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US" w:bidi="ar-SA"/>
        </w:rPr>
      </w:pPr>
      <w:r w:rsidRPr="00BF784C">
        <w:rPr>
          <w:rFonts w:ascii="Courier New" w:eastAsia="Times New Roman" w:hAnsi="Courier New" w:cs="Courier New"/>
          <w:sz w:val="20"/>
          <w:szCs w:val="20"/>
          <w:lang w:val="en-US" w:bidi="ar-SA"/>
        </w:rPr>
        <w:t>sudo apt-get update</w:t>
      </w:r>
    </w:p>
    <w:p w14:paraId="6B959FE1" w14:textId="28D3AD45" w:rsidR="00307A98" w:rsidRDefault="00BF784C">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US" w:bidi="ar-SA"/>
        </w:rPr>
      </w:pPr>
      <w:r w:rsidRPr="00BF784C">
        <w:rPr>
          <w:rFonts w:ascii="Courier New" w:eastAsia="Times New Roman" w:hAnsi="Courier New" w:cs="Courier New"/>
          <w:sz w:val="20"/>
          <w:szCs w:val="20"/>
          <w:lang w:val="en-US" w:bidi="ar-SA"/>
        </w:rPr>
        <w:t>sudo apt-get install python3 python3-pip</w:t>
      </w:r>
    </w:p>
    <w:p w14:paraId="3AA8F048" w14:textId="77777777" w:rsidR="00307A98" w:rsidRPr="00307A98" w:rsidRDefault="00307A98" w:rsidP="00307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szCs w:val="20"/>
          <w:lang w:val="en-US" w:bidi="ar-SA"/>
        </w:rPr>
      </w:pPr>
    </w:p>
    <w:p w14:paraId="0C13E772" w14:textId="5764363B" w:rsidR="00BF784C" w:rsidRPr="00307A98" w:rsidRDefault="00BF784C">
      <w:pPr>
        <w:numPr>
          <w:ilvl w:val="0"/>
          <w:numId w:val="52"/>
        </w:numPr>
        <w:rPr>
          <w:rFonts w:eastAsia="Times New Roman" w:cs="Times New Roman"/>
          <w:sz w:val="24"/>
          <w:szCs w:val="24"/>
          <w:lang w:val="en-US" w:bidi="ar-SA"/>
        </w:rPr>
      </w:pPr>
      <w:r w:rsidRPr="00307A98">
        <w:rPr>
          <w:rStyle w:val="Strong"/>
          <w:b w:val="0"/>
          <w:bCs w:val="0"/>
        </w:rPr>
        <w:t>Bước 2: Cài đặt OpenAI Gym</w:t>
      </w:r>
      <w:r w:rsidRPr="00307A98">
        <w:t>:</w:t>
      </w:r>
    </w:p>
    <w:p w14:paraId="17F6521C" w14:textId="6B4AF228" w:rsidR="00307A98" w:rsidRDefault="00BF784C">
      <w:pPr>
        <w:pStyle w:val="HTMLPreformatted"/>
        <w:numPr>
          <w:ilvl w:val="1"/>
          <w:numId w:val="52"/>
        </w:numPr>
        <w:rPr>
          <w:rStyle w:val="HTMLCode"/>
        </w:rPr>
      </w:pPr>
      <w:r w:rsidRPr="00307A98">
        <w:rPr>
          <w:rStyle w:val="HTMLCode"/>
        </w:rPr>
        <w:t>pip3 install gym</w:t>
      </w:r>
    </w:p>
    <w:p w14:paraId="47A2C940" w14:textId="77777777" w:rsidR="00307A98" w:rsidRPr="00307A98" w:rsidRDefault="00307A98" w:rsidP="00307A98">
      <w:pPr>
        <w:pStyle w:val="HTMLPreformatted"/>
        <w:rPr>
          <w:rStyle w:val="HTMLCode"/>
        </w:rPr>
      </w:pPr>
    </w:p>
    <w:p w14:paraId="2227E035" w14:textId="77777777" w:rsidR="00BF784C" w:rsidRPr="00307A98" w:rsidRDefault="00BF784C">
      <w:pPr>
        <w:numPr>
          <w:ilvl w:val="0"/>
          <w:numId w:val="52"/>
        </w:numPr>
        <w:rPr>
          <w:sz w:val="24"/>
          <w:szCs w:val="24"/>
          <w:lang w:val="en-US" w:bidi="ar-SA"/>
        </w:rPr>
      </w:pPr>
      <w:r w:rsidRPr="00307A98">
        <w:rPr>
          <w:rStyle w:val="Strong"/>
          <w:b w:val="0"/>
          <w:bCs w:val="0"/>
        </w:rPr>
        <w:t>Bước 3: Cài đặt Gym-malware</w:t>
      </w:r>
      <w:r w:rsidRPr="00307A98">
        <w:t>:</w:t>
      </w:r>
    </w:p>
    <w:p w14:paraId="04F13FFA" w14:textId="77777777" w:rsidR="00BF784C" w:rsidRPr="00307A98" w:rsidRDefault="00BF784C">
      <w:pPr>
        <w:pStyle w:val="HTMLPreformatted"/>
        <w:numPr>
          <w:ilvl w:val="1"/>
          <w:numId w:val="52"/>
        </w:numPr>
        <w:rPr>
          <w:rStyle w:val="HTMLCode"/>
        </w:rPr>
      </w:pPr>
      <w:r w:rsidRPr="00307A98">
        <w:rPr>
          <w:rStyle w:val="HTMLCode"/>
        </w:rPr>
        <w:t>git clone https://github.com/endgameinc/gym-malware</w:t>
      </w:r>
    </w:p>
    <w:p w14:paraId="36300847" w14:textId="77777777" w:rsidR="00BF784C" w:rsidRPr="00307A98" w:rsidRDefault="00BF784C">
      <w:pPr>
        <w:pStyle w:val="HTMLPreformatted"/>
        <w:numPr>
          <w:ilvl w:val="1"/>
          <w:numId w:val="52"/>
        </w:numPr>
        <w:rPr>
          <w:rStyle w:val="HTMLCode"/>
        </w:rPr>
      </w:pPr>
      <w:r w:rsidRPr="00307A98">
        <w:rPr>
          <w:rStyle w:val="HTMLCode"/>
        </w:rPr>
        <w:t>cd gym-malware</w:t>
      </w:r>
    </w:p>
    <w:p w14:paraId="6BBA56F2" w14:textId="77777777" w:rsidR="00BF784C" w:rsidRDefault="00BF784C">
      <w:pPr>
        <w:pStyle w:val="HTMLPreformatted"/>
        <w:numPr>
          <w:ilvl w:val="1"/>
          <w:numId w:val="52"/>
        </w:numPr>
        <w:rPr>
          <w:rStyle w:val="HTMLCode"/>
        </w:rPr>
      </w:pPr>
      <w:r w:rsidRPr="00307A98">
        <w:rPr>
          <w:rStyle w:val="HTMLCode"/>
        </w:rPr>
        <w:t>pip3 install -e .</w:t>
      </w:r>
    </w:p>
    <w:p w14:paraId="2DC1848B" w14:textId="77777777" w:rsidR="00307A98" w:rsidRPr="00307A98" w:rsidRDefault="00307A98" w:rsidP="00307A98">
      <w:pPr>
        <w:pStyle w:val="HTMLPreformatted"/>
      </w:pPr>
    </w:p>
    <w:p w14:paraId="5E5E8BFC" w14:textId="77777777" w:rsidR="00BF784C" w:rsidRPr="00307A98" w:rsidRDefault="00BF784C">
      <w:pPr>
        <w:numPr>
          <w:ilvl w:val="0"/>
          <w:numId w:val="52"/>
        </w:numPr>
        <w:rPr>
          <w:sz w:val="24"/>
          <w:szCs w:val="24"/>
          <w:lang w:val="en-US" w:bidi="ar-SA"/>
        </w:rPr>
      </w:pPr>
      <w:r w:rsidRPr="00307A98">
        <w:rPr>
          <w:rStyle w:val="Strong"/>
          <w:b w:val="0"/>
          <w:bCs w:val="0"/>
        </w:rPr>
        <w:t>Bước 4: Cài đặt các phụ thuộc</w:t>
      </w:r>
      <w:r w:rsidRPr="00307A98">
        <w:t>:</w:t>
      </w:r>
    </w:p>
    <w:p w14:paraId="6B45B0DE" w14:textId="77777777" w:rsidR="00307A98" w:rsidRDefault="00BF784C">
      <w:pPr>
        <w:pStyle w:val="HTMLPreformatted"/>
        <w:numPr>
          <w:ilvl w:val="1"/>
          <w:numId w:val="52"/>
        </w:numPr>
        <w:rPr>
          <w:rStyle w:val="HTMLCode"/>
        </w:rPr>
      </w:pPr>
      <w:r w:rsidRPr="00307A98">
        <w:rPr>
          <w:rStyle w:val="HTMLCode"/>
        </w:rPr>
        <w:t>pip3 install numpy lief</w:t>
      </w:r>
    </w:p>
    <w:p w14:paraId="4B1AC2F7" w14:textId="77777777" w:rsidR="00307A98" w:rsidRPr="00307A98" w:rsidRDefault="00307A98" w:rsidP="00307A98">
      <w:pPr>
        <w:pStyle w:val="HTMLPreformatted"/>
        <w:rPr>
          <w:rStyle w:val="HTMLCode"/>
        </w:rPr>
      </w:pPr>
    </w:p>
    <w:p w14:paraId="0A2D62C4" w14:textId="00E7E263" w:rsidR="00BF784C" w:rsidRPr="00307A98" w:rsidRDefault="00BF784C">
      <w:pPr>
        <w:numPr>
          <w:ilvl w:val="0"/>
          <w:numId w:val="52"/>
        </w:numPr>
      </w:pPr>
      <w:r w:rsidRPr="00307A98">
        <w:rPr>
          <w:rStyle w:val="Strong"/>
          <w:b w:val="0"/>
          <w:bCs w:val="0"/>
        </w:rPr>
        <w:t>Bước 5: Kiểm tra cài đặt</w:t>
      </w:r>
      <w:r w:rsidRPr="00307A98">
        <w:rPr>
          <w:b/>
          <w:bCs/>
        </w:rPr>
        <w:t>:</w:t>
      </w:r>
      <w:r w:rsidR="00307A98" w:rsidRPr="00307A98">
        <w:t xml:space="preserve"> </w:t>
      </w:r>
      <w:r w:rsidR="00307A98">
        <w:t>c</w:t>
      </w:r>
      <w:r w:rsidR="00307A98" w:rsidRPr="00307A98">
        <w:t>hạy một môi trường mẫu để đảm bảo Gym-malware hoạt động</w:t>
      </w:r>
    </w:p>
    <w:p w14:paraId="192B458D" w14:textId="77777777" w:rsidR="00BF784C" w:rsidRDefault="00BF784C">
      <w:pPr>
        <w:pStyle w:val="HTMLPreformatted"/>
        <w:numPr>
          <w:ilvl w:val="1"/>
          <w:numId w:val="52"/>
        </w:numPr>
        <w:rPr>
          <w:rStyle w:val="HTMLCode"/>
        </w:rPr>
      </w:pPr>
      <w:r>
        <w:rPr>
          <w:rStyle w:val="HTMLCode"/>
        </w:rPr>
        <w:t>import gym</w:t>
      </w:r>
    </w:p>
    <w:p w14:paraId="2BBCD6BC" w14:textId="54C51747" w:rsidR="00BF784C" w:rsidRDefault="00BF784C">
      <w:pPr>
        <w:pStyle w:val="HTMLPreformatted"/>
        <w:numPr>
          <w:ilvl w:val="1"/>
          <w:numId w:val="52"/>
        </w:numPr>
        <w:rPr>
          <w:rStyle w:val="HTMLCode"/>
        </w:rPr>
      </w:pPr>
      <w:r>
        <w:rPr>
          <w:rStyle w:val="HTMLCode"/>
        </w:rPr>
        <w:lastRenderedPageBreak/>
        <w:t>import gym_malware</w:t>
      </w:r>
    </w:p>
    <w:p w14:paraId="0686BE4C" w14:textId="77777777" w:rsidR="00BF784C" w:rsidRDefault="00BF784C">
      <w:pPr>
        <w:pStyle w:val="HTMLPreformatted"/>
        <w:numPr>
          <w:ilvl w:val="1"/>
          <w:numId w:val="52"/>
        </w:numPr>
        <w:rPr>
          <w:rStyle w:val="HTMLCode"/>
        </w:rPr>
      </w:pPr>
      <w:r>
        <w:rPr>
          <w:rStyle w:val="HTMLCode"/>
        </w:rPr>
        <w:t>env = gym.make('malware-v0')</w:t>
      </w:r>
    </w:p>
    <w:p w14:paraId="7A3F0E79" w14:textId="77777777" w:rsidR="00BF784C" w:rsidRDefault="00BF784C">
      <w:pPr>
        <w:pStyle w:val="HTMLPreformatted"/>
        <w:numPr>
          <w:ilvl w:val="1"/>
          <w:numId w:val="52"/>
        </w:numPr>
        <w:rPr>
          <w:rStyle w:val="HTMLCode"/>
        </w:rPr>
      </w:pPr>
      <w:r>
        <w:rPr>
          <w:rStyle w:val="HTMLCode"/>
        </w:rPr>
        <w:t>env.reset()</w:t>
      </w:r>
    </w:p>
    <w:p w14:paraId="601B1FE2" w14:textId="77777777" w:rsidR="00BF784C" w:rsidRDefault="00BF784C">
      <w:pPr>
        <w:pStyle w:val="HTMLPreformatted"/>
        <w:numPr>
          <w:ilvl w:val="1"/>
          <w:numId w:val="52"/>
        </w:numPr>
      </w:pPr>
      <w:r>
        <w:rPr>
          <w:rStyle w:val="HTMLCode"/>
        </w:rPr>
        <w:t>print(env.action_space)</w:t>
      </w:r>
    </w:p>
    <w:p w14:paraId="4C9D642E" w14:textId="7703C47F" w:rsidR="00BF784C" w:rsidRPr="00BF784C" w:rsidRDefault="00BF784C">
      <w:pPr>
        <w:numPr>
          <w:ilvl w:val="0"/>
          <w:numId w:val="52"/>
        </w:numPr>
      </w:pPr>
      <w:r w:rsidRPr="00307A98">
        <w:t>Lưu ý:</w:t>
      </w:r>
    </w:p>
    <w:p w14:paraId="4D1918FE" w14:textId="77777777" w:rsidR="00BF784C" w:rsidRPr="00BF784C" w:rsidRDefault="00BF784C">
      <w:pPr>
        <w:numPr>
          <w:ilvl w:val="1"/>
          <w:numId w:val="52"/>
        </w:numPr>
      </w:pPr>
      <w:r w:rsidRPr="00BF784C">
        <w:t>Gym-malware yêu cầu một tập dữ liệu mã độc (ví dụ: từ VirusShare) để khởi tạo môi trường.</w:t>
      </w:r>
    </w:p>
    <w:p w14:paraId="53B10595" w14:textId="45F0C5F2" w:rsidR="00BF784C" w:rsidRDefault="00BF784C">
      <w:pPr>
        <w:numPr>
          <w:ilvl w:val="1"/>
          <w:numId w:val="52"/>
        </w:numPr>
      </w:pPr>
      <w:r w:rsidRPr="00BF784C">
        <w:t>Cần tích hợp với các công cụ như Cuckoo Sandbox để đánh giá phần thưởng dựa trên kết quả phân tích mã độc (Chio, 2018, trang 209).</w:t>
      </w:r>
    </w:p>
    <w:p w14:paraId="6C5DCE1F" w14:textId="77777777" w:rsidR="00CC551E" w:rsidRPr="00CC551E" w:rsidRDefault="00CC551E">
      <w:pPr>
        <w:pStyle w:val="Heading4"/>
        <w:numPr>
          <w:ilvl w:val="3"/>
          <w:numId w:val="72"/>
        </w:numPr>
        <w:rPr>
          <w:lang w:val="en-US"/>
        </w:rPr>
      </w:pPr>
      <w:r w:rsidRPr="00CC551E">
        <w:rPr>
          <w:lang w:val="en-US"/>
        </w:rPr>
        <w:t>Thư viện LIEF</w:t>
      </w:r>
    </w:p>
    <w:p w14:paraId="65B97458" w14:textId="77777777" w:rsidR="00CC551E" w:rsidRPr="00CC551E" w:rsidRDefault="00CC551E" w:rsidP="00307A98">
      <w:pPr>
        <w:rPr>
          <w:lang w:val="en-US"/>
        </w:rPr>
      </w:pPr>
      <w:r w:rsidRPr="00CC551E">
        <w:rPr>
          <w:lang w:val="en-US"/>
        </w:rPr>
        <w:t>LIEF (Library to Instrument Executable Formats) là một thư viện Python mã nguồn mở, được sử dụng để phân tích và sửa đổi các định dạng tệp thực thi, như PE, ELF, và Mach-O. Trong Gym-malware, LIEF được sử dụng để thực hiện các hành động sửa đổi mã độc, như thay đổi tiêu đề hoặc thêm byte.</w:t>
      </w:r>
    </w:p>
    <w:p w14:paraId="16B14DBB" w14:textId="77777777" w:rsidR="00CC551E" w:rsidRPr="00CC551E" w:rsidRDefault="00CC551E">
      <w:pPr>
        <w:numPr>
          <w:ilvl w:val="0"/>
          <w:numId w:val="53"/>
        </w:numPr>
        <w:rPr>
          <w:lang w:val="en-US"/>
        </w:rPr>
      </w:pPr>
      <w:r w:rsidRPr="00CC551E">
        <w:rPr>
          <w:lang w:val="en-US"/>
        </w:rPr>
        <w:t>Đặc điểm của LIEF:</w:t>
      </w:r>
    </w:p>
    <w:p w14:paraId="2AFFB8C8" w14:textId="77777777" w:rsidR="00CC551E" w:rsidRPr="00CC551E" w:rsidRDefault="00CC551E">
      <w:pPr>
        <w:numPr>
          <w:ilvl w:val="1"/>
          <w:numId w:val="53"/>
        </w:numPr>
        <w:rPr>
          <w:lang w:val="en-US"/>
        </w:rPr>
      </w:pPr>
      <w:r w:rsidRPr="00CC551E">
        <w:rPr>
          <w:lang w:val="en-US"/>
        </w:rPr>
        <w:t>Hỗ trợ phân tích cú pháp và sửa đổi các tệp PE, bao gồm tiêu đề, phần (sections), và bảng nhập/xuất (imports/exports).</w:t>
      </w:r>
    </w:p>
    <w:p w14:paraId="2F608CD3" w14:textId="77777777" w:rsidR="00CC551E" w:rsidRPr="00CC551E" w:rsidRDefault="00CC551E">
      <w:pPr>
        <w:numPr>
          <w:ilvl w:val="1"/>
          <w:numId w:val="53"/>
        </w:numPr>
        <w:rPr>
          <w:lang w:val="en-US"/>
        </w:rPr>
      </w:pPr>
      <w:r w:rsidRPr="00CC551E">
        <w:rPr>
          <w:lang w:val="en-US"/>
        </w:rPr>
        <w:t>Cung cấp API Python dễ sử dụng để thực hiện các hành động như thêm byte ngẫu nhiên hoặc xóa chữ ký.</w:t>
      </w:r>
    </w:p>
    <w:p w14:paraId="26074F06" w14:textId="77777777" w:rsidR="00CC551E" w:rsidRPr="00CC551E" w:rsidRDefault="00CC551E">
      <w:pPr>
        <w:numPr>
          <w:ilvl w:val="1"/>
          <w:numId w:val="53"/>
        </w:numPr>
        <w:rPr>
          <w:lang w:val="en-US"/>
        </w:rPr>
      </w:pPr>
      <w:r w:rsidRPr="00CC551E">
        <w:rPr>
          <w:lang w:val="en-US"/>
        </w:rPr>
        <w:t>Tương thích với Gym-malware để thực hiện các hành động trong không gian hành động của môi trường (Chio, 2018, trang 209).</w:t>
      </w:r>
    </w:p>
    <w:p w14:paraId="714B5F04" w14:textId="56CC57FB" w:rsidR="00CC551E" w:rsidRPr="00CC551E" w:rsidRDefault="00CC551E">
      <w:pPr>
        <w:numPr>
          <w:ilvl w:val="0"/>
          <w:numId w:val="54"/>
        </w:numPr>
        <w:rPr>
          <w:lang w:val="en-US"/>
        </w:rPr>
      </w:pPr>
      <w:r w:rsidRPr="00CC551E">
        <w:rPr>
          <w:lang w:val="en-US"/>
        </w:rPr>
        <w:t>Ứng dụng trong Gym-malware:</w:t>
      </w:r>
    </w:p>
    <w:p w14:paraId="73890580" w14:textId="77777777" w:rsidR="00CC551E" w:rsidRPr="00CC551E" w:rsidRDefault="00CC551E">
      <w:pPr>
        <w:numPr>
          <w:ilvl w:val="1"/>
          <w:numId w:val="54"/>
        </w:numPr>
        <w:rPr>
          <w:lang w:val="en-US"/>
        </w:rPr>
      </w:pPr>
      <w:r w:rsidRPr="00CC551E">
        <w:rPr>
          <w:lang w:val="en-US"/>
        </w:rPr>
        <w:t>LIEF được sử dụng để thực hiện các hành động như append_random_bytes, modify_section_names, hoặc remove_signature trong môi trường Gym-malware.</w:t>
      </w:r>
    </w:p>
    <w:p w14:paraId="0B81122C" w14:textId="050FE545" w:rsidR="00BF784C" w:rsidRPr="002F4862" w:rsidRDefault="00CC551E">
      <w:pPr>
        <w:numPr>
          <w:ilvl w:val="1"/>
          <w:numId w:val="54"/>
        </w:numPr>
        <w:rPr>
          <w:lang w:val="en-US"/>
        </w:rPr>
      </w:pPr>
      <w:r w:rsidRPr="00CC551E">
        <w:rPr>
          <w:lang w:val="en-US"/>
        </w:rPr>
        <w:t>Ví dụ: Sửa đổi tiêu đề PE bằng cách thay đổi tên phần hoặc thêm byte ngẫu nhiên vào phần .text để làm cho mã độc trông giống phần mềm lành tính (Chio, 2018, trang 209).</w:t>
      </w:r>
    </w:p>
    <w:p w14:paraId="701600D2" w14:textId="77777777" w:rsidR="00CC551E" w:rsidRPr="00CC551E" w:rsidRDefault="00CC551E">
      <w:pPr>
        <w:pStyle w:val="Heading4"/>
        <w:numPr>
          <w:ilvl w:val="3"/>
          <w:numId w:val="72"/>
        </w:numPr>
        <w:rPr>
          <w:lang w:val="en-US"/>
        </w:rPr>
      </w:pPr>
      <w:r w:rsidRPr="00CC551E">
        <w:rPr>
          <w:lang w:val="en-US"/>
        </w:rPr>
        <w:lastRenderedPageBreak/>
        <w:t>Tích hợp với các kỹ thuật học máy khác</w:t>
      </w:r>
    </w:p>
    <w:p w14:paraId="172A5B92" w14:textId="77777777" w:rsidR="00CC551E" w:rsidRPr="00CC551E" w:rsidRDefault="00CC551E" w:rsidP="00FC07B3">
      <w:pPr>
        <w:rPr>
          <w:lang w:val="en-US"/>
        </w:rPr>
      </w:pPr>
      <w:r w:rsidRPr="00CC551E">
        <w:rPr>
          <w:lang w:val="en-US"/>
        </w:rPr>
        <w:t>Học tăng cường trong Gym-malware có thể được tích hợp với các phương pháp học máy khác để tăng cường hiệu quả:</w:t>
      </w:r>
    </w:p>
    <w:p w14:paraId="4F07BD70" w14:textId="77777777" w:rsidR="00CC551E" w:rsidRPr="00CC551E" w:rsidRDefault="00CC551E">
      <w:pPr>
        <w:numPr>
          <w:ilvl w:val="0"/>
          <w:numId w:val="55"/>
        </w:numPr>
        <w:rPr>
          <w:lang w:val="en-US"/>
        </w:rPr>
      </w:pPr>
      <w:r w:rsidRPr="00CC551E">
        <w:rPr>
          <w:lang w:val="en-US"/>
        </w:rPr>
        <w:t>Học có giám sát:</w:t>
      </w:r>
    </w:p>
    <w:p w14:paraId="76FB63E0" w14:textId="77777777" w:rsidR="00CC551E" w:rsidRPr="00CC551E" w:rsidRDefault="00CC551E">
      <w:pPr>
        <w:numPr>
          <w:ilvl w:val="1"/>
          <w:numId w:val="55"/>
        </w:numPr>
        <w:rPr>
          <w:lang w:val="en-US"/>
        </w:rPr>
      </w:pPr>
      <w:r w:rsidRPr="00CC551E">
        <w:rPr>
          <w:lang w:val="en-US"/>
        </w:rPr>
        <w:t>Các mẫu mã độc đối kháng từ Gym-malware có thể được sử dụng để huấn luyện lại các bộ phân loại, cải thiện khả năng chống chịu trước các cuộc tấn công đối kháng (Goodfellow et al., 2014, trang 7).</w:t>
      </w:r>
    </w:p>
    <w:p w14:paraId="253381B0" w14:textId="77777777" w:rsidR="00CC551E" w:rsidRPr="00CC551E" w:rsidRDefault="00CC551E">
      <w:pPr>
        <w:numPr>
          <w:ilvl w:val="1"/>
          <w:numId w:val="55"/>
        </w:numPr>
        <w:rPr>
          <w:lang w:val="en-US"/>
        </w:rPr>
      </w:pPr>
      <w:r w:rsidRPr="00CC551E">
        <w:rPr>
          <w:lang w:val="en-US"/>
        </w:rPr>
        <w:t>Ví dụ: Huấn luyện đối kháng sử dụng các mẫu từ Gym-malware để tăng độ bền của mô hình ResNet50.</w:t>
      </w:r>
    </w:p>
    <w:p w14:paraId="4402F369" w14:textId="77777777" w:rsidR="00CC551E" w:rsidRPr="00CC551E" w:rsidRDefault="00CC551E">
      <w:pPr>
        <w:numPr>
          <w:ilvl w:val="0"/>
          <w:numId w:val="55"/>
        </w:numPr>
        <w:rPr>
          <w:lang w:val="en-US"/>
        </w:rPr>
      </w:pPr>
      <w:r w:rsidRPr="00CC551E">
        <w:rPr>
          <w:lang w:val="en-US"/>
        </w:rPr>
        <w:t>Học không giám sát:</w:t>
      </w:r>
    </w:p>
    <w:p w14:paraId="4040DF02" w14:textId="77777777" w:rsidR="00CC551E" w:rsidRPr="00CC551E" w:rsidRDefault="00CC551E">
      <w:pPr>
        <w:numPr>
          <w:ilvl w:val="1"/>
          <w:numId w:val="55"/>
        </w:numPr>
        <w:rPr>
          <w:lang w:val="en-US"/>
        </w:rPr>
      </w:pPr>
      <w:r w:rsidRPr="00CC551E">
        <w:rPr>
          <w:lang w:val="en-US"/>
        </w:rPr>
        <w:t>Các mẫu mã độc đối kháng có thể được sử dụng để kiểm tra các hệ thống phát hiện bất thường, như mạng tự mã hóa, nhằm đánh giá khả năng nhận diện các mẫu bất thường (Chio, 2018, trang 206).</w:t>
      </w:r>
    </w:p>
    <w:p w14:paraId="13B81DBB" w14:textId="77777777" w:rsidR="00CC551E" w:rsidRPr="00CC551E" w:rsidRDefault="00CC551E">
      <w:pPr>
        <w:numPr>
          <w:ilvl w:val="0"/>
          <w:numId w:val="55"/>
        </w:numPr>
        <w:rPr>
          <w:lang w:val="en-US"/>
        </w:rPr>
      </w:pPr>
      <w:r w:rsidRPr="00CC551E">
        <w:rPr>
          <w:lang w:val="en-US"/>
        </w:rPr>
        <w:t>Mạng đối kháng sinh tạo (GANs):</w:t>
      </w:r>
    </w:p>
    <w:p w14:paraId="195945C9" w14:textId="77777777" w:rsidR="00CC551E" w:rsidRPr="00CC551E" w:rsidRDefault="00CC551E">
      <w:pPr>
        <w:numPr>
          <w:ilvl w:val="1"/>
          <w:numId w:val="55"/>
        </w:numPr>
        <w:rPr>
          <w:lang w:val="en-US"/>
        </w:rPr>
      </w:pPr>
      <w:r w:rsidRPr="00CC551E">
        <w:rPr>
          <w:lang w:val="en-US"/>
        </w:rPr>
        <w:t>Kết hợp Gym-malware với MalGAN để tạo ra các mẫu mã độc đối kháng phức tạp hơn, sử dụng học tăng cường để tối ưu hóa các đặc trưng do GAN sinh ra (Hu &amp; Tan, 2017, trang 4).</w:t>
      </w:r>
    </w:p>
    <w:p w14:paraId="6D56B298" w14:textId="77777777" w:rsidR="00DA41E3" w:rsidRPr="00763FC5" w:rsidRDefault="00DA41E3">
      <w:pPr>
        <w:pStyle w:val="Heading2"/>
        <w:numPr>
          <w:ilvl w:val="1"/>
          <w:numId w:val="62"/>
        </w:numPr>
        <w:rPr>
          <w:szCs w:val="28"/>
          <w:lang w:val="en-US" w:bidi="ar-SA"/>
        </w:rPr>
      </w:pPr>
      <w:bookmarkStart w:id="141" w:name="_Toc209560392"/>
      <w:r w:rsidRPr="00763FC5">
        <w:rPr>
          <w:szCs w:val="28"/>
        </w:rPr>
        <w:t>Đánh giá và so sánh hiệu quả các phương pháp</w:t>
      </w:r>
      <w:bookmarkEnd w:id="141"/>
    </w:p>
    <w:p w14:paraId="3E8DBA65" w14:textId="77777777" w:rsidR="00090057" w:rsidRPr="00090057" w:rsidRDefault="00090057">
      <w:pPr>
        <w:pStyle w:val="ListParagraph"/>
        <w:keepNext/>
        <w:keepLines/>
        <w:numPr>
          <w:ilvl w:val="0"/>
          <w:numId w:val="73"/>
        </w:numPr>
        <w:jc w:val="left"/>
        <w:outlineLvl w:val="2"/>
        <w:rPr>
          <w:rFonts w:eastAsia="Times New Roman" w:cs="Angsana New"/>
          <w:b/>
          <w:bCs/>
          <w:vanish/>
          <w:lang w:val="en-US"/>
        </w:rPr>
      </w:pPr>
      <w:bookmarkStart w:id="142" w:name="_Toc205680356"/>
      <w:bookmarkStart w:id="143" w:name="_Toc205680450"/>
      <w:bookmarkStart w:id="144" w:name="_Toc209208261"/>
      <w:bookmarkStart w:id="145" w:name="_Toc209560393"/>
      <w:bookmarkEnd w:id="142"/>
      <w:bookmarkEnd w:id="143"/>
      <w:bookmarkEnd w:id="144"/>
      <w:bookmarkEnd w:id="145"/>
    </w:p>
    <w:p w14:paraId="2107CC2F" w14:textId="77777777" w:rsidR="00090057" w:rsidRPr="00090057" w:rsidRDefault="00090057">
      <w:pPr>
        <w:pStyle w:val="ListParagraph"/>
        <w:keepNext/>
        <w:keepLines/>
        <w:numPr>
          <w:ilvl w:val="0"/>
          <w:numId w:val="73"/>
        </w:numPr>
        <w:jc w:val="left"/>
        <w:outlineLvl w:val="2"/>
        <w:rPr>
          <w:rFonts w:eastAsia="Times New Roman" w:cs="Angsana New"/>
          <w:b/>
          <w:bCs/>
          <w:vanish/>
          <w:lang w:val="en-US"/>
        </w:rPr>
      </w:pPr>
      <w:bookmarkStart w:id="146" w:name="_Toc209560394"/>
      <w:bookmarkEnd w:id="146"/>
    </w:p>
    <w:p w14:paraId="477EBF64" w14:textId="77777777" w:rsidR="00090057" w:rsidRPr="00090057" w:rsidRDefault="00090057">
      <w:pPr>
        <w:pStyle w:val="ListParagraph"/>
        <w:keepNext/>
        <w:keepLines/>
        <w:numPr>
          <w:ilvl w:val="1"/>
          <w:numId w:val="73"/>
        </w:numPr>
        <w:jc w:val="left"/>
        <w:outlineLvl w:val="2"/>
        <w:rPr>
          <w:rFonts w:eastAsia="Times New Roman" w:cs="Angsana New"/>
          <w:b/>
          <w:bCs/>
          <w:vanish/>
          <w:lang w:val="en-US"/>
        </w:rPr>
      </w:pPr>
      <w:bookmarkStart w:id="147" w:name="_Toc209560395"/>
      <w:bookmarkEnd w:id="147"/>
    </w:p>
    <w:p w14:paraId="4B898328" w14:textId="77777777" w:rsidR="00090057" w:rsidRPr="00090057" w:rsidRDefault="00090057">
      <w:pPr>
        <w:pStyle w:val="ListParagraph"/>
        <w:keepNext/>
        <w:keepLines/>
        <w:numPr>
          <w:ilvl w:val="1"/>
          <w:numId w:val="73"/>
        </w:numPr>
        <w:jc w:val="left"/>
        <w:outlineLvl w:val="2"/>
        <w:rPr>
          <w:rFonts w:eastAsia="Times New Roman" w:cs="Angsana New"/>
          <w:b/>
          <w:bCs/>
          <w:vanish/>
          <w:lang w:val="en-US"/>
        </w:rPr>
      </w:pPr>
      <w:bookmarkStart w:id="148" w:name="_Toc209560396"/>
      <w:bookmarkEnd w:id="148"/>
    </w:p>
    <w:p w14:paraId="4EC3A068" w14:textId="77777777" w:rsidR="00090057" w:rsidRPr="00090057" w:rsidRDefault="00090057">
      <w:pPr>
        <w:pStyle w:val="ListParagraph"/>
        <w:keepNext/>
        <w:keepLines/>
        <w:numPr>
          <w:ilvl w:val="1"/>
          <w:numId w:val="73"/>
        </w:numPr>
        <w:jc w:val="left"/>
        <w:outlineLvl w:val="2"/>
        <w:rPr>
          <w:rFonts w:eastAsia="Times New Roman" w:cs="Angsana New"/>
          <w:b/>
          <w:bCs/>
          <w:vanish/>
          <w:lang w:val="en-US"/>
        </w:rPr>
      </w:pPr>
      <w:bookmarkStart w:id="149" w:name="_Toc209560397"/>
      <w:bookmarkEnd w:id="149"/>
    </w:p>
    <w:p w14:paraId="53A581AC" w14:textId="77777777" w:rsidR="00090057" w:rsidRPr="00090057" w:rsidRDefault="00090057">
      <w:pPr>
        <w:pStyle w:val="ListParagraph"/>
        <w:keepNext/>
        <w:keepLines/>
        <w:numPr>
          <w:ilvl w:val="1"/>
          <w:numId w:val="73"/>
        </w:numPr>
        <w:jc w:val="left"/>
        <w:outlineLvl w:val="2"/>
        <w:rPr>
          <w:rFonts w:eastAsia="Times New Roman" w:cs="Angsana New"/>
          <w:b/>
          <w:bCs/>
          <w:vanish/>
          <w:lang w:val="en-US"/>
        </w:rPr>
      </w:pPr>
      <w:bookmarkStart w:id="150" w:name="_Toc209560398"/>
      <w:bookmarkEnd w:id="150"/>
    </w:p>
    <w:p w14:paraId="50896564" w14:textId="77777777" w:rsidR="00090057" w:rsidRPr="00090057" w:rsidRDefault="00090057">
      <w:pPr>
        <w:pStyle w:val="ListParagraph"/>
        <w:keepNext/>
        <w:keepLines/>
        <w:numPr>
          <w:ilvl w:val="1"/>
          <w:numId w:val="73"/>
        </w:numPr>
        <w:jc w:val="left"/>
        <w:outlineLvl w:val="2"/>
        <w:rPr>
          <w:rFonts w:eastAsia="Times New Roman" w:cs="Angsana New"/>
          <w:b/>
          <w:bCs/>
          <w:vanish/>
          <w:lang w:val="en-US"/>
        </w:rPr>
      </w:pPr>
      <w:bookmarkStart w:id="151" w:name="_Toc209560399"/>
      <w:bookmarkEnd w:id="151"/>
    </w:p>
    <w:p w14:paraId="2D441300" w14:textId="0F6C8079" w:rsidR="00DA41E3" w:rsidRPr="00DA41E3" w:rsidRDefault="00DA41E3">
      <w:pPr>
        <w:pStyle w:val="Heading3"/>
        <w:numPr>
          <w:ilvl w:val="2"/>
          <w:numId w:val="73"/>
        </w:numPr>
        <w:rPr>
          <w:lang w:val="en-US"/>
        </w:rPr>
      </w:pPr>
      <w:bookmarkStart w:id="152" w:name="_Toc209560400"/>
      <w:r w:rsidRPr="00DA41E3">
        <w:rPr>
          <w:lang w:val="en-US"/>
        </w:rPr>
        <w:t>Tiêu chí đánh giá</w:t>
      </w:r>
      <w:bookmarkEnd w:id="152"/>
    </w:p>
    <w:p w14:paraId="2799C4BD" w14:textId="77777777" w:rsidR="00DA41E3" w:rsidRPr="00DA41E3" w:rsidRDefault="00DA41E3" w:rsidP="00FB791E">
      <w:pPr>
        <w:rPr>
          <w:lang w:val="en-US"/>
        </w:rPr>
      </w:pPr>
      <w:r w:rsidRPr="00DA41E3">
        <w:rPr>
          <w:lang w:val="en-US"/>
        </w:rPr>
        <w:t>Để đánh giá và so sánh hiệu quả của các phương pháp FGSM, MalGAN, và Gym-malware, ba tiêu chí chính được sử dụng: tỷ lệ qua mặt, tính hợp lệ của mẫu mã độc, và chi phí tính toán.</w:t>
      </w:r>
    </w:p>
    <w:p w14:paraId="70BF9BF8" w14:textId="77777777" w:rsidR="001F0058" w:rsidRPr="001F0058" w:rsidRDefault="001F0058">
      <w:pPr>
        <w:pStyle w:val="ListParagraph"/>
        <w:keepNext/>
        <w:keepLines/>
        <w:numPr>
          <w:ilvl w:val="0"/>
          <w:numId w:val="74"/>
        </w:numPr>
        <w:jc w:val="left"/>
        <w:outlineLvl w:val="3"/>
        <w:rPr>
          <w:rFonts w:eastAsia="Times New Roman" w:cs="Angsana New"/>
          <w:b/>
          <w:bCs/>
          <w:iCs/>
          <w:vanish/>
          <w:lang w:val="en-US"/>
        </w:rPr>
      </w:pPr>
    </w:p>
    <w:p w14:paraId="105BBFB3" w14:textId="77777777" w:rsidR="001F0058" w:rsidRPr="001F0058" w:rsidRDefault="001F0058">
      <w:pPr>
        <w:pStyle w:val="ListParagraph"/>
        <w:keepNext/>
        <w:keepLines/>
        <w:numPr>
          <w:ilvl w:val="0"/>
          <w:numId w:val="74"/>
        </w:numPr>
        <w:jc w:val="left"/>
        <w:outlineLvl w:val="3"/>
        <w:rPr>
          <w:rFonts w:eastAsia="Times New Roman" w:cs="Angsana New"/>
          <w:b/>
          <w:bCs/>
          <w:iCs/>
          <w:vanish/>
          <w:lang w:val="en-US"/>
        </w:rPr>
      </w:pPr>
    </w:p>
    <w:p w14:paraId="6DECE5B2" w14:textId="77777777" w:rsidR="001F0058" w:rsidRPr="001F0058" w:rsidRDefault="001F0058">
      <w:pPr>
        <w:pStyle w:val="ListParagraph"/>
        <w:keepNext/>
        <w:keepLines/>
        <w:numPr>
          <w:ilvl w:val="1"/>
          <w:numId w:val="74"/>
        </w:numPr>
        <w:jc w:val="left"/>
        <w:outlineLvl w:val="3"/>
        <w:rPr>
          <w:rFonts w:eastAsia="Times New Roman" w:cs="Angsana New"/>
          <w:b/>
          <w:bCs/>
          <w:iCs/>
          <w:vanish/>
          <w:lang w:val="en-US"/>
        </w:rPr>
      </w:pPr>
    </w:p>
    <w:p w14:paraId="6A056CD8" w14:textId="77777777" w:rsidR="001F0058" w:rsidRPr="001F0058" w:rsidRDefault="001F0058">
      <w:pPr>
        <w:pStyle w:val="ListParagraph"/>
        <w:keepNext/>
        <w:keepLines/>
        <w:numPr>
          <w:ilvl w:val="1"/>
          <w:numId w:val="74"/>
        </w:numPr>
        <w:jc w:val="left"/>
        <w:outlineLvl w:val="3"/>
        <w:rPr>
          <w:rFonts w:eastAsia="Times New Roman" w:cs="Angsana New"/>
          <w:b/>
          <w:bCs/>
          <w:iCs/>
          <w:vanish/>
          <w:lang w:val="en-US"/>
        </w:rPr>
      </w:pPr>
    </w:p>
    <w:p w14:paraId="05CAD5BE" w14:textId="77777777" w:rsidR="001F0058" w:rsidRPr="001F0058" w:rsidRDefault="001F0058">
      <w:pPr>
        <w:pStyle w:val="ListParagraph"/>
        <w:keepNext/>
        <w:keepLines/>
        <w:numPr>
          <w:ilvl w:val="1"/>
          <w:numId w:val="74"/>
        </w:numPr>
        <w:jc w:val="left"/>
        <w:outlineLvl w:val="3"/>
        <w:rPr>
          <w:rFonts w:eastAsia="Times New Roman" w:cs="Angsana New"/>
          <w:b/>
          <w:bCs/>
          <w:iCs/>
          <w:vanish/>
          <w:lang w:val="en-US"/>
        </w:rPr>
      </w:pPr>
    </w:p>
    <w:p w14:paraId="4D38EC7F" w14:textId="77777777" w:rsidR="001F0058" w:rsidRPr="001F0058" w:rsidRDefault="001F0058">
      <w:pPr>
        <w:pStyle w:val="ListParagraph"/>
        <w:keepNext/>
        <w:keepLines/>
        <w:numPr>
          <w:ilvl w:val="1"/>
          <w:numId w:val="74"/>
        </w:numPr>
        <w:jc w:val="left"/>
        <w:outlineLvl w:val="3"/>
        <w:rPr>
          <w:rFonts w:eastAsia="Times New Roman" w:cs="Angsana New"/>
          <w:b/>
          <w:bCs/>
          <w:iCs/>
          <w:vanish/>
          <w:lang w:val="en-US"/>
        </w:rPr>
      </w:pPr>
    </w:p>
    <w:p w14:paraId="6FC0B2F8" w14:textId="77777777" w:rsidR="001F0058" w:rsidRPr="001F0058" w:rsidRDefault="001F0058">
      <w:pPr>
        <w:pStyle w:val="ListParagraph"/>
        <w:keepNext/>
        <w:keepLines/>
        <w:numPr>
          <w:ilvl w:val="1"/>
          <w:numId w:val="74"/>
        </w:numPr>
        <w:jc w:val="left"/>
        <w:outlineLvl w:val="3"/>
        <w:rPr>
          <w:rFonts w:eastAsia="Times New Roman" w:cs="Angsana New"/>
          <w:b/>
          <w:bCs/>
          <w:iCs/>
          <w:vanish/>
          <w:lang w:val="en-US"/>
        </w:rPr>
      </w:pPr>
    </w:p>
    <w:p w14:paraId="3C2C9169" w14:textId="77777777" w:rsidR="001F0058" w:rsidRPr="001F0058" w:rsidRDefault="001F0058">
      <w:pPr>
        <w:pStyle w:val="ListParagraph"/>
        <w:keepNext/>
        <w:keepLines/>
        <w:numPr>
          <w:ilvl w:val="2"/>
          <w:numId w:val="74"/>
        </w:numPr>
        <w:jc w:val="left"/>
        <w:outlineLvl w:val="3"/>
        <w:rPr>
          <w:rFonts w:eastAsia="Times New Roman" w:cs="Angsana New"/>
          <w:b/>
          <w:bCs/>
          <w:iCs/>
          <w:vanish/>
          <w:lang w:val="en-US"/>
        </w:rPr>
      </w:pPr>
    </w:p>
    <w:p w14:paraId="511D430D" w14:textId="4E9EC65C" w:rsidR="00DA41E3" w:rsidRPr="00DA41E3" w:rsidRDefault="00DA41E3">
      <w:pPr>
        <w:pStyle w:val="Heading4"/>
        <w:numPr>
          <w:ilvl w:val="3"/>
          <w:numId w:val="74"/>
        </w:numPr>
        <w:rPr>
          <w:lang w:val="en-US"/>
        </w:rPr>
      </w:pPr>
      <w:r w:rsidRPr="00DA41E3">
        <w:rPr>
          <w:lang w:val="en-US"/>
        </w:rPr>
        <w:t>Tỷ lệ qua mặt</w:t>
      </w:r>
    </w:p>
    <w:p w14:paraId="6AA232FF" w14:textId="77777777" w:rsidR="00DA41E3" w:rsidRPr="00DA41E3" w:rsidRDefault="00DA41E3" w:rsidP="00FB791E">
      <w:pPr>
        <w:rPr>
          <w:lang w:val="en-US"/>
        </w:rPr>
      </w:pPr>
      <w:r w:rsidRPr="00DA41E3">
        <w:rPr>
          <w:lang w:val="en-US"/>
        </w:rPr>
        <w:t>Tỷ lệ qua mặt (evasion rate) đo lường khả năng của mẫu mã độc đối kháng trong việc đánh lừa các hệ thống phát hiện, tức là được phân loại sai thành phần mềm lành tính (goodware).</w:t>
      </w:r>
    </w:p>
    <w:p w14:paraId="6B8B4257" w14:textId="77777777" w:rsidR="00DA41E3" w:rsidRPr="00DA41E3" w:rsidRDefault="00DA41E3">
      <w:pPr>
        <w:numPr>
          <w:ilvl w:val="0"/>
          <w:numId w:val="56"/>
        </w:numPr>
        <w:rPr>
          <w:lang w:val="en-US"/>
        </w:rPr>
      </w:pPr>
      <w:r w:rsidRPr="00DA41E3">
        <w:rPr>
          <w:lang w:val="en-US"/>
        </w:rPr>
        <w:t>Định nghĩa:</w:t>
      </w:r>
    </w:p>
    <w:p w14:paraId="587CFE69" w14:textId="3EB1E8F2" w:rsidR="00DA41E3" w:rsidRPr="002B0D5B" w:rsidRDefault="00DA41E3">
      <w:pPr>
        <w:numPr>
          <w:ilvl w:val="1"/>
          <w:numId w:val="56"/>
        </w:numPr>
        <w:rPr>
          <w:lang w:val="en-US"/>
        </w:rPr>
      </w:pPr>
      <w:r w:rsidRPr="00DA41E3">
        <w:rPr>
          <w:lang w:val="en-US"/>
        </w:rPr>
        <w:lastRenderedPageBreak/>
        <w:t>Tỷ lệ qua mặt được tính bằng công thức:</w:t>
      </w:r>
      <w:r w:rsidR="002B0D5B">
        <w:rPr>
          <w:lang w:val="en-US"/>
        </w:rPr>
        <w:t xml:space="preserve"> </w:t>
      </w:r>
      <w:r w:rsidRPr="002B0D5B">
        <w:rPr>
          <w:lang w:val="en-US"/>
        </w:rPr>
        <w:br/>
        <w:t>[{Tỷ lệ qua mặt} = \frac{{Số mẫu mã độc được nhận diện là lành tính}}</w:t>
      </w:r>
      <w:r w:rsidR="00906308" w:rsidRPr="002B0D5B">
        <w:rPr>
          <w:lang w:val="en-US"/>
        </w:rPr>
        <w:t xml:space="preserve"> * </w:t>
      </w:r>
      <w:r w:rsidRPr="002B0D5B">
        <w:rPr>
          <w:lang w:val="en-US"/>
        </w:rPr>
        <w:t xml:space="preserve">{{Tổng số mẫu mã độc thử nghiệm}} </w:t>
      </w:r>
      <w:r w:rsidR="00906308" w:rsidRPr="002B0D5B">
        <w:rPr>
          <w:lang w:val="en-US"/>
        </w:rPr>
        <w:t xml:space="preserve">* </w:t>
      </w:r>
      <w:r w:rsidRPr="002B0D5B">
        <w:rPr>
          <w:lang w:val="en-US"/>
        </w:rPr>
        <w:t>100% ]</w:t>
      </w:r>
    </w:p>
    <w:p w14:paraId="4E38F742" w14:textId="77777777" w:rsidR="00DA41E3" w:rsidRPr="00DA41E3" w:rsidRDefault="00DA41E3">
      <w:pPr>
        <w:numPr>
          <w:ilvl w:val="1"/>
          <w:numId w:val="56"/>
        </w:numPr>
        <w:rPr>
          <w:lang w:val="en-US"/>
        </w:rPr>
      </w:pPr>
      <w:r w:rsidRPr="00DA41E3">
        <w:rPr>
          <w:lang w:val="en-US"/>
        </w:rPr>
        <w:t>Một tỷ lệ qua mặt cao cho thấy phương pháp có hiệu quả trong việc né tránh các bộ phân loại học máy.</w:t>
      </w:r>
    </w:p>
    <w:p w14:paraId="7A727524" w14:textId="77777777" w:rsidR="00DA41E3" w:rsidRPr="00DA41E3" w:rsidRDefault="00DA41E3">
      <w:pPr>
        <w:numPr>
          <w:ilvl w:val="0"/>
          <w:numId w:val="56"/>
        </w:numPr>
        <w:rPr>
          <w:lang w:val="en-US"/>
        </w:rPr>
      </w:pPr>
      <w:r w:rsidRPr="00DA41E3">
        <w:rPr>
          <w:lang w:val="en-US"/>
        </w:rPr>
        <w:t>Ứng dụng trong đánh giá:</w:t>
      </w:r>
    </w:p>
    <w:p w14:paraId="1404E1F0" w14:textId="77777777" w:rsidR="00DA41E3" w:rsidRPr="00DA41E3" w:rsidRDefault="00DA41E3">
      <w:pPr>
        <w:numPr>
          <w:ilvl w:val="1"/>
          <w:numId w:val="56"/>
        </w:numPr>
        <w:rPr>
          <w:lang w:val="en-US"/>
        </w:rPr>
      </w:pPr>
      <w:r w:rsidRPr="00DA41E3">
        <w:rPr>
          <w:lang w:val="en-US"/>
        </w:rPr>
        <w:t>FGSM: Tạo mẫu đối kháng nhanh chóng bằng cách thêm nhiễu dựa trên gradient, thường đạt tỷ lệ qua mặt cao trong các cuộc tấn công hộp trắng (Goodfellow et al., 2014, trang 3).</w:t>
      </w:r>
    </w:p>
    <w:p w14:paraId="6777659D" w14:textId="77777777" w:rsidR="00DA41E3" w:rsidRPr="00DA41E3" w:rsidRDefault="00DA41E3">
      <w:pPr>
        <w:numPr>
          <w:ilvl w:val="1"/>
          <w:numId w:val="56"/>
        </w:numPr>
        <w:rPr>
          <w:lang w:val="en-US"/>
        </w:rPr>
      </w:pPr>
      <w:r w:rsidRPr="00DA41E3">
        <w:rPr>
          <w:lang w:val="en-US"/>
        </w:rPr>
        <w:t>Gym-malware: Tối ưu hóa chuỗi hành động để đạt tỷ lệ qua mặt tối đa, nhưng hiệu quả phụ thuộc vào thiết kế hàm phần thưởng (Chio, 2018, trang 209).</w:t>
      </w:r>
    </w:p>
    <w:p w14:paraId="3BD74FCE" w14:textId="77777777" w:rsidR="00DA41E3" w:rsidRPr="00DA41E3" w:rsidRDefault="00DA41E3">
      <w:pPr>
        <w:pStyle w:val="Heading4"/>
        <w:numPr>
          <w:ilvl w:val="3"/>
          <w:numId w:val="74"/>
        </w:numPr>
        <w:rPr>
          <w:lang w:val="en-US"/>
        </w:rPr>
      </w:pPr>
      <w:r w:rsidRPr="00DA41E3">
        <w:rPr>
          <w:lang w:val="en-US"/>
        </w:rPr>
        <w:t>Tính hợp lệ</w:t>
      </w:r>
    </w:p>
    <w:p w14:paraId="4E1D5E1D" w14:textId="77777777" w:rsidR="00DA41E3" w:rsidRPr="00DA41E3" w:rsidRDefault="00DA41E3" w:rsidP="00FB791E">
      <w:pPr>
        <w:rPr>
          <w:lang w:val="en-US"/>
        </w:rPr>
      </w:pPr>
      <w:r w:rsidRPr="00DA41E3">
        <w:rPr>
          <w:lang w:val="en-US"/>
        </w:rPr>
        <w:t>Tính hợp lệ (functional validity) đảm bảo rằng các mẫu mã độc đối kháng vẫn giữ được chức năng độc hại sau khi được sửa đổi, ví dụ: khả năng thực thi, lây nhiễm, hoặc đánh cắp dữ liệu.</w:t>
      </w:r>
    </w:p>
    <w:p w14:paraId="57B054ED" w14:textId="77777777" w:rsidR="00DA41E3" w:rsidRPr="00DA41E3" w:rsidRDefault="00DA41E3">
      <w:pPr>
        <w:numPr>
          <w:ilvl w:val="0"/>
          <w:numId w:val="57"/>
        </w:numPr>
        <w:rPr>
          <w:lang w:val="en-US"/>
        </w:rPr>
      </w:pPr>
      <w:r w:rsidRPr="00DA41E3">
        <w:rPr>
          <w:lang w:val="en-US"/>
        </w:rPr>
        <w:t>Định nghĩa:</w:t>
      </w:r>
    </w:p>
    <w:p w14:paraId="22B6F27F" w14:textId="77777777" w:rsidR="00DA41E3" w:rsidRPr="00DA41E3" w:rsidRDefault="00DA41E3">
      <w:pPr>
        <w:numPr>
          <w:ilvl w:val="1"/>
          <w:numId w:val="57"/>
        </w:numPr>
        <w:rPr>
          <w:lang w:val="en-US"/>
        </w:rPr>
      </w:pPr>
      <w:r w:rsidRPr="00DA41E3">
        <w:rPr>
          <w:lang w:val="en-US"/>
        </w:rPr>
        <w:t>Một mẫu mã độc được coi là hợp lệ nếu nó vẫn thực hiện được các hành vi độc hại khi kiểm tra trong môi trường sandbox, như Cuckoo Sandbox.</w:t>
      </w:r>
    </w:p>
    <w:p w14:paraId="5F81C947" w14:textId="77777777" w:rsidR="00DA41E3" w:rsidRPr="00DA41E3" w:rsidRDefault="00DA41E3">
      <w:pPr>
        <w:numPr>
          <w:ilvl w:val="1"/>
          <w:numId w:val="57"/>
        </w:numPr>
        <w:rPr>
          <w:lang w:val="en-US"/>
        </w:rPr>
      </w:pPr>
      <w:r w:rsidRPr="00DA41E3">
        <w:rPr>
          <w:lang w:val="en-US"/>
        </w:rPr>
        <w:t>Tính hợp lệ thường được đánh giá bằng cách so sánh hành vi của mẫu mã độc đối kháng với mẫu gốc.</w:t>
      </w:r>
    </w:p>
    <w:p w14:paraId="11138C27" w14:textId="77777777" w:rsidR="00DA41E3" w:rsidRPr="00DA41E3" w:rsidRDefault="00DA41E3">
      <w:pPr>
        <w:numPr>
          <w:ilvl w:val="0"/>
          <w:numId w:val="57"/>
        </w:numPr>
        <w:rPr>
          <w:lang w:val="en-US"/>
        </w:rPr>
      </w:pPr>
      <w:r w:rsidRPr="00DA41E3">
        <w:rPr>
          <w:lang w:val="en-US"/>
        </w:rPr>
        <w:t>Ứng dụng trong đánh giá:</w:t>
      </w:r>
    </w:p>
    <w:p w14:paraId="35F4621A" w14:textId="77777777" w:rsidR="00DA41E3" w:rsidRPr="00DA41E3" w:rsidRDefault="00DA41E3">
      <w:pPr>
        <w:numPr>
          <w:ilvl w:val="1"/>
          <w:numId w:val="57"/>
        </w:numPr>
        <w:rPr>
          <w:lang w:val="en-US"/>
        </w:rPr>
      </w:pPr>
      <w:r w:rsidRPr="00DA41E3">
        <w:rPr>
          <w:lang w:val="en-US"/>
        </w:rPr>
        <w:t>FGSM: Các mẫu đối kháng thường chỉ thay đổi đặc trưng tĩnh (như hình ảnh thang độ xám), có thể làm mất chức năng nếu nhiễu quá lớn (Chio, 2018, trang 201).</w:t>
      </w:r>
    </w:p>
    <w:p w14:paraId="4FFF2284" w14:textId="77777777" w:rsidR="00DA41E3" w:rsidRPr="00DA41E3" w:rsidRDefault="00DA41E3">
      <w:pPr>
        <w:numPr>
          <w:ilvl w:val="1"/>
          <w:numId w:val="57"/>
        </w:numPr>
        <w:rPr>
          <w:lang w:val="en-US"/>
        </w:rPr>
      </w:pPr>
      <w:r w:rsidRPr="00DA41E3">
        <w:rPr>
          <w:lang w:val="en-US"/>
        </w:rPr>
        <w:t>Gym-malware: Các hành động như thêm byte hoặc nén tệp được thiết kế để giữ tính hợp lệ, nhưng vẫn cần kiểm tra bằng Cuckoo Sandbox (Chio, 2018, trang 209).</w:t>
      </w:r>
    </w:p>
    <w:p w14:paraId="3964CD69" w14:textId="77777777" w:rsidR="00DA41E3" w:rsidRPr="00DA41E3" w:rsidRDefault="00DA41E3">
      <w:pPr>
        <w:pStyle w:val="Heading4"/>
        <w:numPr>
          <w:ilvl w:val="3"/>
          <w:numId w:val="74"/>
        </w:numPr>
        <w:rPr>
          <w:lang w:val="en-US"/>
        </w:rPr>
      </w:pPr>
      <w:r w:rsidRPr="00DA41E3">
        <w:rPr>
          <w:lang w:val="en-US"/>
        </w:rPr>
        <w:lastRenderedPageBreak/>
        <w:t>Chi phí tính toán</w:t>
      </w:r>
    </w:p>
    <w:p w14:paraId="6B28F7D4" w14:textId="77777777" w:rsidR="00DA41E3" w:rsidRPr="00DA41E3" w:rsidRDefault="00DA41E3" w:rsidP="00FB791E">
      <w:pPr>
        <w:rPr>
          <w:lang w:val="en-US"/>
        </w:rPr>
      </w:pPr>
      <w:r w:rsidRPr="00DA41E3">
        <w:rPr>
          <w:lang w:val="en-US"/>
        </w:rPr>
        <w:t>Chi phí tính toán (computational cost) đo lường tài nguyên tính toán và thời gian cần thiết để tạo ra các mẫu mã độc đối kháng.</w:t>
      </w:r>
    </w:p>
    <w:p w14:paraId="1DB8732F" w14:textId="77777777" w:rsidR="00DA41E3" w:rsidRPr="00DA41E3" w:rsidRDefault="00DA41E3">
      <w:pPr>
        <w:numPr>
          <w:ilvl w:val="0"/>
          <w:numId w:val="58"/>
        </w:numPr>
        <w:rPr>
          <w:lang w:val="en-US"/>
        </w:rPr>
      </w:pPr>
      <w:r w:rsidRPr="00DA41E3">
        <w:rPr>
          <w:lang w:val="en-US"/>
        </w:rPr>
        <w:t>Định nghĩa:</w:t>
      </w:r>
    </w:p>
    <w:p w14:paraId="48278C98" w14:textId="77777777" w:rsidR="00DA41E3" w:rsidRPr="00DA41E3" w:rsidRDefault="00DA41E3">
      <w:pPr>
        <w:numPr>
          <w:ilvl w:val="1"/>
          <w:numId w:val="58"/>
        </w:numPr>
        <w:rPr>
          <w:lang w:val="en-US"/>
        </w:rPr>
      </w:pPr>
      <w:r w:rsidRPr="00DA41E3">
        <w:rPr>
          <w:lang w:val="en-US"/>
        </w:rPr>
        <w:t>Chi phí tính toán bao gồm thời gian huấn luyện mô hình, thời gian tạo mẫu đối kháng, và yêu cầu phần cứng (CPU, GPU, bộ nhớ).</w:t>
      </w:r>
    </w:p>
    <w:p w14:paraId="304977BD" w14:textId="77777777" w:rsidR="00DA41E3" w:rsidRPr="00DA41E3" w:rsidRDefault="00DA41E3">
      <w:pPr>
        <w:numPr>
          <w:ilvl w:val="1"/>
          <w:numId w:val="58"/>
        </w:numPr>
        <w:rPr>
          <w:lang w:val="en-US"/>
        </w:rPr>
      </w:pPr>
      <w:r w:rsidRPr="00DA41E3">
        <w:rPr>
          <w:lang w:val="en-US"/>
        </w:rPr>
        <w:t>Được đo bằng các chỉ số như thời gian chạy (runtime) hoặc số lượng phép tính dấu chấm động trên giây (FLOPS).</w:t>
      </w:r>
    </w:p>
    <w:p w14:paraId="0D83634E" w14:textId="77777777" w:rsidR="00DA41E3" w:rsidRPr="00DA41E3" w:rsidRDefault="00DA41E3">
      <w:pPr>
        <w:numPr>
          <w:ilvl w:val="0"/>
          <w:numId w:val="58"/>
        </w:numPr>
        <w:rPr>
          <w:lang w:val="en-US"/>
        </w:rPr>
      </w:pPr>
      <w:r w:rsidRPr="00DA41E3">
        <w:rPr>
          <w:lang w:val="en-US"/>
        </w:rPr>
        <w:t>Ứng dụng trong đánh giá:</w:t>
      </w:r>
    </w:p>
    <w:p w14:paraId="0485726B" w14:textId="77777777" w:rsidR="00DA41E3" w:rsidRPr="00DA41E3" w:rsidRDefault="00DA41E3">
      <w:pPr>
        <w:numPr>
          <w:ilvl w:val="1"/>
          <w:numId w:val="58"/>
        </w:numPr>
        <w:rPr>
          <w:lang w:val="en-US"/>
        </w:rPr>
      </w:pPr>
      <w:r w:rsidRPr="00DA41E3">
        <w:rPr>
          <w:lang w:val="en-US"/>
        </w:rPr>
        <w:t>FGSM: Chi phí tính toán thấp do chỉ cần tính gradient một lần, phù hợp với các cuộc tấn công nhanh (Goodfellow et al., 2014, trang 3).</w:t>
      </w:r>
    </w:p>
    <w:p w14:paraId="5868B5BE" w14:textId="77777777" w:rsidR="00DA41E3" w:rsidRPr="00DA41E3" w:rsidRDefault="00DA41E3">
      <w:pPr>
        <w:numPr>
          <w:ilvl w:val="1"/>
          <w:numId w:val="58"/>
        </w:numPr>
        <w:rPr>
          <w:lang w:val="en-US"/>
        </w:rPr>
      </w:pPr>
      <w:r w:rsidRPr="00DA41E3">
        <w:rPr>
          <w:lang w:val="en-US"/>
        </w:rPr>
        <w:t>Gym-malware: Chi phí tính toán trung bình đến cao, phụ thuộc vào số lượng tập (episodes) huấn luyện và độ phức tạp của thuật toán học tăng cường (Chio, 2018, trang 209).</w:t>
      </w:r>
    </w:p>
    <w:p w14:paraId="53C7E3DB" w14:textId="77777777" w:rsidR="00DA41E3" w:rsidRPr="00DA41E3" w:rsidRDefault="00DA41E3">
      <w:pPr>
        <w:pStyle w:val="Heading3"/>
        <w:numPr>
          <w:ilvl w:val="2"/>
          <w:numId w:val="73"/>
        </w:numPr>
        <w:rPr>
          <w:lang w:val="en-US"/>
        </w:rPr>
      </w:pPr>
      <w:bookmarkStart w:id="153" w:name="_Toc209560401"/>
      <w:r w:rsidRPr="00DA41E3">
        <w:rPr>
          <w:lang w:val="en-US"/>
        </w:rPr>
        <w:t>So sánh hiệu quả các phương pháp</w:t>
      </w:r>
      <w:bookmarkEnd w:id="153"/>
    </w:p>
    <w:p w14:paraId="0D1F502C" w14:textId="77777777" w:rsidR="00FC07B3" w:rsidRPr="00FC07B3" w:rsidRDefault="00FC07B3">
      <w:pPr>
        <w:pStyle w:val="ListParagraph"/>
        <w:keepNext/>
        <w:keepLines/>
        <w:numPr>
          <w:ilvl w:val="0"/>
          <w:numId w:val="75"/>
        </w:numPr>
        <w:jc w:val="left"/>
        <w:outlineLvl w:val="3"/>
        <w:rPr>
          <w:rFonts w:eastAsia="Times New Roman" w:cs="Angsana New"/>
          <w:b/>
          <w:bCs/>
          <w:iCs/>
          <w:vanish/>
          <w:lang w:val="en-US"/>
        </w:rPr>
      </w:pPr>
    </w:p>
    <w:p w14:paraId="6B0522BC" w14:textId="77777777" w:rsidR="00FC07B3" w:rsidRPr="00FC07B3" w:rsidRDefault="00FC07B3">
      <w:pPr>
        <w:pStyle w:val="ListParagraph"/>
        <w:keepNext/>
        <w:keepLines/>
        <w:numPr>
          <w:ilvl w:val="0"/>
          <w:numId w:val="75"/>
        </w:numPr>
        <w:jc w:val="left"/>
        <w:outlineLvl w:val="3"/>
        <w:rPr>
          <w:rFonts w:eastAsia="Times New Roman" w:cs="Angsana New"/>
          <w:b/>
          <w:bCs/>
          <w:iCs/>
          <w:vanish/>
          <w:lang w:val="en-US"/>
        </w:rPr>
      </w:pPr>
    </w:p>
    <w:p w14:paraId="410738FB" w14:textId="77777777" w:rsidR="00FC07B3" w:rsidRPr="00FC07B3" w:rsidRDefault="00FC07B3">
      <w:pPr>
        <w:pStyle w:val="ListParagraph"/>
        <w:keepNext/>
        <w:keepLines/>
        <w:numPr>
          <w:ilvl w:val="0"/>
          <w:numId w:val="75"/>
        </w:numPr>
        <w:jc w:val="left"/>
        <w:outlineLvl w:val="3"/>
        <w:rPr>
          <w:rFonts w:eastAsia="Times New Roman" w:cs="Angsana New"/>
          <w:b/>
          <w:bCs/>
          <w:iCs/>
          <w:vanish/>
          <w:lang w:val="en-US"/>
        </w:rPr>
      </w:pPr>
    </w:p>
    <w:p w14:paraId="227228FD" w14:textId="77777777" w:rsidR="00FC07B3" w:rsidRPr="00FC07B3" w:rsidRDefault="00FC07B3">
      <w:pPr>
        <w:pStyle w:val="ListParagraph"/>
        <w:keepNext/>
        <w:keepLines/>
        <w:numPr>
          <w:ilvl w:val="0"/>
          <w:numId w:val="75"/>
        </w:numPr>
        <w:jc w:val="left"/>
        <w:outlineLvl w:val="3"/>
        <w:rPr>
          <w:rFonts w:eastAsia="Times New Roman" w:cs="Angsana New"/>
          <w:b/>
          <w:bCs/>
          <w:iCs/>
          <w:vanish/>
          <w:lang w:val="en-US"/>
        </w:rPr>
      </w:pPr>
    </w:p>
    <w:p w14:paraId="2B0FF779" w14:textId="77777777" w:rsidR="00FC07B3" w:rsidRPr="00FC07B3" w:rsidRDefault="00FC07B3">
      <w:pPr>
        <w:pStyle w:val="ListParagraph"/>
        <w:keepNext/>
        <w:keepLines/>
        <w:numPr>
          <w:ilvl w:val="0"/>
          <w:numId w:val="75"/>
        </w:numPr>
        <w:jc w:val="left"/>
        <w:outlineLvl w:val="3"/>
        <w:rPr>
          <w:rFonts w:eastAsia="Times New Roman" w:cs="Angsana New"/>
          <w:b/>
          <w:bCs/>
          <w:iCs/>
          <w:vanish/>
          <w:lang w:val="en-US"/>
        </w:rPr>
      </w:pPr>
    </w:p>
    <w:p w14:paraId="78D43DC7" w14:textId="71C0DBEC" w:rsidR="00DA41E3" w:rsidRPr="00DA41E3" w:rsidRDefault="00DA41E3" w:rsidP="00FB791E">
      <w:pPr>
        <w:rPr>
          <w:lang w:val="en-US"/>
        </w:rPr>
      </w:pPr>
      <w:r w:rsidRPr="00DA41E3">
        <w:rPr>
          <w:lang w:val="en-US"/>
        </w:rPr>
        <w:t>Để so sánh hiệu quả của FGSM</w:t>
      </w:r>
      <w:r w:rsidR="00906308">
        <w:rPr>
          <w:lang w:val="en-US"/>
        </w:rPr>
        <w:t xml:space="preserve"> </w:t>
      </w:r>
      <w:r w:rsidRPr="00DA41E3">
        <w:rPr>
          <w:lang w:val="en-US"/>
        </w:rPr>
        <w:t>và Gym-malware, các tiêu chí tỷ lệ qua mặt, tính hợp lệ, và chi phí tính toán được đánh giá trên cùng một tập dữ liệu mã độc (ví dụ: VirusShare) và cùng một bộ phân loại mục tiêu (như ResNet50 hoặc PDFrate-Mimicus). Các bước so sánh bao gồm:</w:t>
      </w:r>
    </w:p>
    <w:p w14:paraId="0152E89E" w14:textId="77777777" w:rsidR="00DA41E3" w:rsidRPr="00DA41E3" w:rsidRDefault="00DA41E3">
      <w:pPr>
        <w:numPr>
          <w:ilvl w:val="0"/>
          <w:numId w:val="59"/>
        </w:numPr>
        <w:rPr>
          <w:lang w:val="en-US"/>
        </w:rPr>
      </w:pPr>
      <w:r w:rsidRPr="00DA41E3">
        <w:rPr>
          <w:lang w:val="en-US"/>
        </w:rPr>
        <w:t>Thu thập dữ liệu:</w:t>
      </w:r>
    </w:p>
    <w:p w14:paraId="64B2A979" w14:textId="538958ED" w:rsidR="00DA41E3" w:rsidRPr="00DA41E3" w:rsidRDefault="00DA41E3">
      <w:pPr>
        <w:numPr>
          <w:ilvl w:val="1"/>
          <w:numId w:val="59"/>
        </w:numPr>
        <w:rPr>
          <w:lang w:val="en-US"/>
        </w:rPr>
      </w:pPr>
      <w:r w:rsidRPr="00DA41E3">
        <w:rPr>
          <w:lang w:val="en-US"/>
        </w:rPr>
        <w:t xml:space="preserve">Sử dụng tập dữ liệu mã độc từ </w:t>
      </w:r>
      <w:r w:rsidR="00906308">
        <w:rPr>
          <w:lang w:val="en-US"/>
        </w:rPr>
        <w:t>EMBER</w:t>
      </w:r>
      <w:r w:rsidRPr="00DA41E3">
        <w:rPr>
          <w:lang w:val="en-US"/>
        </w:rPr>
        <w:t>, với các đặc trưng tĩnh (tiêu đề PE, chuỗi ký tự)</w:t>
      </w:r>
    </w:p>
    <w:p w14:paraId="351C6A04" w14:textId="77777777" w:rsidR="00DA41E3" w:rsidRPr="00DA41E3" w:rsidRDefault="00DA41E3">
      <w:pPr>
        <w:numPr>
          <w:ilvl w:val="1"/>
          <w:numId w:val="59"/>
        </w:numPr>
        <w:rPr>
          <w:lang w:val="en-US"/>
        </w:rPr>
      </w:pPr>
      <w:r w:rsidRPr="00DA41E3">
        <w:rPr>
          <w:lang w:val="en-US"/>
        </w:rPr>
        <w:t>Chuẩn hóa dữ liệu để đảm bảo tính nhất quán giữa các phương pháp.</w:t>
      </w:r>
    </w:p>
    <w:p w14:paraId="1E1BDF57" w14:textId="77777777" w:rsidR="00DA41E3" w:rsidRPr="00DA41E3" w:rsidRDefault="00DA41E3">
      <w:pPr>
        <w:numPr>
          <w:ilvl w:val="0"/>
          <w:numId w:val="59"/>
        </w:numPr>
        <w:rPr>
          <w:lang w:val="en-US"/>
        </w:rPr>
      </w:pPr>
      <w:r w:rsidRPr="00DA41E3">
        <w:rPr>
          <w:lang w:val="en-US"/>
        </w:rPr>
        <w:t>Thực hiện thử nghiệm:</w:t>
      </w:r>
    </w:p>
    <w:p w14:paraId="2E53D5D0" w14:textId="0713D5BD" w:rsidR="00DA41E3" w:rsidRPr="00DA41E3" w:rsidRDefault="00DA41E3">
      <w:pPr>
        <w:numPr>
          <w:ilvl w:val="1"/>
          <w:numId w:val="59"/>
        </w:numPr>
        <w:rPr>
          <w:lang w:val="en-US"/>
        </w:rPr>
      </w:pPr>
      <w:r w:rsidRPr="00DA41E3">
        <w:rPr>
          <w:lang w:val="en-US"/>
        </w:rPr>
        <w:t>Áp dụng FGSM và Gym-malware để tạo mẫu mã độc đối kháng.</w:t>
      </w:r>
    </w:p>
    <w:p w14:paraId="613E51CB" w14:textId="77777777" w:rsidR="00DA41E3" w:rsidRPr="00DA41E3" w:rsidRDefault="00DA41E3">
      <w:pPr>
        <w:numPr>
          <w:ilvl w:val="1"/>
          <w:numId w:val="59"/>
        </w:numPr>
        <w:rPr>
          <w:lang w:val="en-US"/>
        </w:rPr>
      </w:pPr>
      <w:r w:rsidRPr="00DA41E3">
        <w:rPr>
          <w:lang w:val="en-US"/>
        </w:rPr>
        <w:t>Đánh giá mẫu mã độc trên bộ phân loại mục tiêu, ghi lại tỷ lệ qua mặt.</w:t>
      </w:r>
    </w:p>
    <w:p w14:paraId="35A23ED0" w14:textId="77777777" w:rsidR="00DA41E3" w:rsidRPr="00DA41E3" w:rsidRDefault="00DA41E3">
      <w:pPr>
        <w:numPr>
          <w:ilvl w:val="1"/>
          <w:numId w:val="59"/>
        </w:numPr>
        <w:rPr>
          <w:lang w:val="en-US"/>
        </w:rPr>
      </w:pPr>
      <w:r w:rsidRPr="00DA41E3">
        <w:rPr>
          <w:lang w:val="en-US"/>
        </w:rPr>
        <w:lastRenderedPageBreak/>
        <w:t>Đo lường thời gian và tài nguyên tính toán trên phần cứng tiêu chuẩn (ví dụ: CPU Intel i7, GPU NVIDIA GTX 1080).</w:t>
      </w:r>
    </w:p>
    <w:p w14:paraId="2C508BDA" w14:textId="77777777" w:rsidR="00DA41E3" w:rsidRPr="00DA41E3" w:rsidRDefault="00DA41E3">
      <w:pPr>
        <w:numPr>
          <w:ilvl w:val="0"/>
          <w:numId w:val="59"/>
        </w:numPr>
        <w:rPr>
          <w:lang w:val="en-US"/>
        </w:rPr>
      </w:pPr>
      <w:r w:rsidRPr="00DA41E3">
        <w:rPr>
          <w:lang w:val="en-US"/>
        </w:rPr>
        <w:t>Trực quan hóa kết quả:</w:t>
      </w:r>
    </w:p>
    <w:p w14:paraId="2911FF51" w14:textId="77777777" w:rsidR="00DA41E3" w:rsidRPr="00DA41E3" w:rsidRDefault="00DA41E3">
      <w:pPr>
        <w:numPr>
          <w:ilvl w:val="1"/>
          <w:numId w:val="59"/>
        </w:numPr>
        <w:rPr>
          <w:lang w:val="en-US"/>
        </w:rPr>
      </w:pPr>
      <w:r w:rsidRPr="00DA41E3">
        <w:rPr>
          <w:lang w:val="en-US"/>
        </w:rPr>
        <w:t>Sử dụng Matplotlib để vẽ biểu đồ so sánh tỷ lệ qua mặt, tỷ lệ hợp lệ, và chi phí tính toán.</w:t>
      </w:r>
    </w:p>
    <w:p w14:paraId="6A8619CF" w14:textId="77777777" w:rsidR="00366F86" w:rsidRDefault="002F4862" w:rsidP="00366F86">
      <w:pPr>
        <w:pStyle w:val="Heading2"/>
        <w:rPr>
          <w:lang w:val="en-US"/>
        </w:rPr>
      </w:pPr>
      <w:bookmarkStart w:id="154" w:name="_Toc209560402"/>
      <w:r>
        <w:rPr>
          <w:lang w:val="en-US"/>
        </w:rPr>
        <w:t>Kết luận chương 2</w:t>
      </w:r>
      <w:bookmarkEnd w:id="154"/>
    </w:p>
    <w:p w14:paraId="2D30FB83" w14:textId="07FFD406" w:rsidR="00366F86" w:rsidRPr="00366F86" w:rsidRDefault="00366F86" w:rsidP="00366F86">
      <w:pPr>
        <w:rPr>
          <w:lang w:val="en-US"/>
        </w:rPr>
      </w:pPr>
      <w:r w:rsidRPr="00366F86">
        <w:rPr>
          <w:lang w:val="en-US"/>
        </w:rPr>
        <w:t>Chương 2 đã tập trung vào việc nghiên cứu và triển khai các giải pháp vượt qua hệ thống phát hiện mã độc, dựa trên học máy đối kháng. Các phương pháp chính như Q-Learning trong môi trường MalwareEvasionEnv (dựa trên Gym) và FGSM được áp dụng để tạo mẫu đối kháng, với việc sử dụng dữ liệu BODMAS và mô hình LightGBM làm detector. Các kỹ thuật này</w:t>
      </w:r>
      <w:r>
        <w:rPr>
          <w:lang w:val="en-US"/>
        </w:rPr>
        <w:t xml:space="preserve"> </w:t>
      </w:r>
      <w:r w:rsidRPr="00366F86">
        <w:rPr>
          <w:lang w:val="en-US"/>
        </w:rPr>
        <w:t>đã được tùy chỉnh để đảm bảo tính toàn vẹn của mã độc (ngưỡng norm 0.15). Việc tích hợp học tăng cường giúp tối ưu hóa quá trình né tránh, khắc phục hạn chế của các phương pháp truyền thống. Kết quả triển khai trong chương này tạo nền tảng cho việc đánh giá hiệu suất thực tế ở chương 3, đồng thời chứng minh tính khả thi của các giải pháp đề xuất.</w:t>
      </w:r>
    </w:p>
    <w:p w14:paraId="49255ECD" w14:textId="5D2188B3" w:rsidR="00F54A8E" w:rsidRDefault="00F54A8E" w:rsidP="002B59B9">
      <w:pPr>
        <w:pStyle w:val="Heading1"/>
        <w:rPr>
          <w:lang w:val="en-US"/>
        </w:rPr>
      </w:pPr>
      <w:r>
        <w:rPr>
          <w:lang w:val="en-US"/>
        </w:rPr>
        <w:br w:type="page"/>
      </w:r>
      <w:bookmarkStart w:id="155" w:name="_Toc209560403"/>
      <w:r>
        <w:rPr>
          <w:lang w:val="en-US"/>
        </w:rPr>
        <w:lastRenderedPageBreak/>
        <w:t>Chương 3: Thực Nghiệm</w:t>
      </w:r>
      <w:r w:rsidR="002F4862">
        <w:rPr>
          <w:lang w:val="en-US"/>
        </w:rPr>
        <w:t xml:space="preserve"> triển khai</w:t>
      </w:r>
      <w:bookmarkEnd w:id="155"/>
    </w:p>
    <w:p w14:paraId="12C68476" w14:textId="77777777" w:rsidR="001F0058" w:rsidRPr="001F0058" w:rsidRDefault="001F0058">
      <w:pPr>
        <w:pStyle w:val="ListParagraph"/>
        <w:keepNext/>
        <w:keepLines/>
        <w:numPr>
          <w:ilvl w:val="0"/>
          <w:numId w:val="130"/>
        </w:numPr>
        <w:jc w:val="left"/>
        <w:outlineLvl w:val="1"/>
        <w:rPr>
          <w:rFonts w:eastAsia="Times New Roman" w:cs="Angsana New"/>
          <w:b/>
          <w:bCs/>
          <w:vanish/>
          <w:szCs w:val="33"/>
          <w:lang w:val="en-US"/>
        </w:rPr>
      </w:pPr>
      <w:bookmarkStart w:id="156" w:name="_Toc209560404"/>
      <w:bookmarkEnd w:id="156"/>
    </w:p>
    <w:p w14:paraId="43BBC037" w14:textId="77777777" w:rsidR="001F0058" w:rsidRPr="001F0058" w:rsidRDefault="001F0058">
      <w:pPr>
        <w:pStyle w:val="ListParagraph"/>
        <w:keepNext/>
        <w:keepLines/>
        <w:numPr>
          <w:ilvl w:val="0"/>
          <w:numId w:val="130"/>
        </w:numPr>
        <w:jc w:val="left"/>
        <w:outlineLvl w:val="1"/>
        <w:rPr>
          <w:rFonts w:eastAsia="Times New Roman" w:cs="Angsana New"/>
          <w:b/>
          <w:bCs/>
          <w:vanish/>
          <w:szCs w:val="33"/>
          <w:lang w:val="en-US"/>
        </w:rPr>
      </w:pPr>
      <w:bookmarkStart w:id="157" w:name="_Toc209560405"/>
      <w:bookmarkEnd w:id="157"/>
    </w:p>
    <w:p w14:paraId="1DBFCC98" w14:textId="77777777" w:rsidR="001F0058" w:rsidRPr="001F0058" w:rsidRDefault="001F0058">
      <w:pPr>
        <w:pStyle w:val="ListParagraph"/>
        <w:keepNext/>
        <w:keepLines/>
        <w:numPr>
          <w:ilvl w:val="0"/>
          <w:numId w:val="130"/>
        </w:numPr>
        <w:jc w:val="left"/>
        <w:outlineLvl w:val="1"/>
        <w:rPr>
          <w:rFonts w:eastAsia="Times New Roman" w:cs="Angsana New"/>
          <w:b/>
          <w:bCs/>
          <w:vanish/>
          <w:szCs w:val="33"/>
          <w:lang w:val="en-US"/>
        </w:rPr>
      </w:pPr>
      <w:bookmarkStart w:id="158" w:name="_Toc209560406"/>
      <w:bookmarkEnd w:id="158"/>
    </w:p>
    <w:p w14:paraId="7613535D" w14:textId="14C9D367" w:rsidR="00E00C26" w:rsidRDefault="00E00C26">
      <w:pPr>
        <w:pStyle w:val="Heading2"/>
        <w:numPr>
          <w:ilvl w:val="1"/>
          <w:numId w:val="130"/>
        </w:numPr>
        <w:rPr>
          <w:lang w:val="en-US"/>
        </w:rPr>
      </w:pPr>
      <w:bookmarkStart w:id="159" w:name="_Toc209560407"/>
      <w:r>
        <w:rPr>
          <w:lang w:val="en-US"/>
        </w:rPr>
        <w:t>Triển khai FGSM với PDF</w:t>
      </w:r>
      <w:bookmarkEnd w:id="159"/>
    </w:p>
    <w:p w14:paraId="70A7BA91" w14:textId="77777777" w:rsidR="001F0058" w:rsidRPr="001F0058" w:rsidRDefault="001F0058">
      <w:pPr>
        <w:pStyle w:val="ListParagraph"/>
        <w:keepNext/>
        <w:keepLines/>
        <w:numPr>
          <w:ilvl w:val="0"/>
          <w:numId w:val="129"/>
        </w:numPr>
        <w:jc w:val="left"/>
        <w:outlineLvl w:val="2"/>
        <w:rPr>
          <w:rFonts w:eastAsia="Times New Roman" w:cs="Angsana New"/>
          <w:b/>
          <w:bCs/>
          <w:vanish/>
          <w:lang w:val="en-US"/>
        </w:rPr>
      </w:pPr>
      <w:bookmarkStart w:id="160" w:name="_Toc209560408"/>
      <w:bookmarkEnd w:id="160"/>
    </w:p>
    <w:p w14:paraId="292F4ABC" w14:textId="77777777" w:rsidR="001F0058" w:rsidRPr="001F0058" w:rsidRDefault="001F0058">
      <w:pPr>
        <w:pStyle w:val="ListParagraph"/>
        <w:keepNext/>
        <w:keepLines/>
        <w:numPr>
          <w:ilvl w:val="0"/>
          <w:numId w:val="129"/>
        </w:numPr>
        <w:jc w:val="left"/>
        <w:outlineLvl w:val="2"/>
        <w:rPr>
          <w:rFonts w:eastAsia="Times New Roman" w:cs="Angsana New"/>
          <w:b/>
          <w:bCs/>
          <w:vanish/>
          <w:lang w:val="en-US"/>
        </w:rPr>
      </w:pPr>
      <w:bookmarkStart w:id="161" w:name="_Toc209560409"/>
      <w:bookmarkEnd w:id="161"/>
    </w:p>
    <w:p w14:paraId="0081935D" w14:textId="77777777" w:rsidR="001F0058" w:rsidRPr="001F0058" w:rsidRDefault="001F0058">
      <w:pPr>
        <w:pStyle w:val="ListParagraph"/>
        <w:keepNext/>
        <w:keepLines/>
        <w:numPr>
          <w:ilvl w:val="0"/>
          <w:numId w:val="129"/>
        </w:numPr>
        <w:jc w:val="left"/>
        <w:outlineLvl w:val="2"/>
        <w:rPr>
          <w:rFonts w:eastAsia="Times New Roman" w:cs="Angsana New"/>
          <w:b/>
          <w:bCs/>
          <w:vanish/>
          <w:lang w:val="en-US"/>
        </w:rPr>
      </w:pPr>
      <w:bookmarkStart w:id="162" w:name="_Toc209560410"/>
      <w:bookmarkEnd w:id="162"/>
    </w:p>
    <w:p w14:paraId="24113FD3" w14:textId="77777777" w:rsidR="001F0058" w:rsidRPr="001F0058" w:rsidRDefault="001F0058">
      <w:pPr>
        <w:pStyle w:val="ListParagraph"/>
        <w:keepNext/>
        <w:keepLines/>
        <w:numPr>
          <w:ilvl w:val="1"/>
          <w:numId w:val="129"/>
        </w:numPr>
        <w:jc w:val="left"/>
        <w:outlineLvl w:val="2"/>
        <w:rPr>
          <w:rFonts w:eastAsia="Times New Roman" w:cs="Angsana New"/>
          <w:b/>
          <w:bCs/>
          <w:vanish/>
          <w:lang w:val="en-US"/>
        </w:rPr>
      </w:pPr>
      <w:bookmarkStart w:id="163" w:name="_Toc209560411"/>
      <w:bookmarkEnd w:id="163"/>
    </w:p>
    <w:p w14:paraId="57CA4C4F" w14:textId="05FF0937" w:rsidR="002F4862" w:rsidRPr="002F4862" w:rsidRDefault="002F4862">
      <w:pPr>
        <w:pStyle w:val="Heading3"/>
        <w:numPr>
          <w:ilvl w:val="2"/>
          <w:numId w:val="129"/>
        </w:numPr>
        <w:rPr>
          <w:lang w:val="en-US"/>
        </w:rPr>
      </w:pPr>
      <w:bookmarkStart w:id="164" w:name="_Toc209560412"/>
      <w:r>
        <w:rPr>
          <w:lang w:val="en-US"/>
        </w:rPr>
        <w:t>Các bước thực hiện</w:t>
      </w:r>
      <w:bookmarkEnd w:id="164"/>
    </w:p>
    <w:p w14:paraId="3F7112F2" w14:textId="77777777" w:rsidR="00E00C26" w:rsidRDefault="00E00C26" w:rsidP="00E00C26">
      <w:pPr>
        <w:jc w:val="left"/>
        <w:rPr>
          <w:lang w:val="en-US"/>
        </w:rPr>
      </w:pPr>
      <w:r>
        <w:rPr>
          <w:lang w:val="en-US"/>
        </w:rPr>
        <w:t>Dựa vào  phần triển khai ở chương 2, khi thực nghiệm, ta có những bước sau:</w:t>
      </w:r>
    </w:p>
    <w:p w14:paraId="18B68E8E" w14:textId="77777777" w:rsidR="00E00C26" w:rsidRPr="00E00C26" w:rsidRDefault="00E00C26">
      <w:pPr>
        <w:numPr>
          <w:ilvl w:val="0"/>
          <w:numId w:val="122"/>
        </w:numPr>
        <w:jc w:val="left"/>
        <w:rPr>
          <w:lang w:val="en-US"/>
        </w:rPr>
      </w:pPr>
      <w:r w:rsidRPr="00E00C26">
        <w:rPr>
          <w:lang w:val="en-US"/>
        </w:rPr>
        <w:t>Trích xuất đặc trưng từ file PDF: Sử dụng thư viện PyPDF2 để lấy 7 đặc trưng từ file PDF độc hại, bao gồm số lượng trang, sự hiện diện của metadata, số lượng tham chiếu chéo, sự tồn tại của JavaScript, kích thước file, số lượng trường thông tin tài liệu, và số lượng đối tượng nhúng.</w:t>
      </w:r>
    </w:p>
    <w:p w14:paraId="2E87AD03" w14:textId="77777777" w:rsidR="00E00C26" w:rsidRPr="00E00C26" w:rsidRDefault="00E00C26">
      <w:pPr>
        <w:numPr>
          <w:ilvl w:val="0"/>
          <w:numId w:val="122"/>
        </w:numPr>
        <w:jc w:val="left"/>
        <w:rPr>
          <w:lang w:val="en-US"/>
        </w:rPr>
      </w:pPr>
      <w:r w:rsidRPr="00E00C26">
        <w:rPr>
          <w:lang w:val="en-US"/>
        </w:rPr>
        <w:t>Chuẩn bị mô hình detector: Tải hoặc huấn luyện mô hình neural network (đã mô tả ở phần 1) với input là vector 7 đặc trưng, sử dụng synthetic data để phân loại nhị phân (malicious/benign).</w:t>
      </w:r>
    </w:p>
    <w:p w14:paraId="2605143F" w14:textId="77777777" w:rsidR="00E00C26" w:rsidRPr="00E00C26" w:rsidRDefault="00E00C26">
      <w:pPr>
        <w:numPr>
          <w:ilvl w:val="0"/>
          <w:numId w:val="122"/>
        </w:numPr>
        <w:jc w:val="left"/>
        <w:rPr>
          <w:lang w:val="en-US"/>
        </w:rPr>
      </w:pPr>
      <w:r w:rsidRPr="00E00C26">
        <w:rPr>
          <w:lang w:val="en-US"/>
        </w:rPr>
        <w:t>Dự đoán ban đầu: Chạy mô hình trên đặc trưng gốc để xác nhận file PDF được phân loại là malicious (prediction gần 1).</w:t>
      </w:r>
    </w:p>
    <w:p w14:paraId="2BE68BA8" w14:textId="77777777" w:rsidR="00E00C26" w:rsidRPr="00E00C26" w:rsidRDefault="00E00C26">
      <w:pPr>
        <w:numPr>
          <w:ilvl w:val="0"/>
          <w:numId w:val="122"/>
        </w:numPr>
        <w:jc w:val="left"/>
        <w:rPr>
          <w:lang w:val="en-US"/>
        </w:rPr>
      </w:pPr>
      <w:r w:rsidRPr="00E00C26">
        <w:rPr>
          <w:lang w:val="en-US"/>
        </w:rPr>
        <w:t>Áp dụng FGSM: Tạo adversarial features bằng cách thêm perturbation dựa trên gradient của loss function, sử dụng hàm fgsm_attack với epsilon cụ thể.</w:t>
      </w:r>
    </w:p>
    <w:p w14:paraId="46886C8B" w14:textId="77777777" w:rsidR="00E00C26" w:rsidRPr="00E00C26" w:rsidRDefault="00E00C26">
      <w:pPr>
        <w:numPr>
          <w:ilvl w:val="0"/>
          <w:numId w:val="122"/>
        </w:numPr>
        <w:jc w:val="left"/>
        <w:rPr>
          <w:lang w:val="en-US"/>
        </w:rPr>
      </w:pPr>
      <w:r w:rsidRPr="00E00C26">
        <w:rPr>
          <w:lang w:val="en-US"/>
        </w:rPr>
        <w:t>Dự đoán adversarial: Chạy mô hình trên adversarial features để kiểm tra xem prediction có giảm xuống dưới ngưỡng 0.5 (benign) hay không.</w:t>
      </w:r>
    </w:p>
    <w:p w14:paraId="4F792C7F" w14:textId="77777777" w:rsidR="00E00C26" w:rsidRDefault="00E00C26">
      <w:pPr>
        <w:numPr>
          <w:ilvl w:val="0"/>
          <w:numId w:val="122"/>
        </w:numPr>
        <w:jc w:val="left"/>
        <w:rPr>
          <w:lang w:val="en-US"/>
        </w:rPr>
      </w:pPr>
      <w:r w:rsidRPr="00E00C26">
        <w:rPr>
          <w:lang w:val="en-US"/>
        </w:rPr>
        <w:t>Đánh giá với nhiều epsilon: Lặp lại bước 4-5 với các giá trị epsilon khác nhau (0.05, 0.1, 0.2) để phân tích hiệu quả của tấn công.</w:t>
      </w:r>
    </w:p>
    <w:p w14:paraId="7BEFDF32" w14:textId="428B59CD" w:rsidR="00E00C26" w:rsidRDefault="00E00C26">
      <w:pPr>
        <w:numPr>
          <w:ilvl w:val="0"/>
          <w:numId w:val="122"/>
        </w:numPr>
        <w:jc w:val="left"/>
        <w:rPr>
          <w:lang w:val="en-US"/>
        </w:rPr>
      </w:pPr>
      <w:r w:rsidRPr="00E00C26">
        <w:rPr>
          <w:lang w:val="en-US"/>
        </w:rPr>
        <w:t>Quy trình này được thực hiện trên một file PDF thực tế từ MalwareBazaar</w:t>
      </w:r>
      <w:r w:rsidR="00906308">
        <w:rPr>
          <w:lang w:val="en-US"/>
        </w:rPr>
        <w:t xml:space="preserve"> </w:t>
      </w:r>
      <w:r w:rsidRPr="00E00C26">
        <w:rPr>
          <w:lang w:val="en-US"/>
        </w:rPr>
        <w:t>đảm bảo tính thực tiễn của thí nghiệm. Kết quả được in ra để so sánh prediction gốc và adversarial, từ đó đánh giá khả năng evasion.</w:t>
      </w:r>
    </w:p>
    <w:p w14:paraId="0CDD0738" w14:textId="77777777" w:rsidR="00E00C26" w:rsidRPr="00E00C26" w:rsidRDefault="00E00C26">
      <w:pPr>
        <w:pStyle w:val="Heading3"/>
        <w:numPr>
          <w:ilvl w:val="2"/>
          <w:numId w:val="129"/>
        </w:numPr>
        <w:rPr>
          <w:lang w:val="en-US"/>
        </w:rPr>
      </w:pPr>
      <w:bookmarkStart w:id="165" w:name="_Toc209560413"/>
      <w:r w:rsidRPr="00E00C26">
        <w:rPr>
          <w:lang w:val="en-US"/>
        </w:rPr>
        <w:lastRenderedPageBreak/>
        <w:t>Code Triển Khai FGSM</w:t>
      </w:r>
      <w:bookmarkEnd w:id="165"/>
    </w:p>
    <w:p w14:paraId="35B6FE85" w14:textId="465611E4" w:rsidR="00E00C26" w:rsidRPr="00E00C26" w:rsidRDefault="00E00C26">
      <w:pPr>
        <w:pStyle w:val="Heading4"/>
        <w:numPr>
          <w:ilvl w:val="3"/>
          <w:numId w:val="129"/>
        </w:numPr>
        <w:rPr>
          <w:lang w:val="en-US"/>
        </w:rPr>
      </w:pPr>
      <w:r w:rsidRPr="00E00C26">
        <w:rPr>
          <w:lang w:val="en-US"/>
        </w:rPr>
        <w:t>Trích Xuất Đặc Trưng Từ File PDF</w:t>
      </w:r>
    </w:p>
    <w:p w14:paraId="6A5B15F4" w14:textId="77777777" w:rsidR="00E00C26" w:rsidRPr="00E00C26" w:rsidRDefault="00E00C26" w:rsidP="00906308">
      <w:pPr>
        <w:pStyle w:val="Code"/>
        <w:ind w:left="1134"/>
        <w:rPr>
          <w:lang w:val="en-US"/>
        </w:rPr>
      </w:pPr>
      <w:r w:rsidRPr="00E00C26">
        <w:rPr>
          <w:lang w:val="en-US"/>
        </w:rPr>
        <w:t>def extract_pdf_features(file_path):</w:t>
      </w:r>
    </w:p>
    <w:p w14:paraId="43660F9A" w14:textId="77777777" w:rsidR="00E00C26" w:rsidRPr="00E00C26" w:rsidRDefault="00E00C26" w:rsidP="00906308">
      <w:pPr>
        <w:pStyle w:val="Code"/>
        <w:ind w:left="1134"/>
        <w:rPr>
          <w:lang w:val="en-US"/>
        </w:rPr>
      </w:pPr>
      <w:r w:rsidRPr="00E00C26">
        <w:rPr>
          <w:lang w:val="en-US"/>
        </w:rPr>
        <w:t xml:space="preserve">    try:</w:t>
      </w:r>
    </w:p>
    <w:p w14:paraId="3D71583E" w14:textId="77777777" w:rsidR="00E00C26" w:rsidRPr="00E00C26" w:rsidRDefault="00E00C26" w:rsidP="00906308">
      <w:pPr>
        <w:pStyle w:val="Code"/>
        <w:ind w:left="1134"/>
        <w:rPr>
          <w:lang w:val="en-US"/>
        </w:rPr>
      </w:pPr>
      <w:r w:rsidRPr="00E00C26">
        <w:rPr>
          <w:lang w:val="en-US"/>
        </w:rPr>
        <w:t xml:space="preserve">        with open(file_path, 'rb') as f:</w:t>
      </w:r>
    </w:p>
    <w:p w14:paraId="40531F6F" w14:textId="77777777" w:rsidR="00E00C26" w:rsidRPr="00E00C26" w:rsidRDefault="00E00C26" w:rsidP="00906308">
      <w:pPr>
        <w:pStyle w:val="Code"/>
        <w:ind w:left="1134"/>
        <w:rPr>
          <w:lang w:val="en-US"/>
        </w:rPr>
      </w:pPr>
      <w:r w:rsidRPr="00E00C26">
        <w:rPr>
          <w:lang w:val="en-US"/>
        </w:rPr>
        <w:t xml:space="preserve">            reader = PyPDF2.PdfReader(f)</w:t>
      </w:r>
    </w:p>
    <w:p w14:paraId="4FE9C827" w14:textId="77777777" w:rsidR="00E00C26" w:rsidRPr="00E00C26" w:rsidRDefault="00E00C26" w:rsidP="00906308">
      <w:pPr>
        <w:pStyle w:val="Code"/>
        <w:ind w:left="1134"/>
        <w:rPr>
          <w:lang w:val="en-US"/>
        </w:rPr>
      </w:pPr>
      <w:r w:rsidRPr="00E00C26">
        <w:rPr>
          <w:lang w:val="en-US"/>
        </w:rPr>
        <w:t xml:space="preserve">            features = []</w:t>
      </w:r>
    </w:p>
    <w:p w14:paraId="56B07069" w14:textId="77777777" w:rsidR="00E00C26" w:rsidRPr="00E00C26" w:rsidRDefault="00E00C26" w:rsidP="00906308">
      <w:pPr>
        <w:pStyle w:val="Code"/>
        <w:ind w:left="1134"/>
        <w:rPr>
          <w:lang w:val="en-US"/>
        </w:rPr>
      </w:pPr>
      <w:r w:rsidRPr="00E00C26">
        <w:rPr>
          <w:lang w:val="en-US"/>
        </w:rPr>
        <w:t xml:space="preserve">            features.append(len(reader.pages))  # Page count</w:t>
      </w:r>
    </w:p>
    <w:p w14:paraId="49D549BB" w14:textId="77777777" w:rsidR="00E00C26" w:rsidRPr="00E00C26" w:rsidRDefault="00E00C26" w:rsidP="00906308">
      <w:pPr>
        <w:pStyle w:val="Code"/>
        <w:ind w:left="1134"/>
        <w:rPr>
          <w:lang w:val="en-US"/>
        </w:rPr>
      </w:pPr>
      <w:r w:rsidRPr="00E00C26">
        <w:rPr>
          <w:lang w:val="en-US"/>
        </w:rPr>
        <w:t xml:space="preserve">            features.append(1 if reader.metadata else 0)  # Metadata presence</w:t>
      </w:r>
    </w:p>
    <w:p w14:paraId="167A5FC1" w14:textId="77777777" w:rsidR="00E00C26" w:rsidRPr="00E00C26" w:rsidRDefault="00E00C26" w:rsidP="00906308">
      <w:pPr>
        <w:pStyle w:val="Code"/>
        <w:ind w:left="1134"/>
        <w:rPr>
          <w:lang w:val="en-US"/>
        </w:rPr>
      </w:pPr>
      <w:r w:rsidRPr="00E00C26">
        <w:rPr>
          <w:lang w:val="en-US"/>
        </w:rPr>
        <w:t xml:space="preserve">            xref_count = len(reader.xref) if hasattr(reader, 'xref') else 0</w:t>
      </w:r>
    </w:p>
    <w:p w14:paraId="6FB83A44" w14:textId="77777777" w:rsidR="00E00C26" w:rsidRPr="00E00C26" w:rsidRDefault="00E00C26" w:rsidP="00906308">
      <w:pPr>
        <w:pStyle w:val="Code"/>
        <w:ind w:left="1134"/>
        <w:rPr>
          <w:lang w:val="en-US"/>
        </w:rPr>
      </w:pPr>
      <w:r w:rsidRPr="00E00C26">
        <w:rPr>
          <w:lang w:val="en-US"/>
        </w:rPr>
        <w:t xml:space="preserve">            features.append(xref_count)</w:t>
      </w:r>
    </w:p>
    <w:p w14:paraId="09A023AA" w14:textId="77777777" w:rsidR="00E00C26" w:rsidRPr="00E00C26" w:rsidRDefault="00E00C26" w:rsidP="00906308">
      <w:pPr>
        <w:pStyle w:val="Code"/>
        <w:ind w:left="1134"/>
        <w:rPr>
          <w:lang w:val="en-US"/>
        </w:rPr>
      </w:pPr>
      <w:r w:rsidRPr="00E00C26">
        <w:rPr>
          <w:lang w:val="en-US"/>
        </w:rPr>
        <w:t xml:space="preserve">            has_js = 0</w:t>
      </w:r>
    </w:p>
    <w:p w14:paraId="5F84E608" w14:textId="77777777" w:rsidR="00E00C26" w:rsidRPr="00E00C26" w:rsidRDefault="00E00C26" w:rsidP="00906308">
      <w:pPr>
        <w:pStyle w:val="Code"/>
        <w:ind w:left="1134"/>
        <w:rPr>
          <w:lang w:val="en-US"/>
        </w:rPr>
      </w:pPr>
      <w:r w:rsidRPr="00E00C26">
        <w:rPr>
          <w:lang w:val="en-US"/>
        </w:rPr>
        <w:t xml:space="preserve">            for page in reader.pages:</w:t>
      </w:r>
    </w:p>
    <w:p w14:paraId="0879A05E" w14:textId="77777777" w:rsidR="00E00C26" w:rsidRPr="00E00C26" w:rsidRDefault="00E00C26" w:rsidP="00906308">
      <w:pPr>
        <w:pStyle w:val="Code"/>
        <w:ind w:left="1134"/>
        <w:rPr>
          <w:lang w:val="en-US"/>
        </w:rPr>
      </w:pPr>
      <w:r w:rsidRPr="00E00C26">
        <w:rPr>
          <w:lang w:val="en-US"/>
        </w:rPr>
        <w:t xml:space="preserve">                if '/JS' in page or '/JavaScript' in page:</w:t>
      </w:r>
    </w:p>
    <w:p w14:paraId="3D09F95C" w14:textId="77777777" w:rsidR="00E00C26" w:rsidRPr="00E00C26" w:rsidRDefault="00E00C26" w:rsidP="00906308">
      <w:pPr>
        <w:pStyle w:val="Code"/>
        <w:ind w:left="1134"/>
        <w:rPr>
          <w:lang w:val="en-US"/>
        </w:rPr>
      </w:pPr>
      <w:r w:rsidRPr="00E00C26">
        <w:rPr>
          <w:lang w:val="en-US"/>
        </w:rPr>
        <w:t xml:space="preserve">                    has_js = 1</w:t>
      </w:r>
    </w:p>
    <w:p w14:paraId="42B015A3" w14:textId="77777777" w:rsidR="00E00C26" w:rsidRPr="00E00C26" w:rsidRDefault="00E00C26" w:rsidP="00906308">
      <w:pPr>
        <w:pStyle w:val="Code"/>
        <w:ind w:left="1134"/>
        <w:rPr>
          <w:lang w:val="en-US"/>
        </w:rPr>
      </w:pPr>
      <w:r w:rsidRPr="00E00C26">
        <w:rPr>
          <w:lang w:val="en-US"/>
        </w:rPr>
        <w:t xml:space="preserve">                    break</w:t>
      </w:r>
    </w:p>
    <w:p w14:paraId="783AF889" w14:textId="77777777" w:rsidR="00E00C26" w:rsidRPr="00E00C26" w:rsidRDefault="00E00C26" w:rsidP="00906308">
      <w:pPr>
        <w:pStyle w:val="Code"/>
        <w:ind w:left="1134"/>
        <w:rPr>
          <w:lang w:val="en-US"/>
        </w:rPr>
      </w:pPr>
      <w:r w:rsidRPr="00E00C26">
        <w:rPr>
          <w:lang w:val="en-US"/>
        </w:rPr>
        <w:t xml:space="preserve">            features.append(has_js)</w:t>
      </w:r>
    </w:p>
    <w:p w14:paraId="095D964F" w14:textId="77777777" w:rsidR="00E00C26" w:rsidRPr="00E00C26" w:rsidRDefault="00E00C26" w:rsidP="00906308">
      <w:pPr>
        <w:pStyle w:val="Code"/>
        <w:ind w:left="1134"/>
        <w:rPr>
          <w:lang w:val="en-US"/>
        </w:rPr>
      </w:pPr>
      <w:r w:rsidRPr="00E00C26">
        <w:rPr>
          <w:lang w:val="en-US"/>
        </w:rPr>
        <w:t xml:space="preserve">            features.append(os.path.getsize(file_path))</w:t>
      </w:r>
    </w:p>
    <w:p w14:paraId="665C15F6" w14:textId="77777777" w:rsidR="00E00C26" w:rsidRPr="00E00C26" w:rsidRDefault="00E00C26" w:rsidP="00906308">
      <w:pPr>
        <w:pStyle w:val="Code"/>
        <w:ind w:left="1134"/>
        <w:rPr>
          <w:lang w:val="en-US"/>
        </w:rPr>
      </w:pPr>
      <w:r w:rsidRPr="00E00C26">
        <w:rPr>
          <w:lang w:val="en-US"/>
        </w:rPr>
        <w:t xml:space="preserve">            info = reader.metadata or {}</w:t>
      </w:r>
    </w:p>
    <w:p w14:paraId="75C36038" w14:textId="77777777" w:rsidR="00E00C26" w:rsidRPr="00E00C26" w:rsidRDefault="00E00C26" w:rsidP="00906308">
      <w:pPr>
        <w:pStyle w:val="Code"/>
        <w:ind w:left="1134"/>
        <w:rPr>
          <w:lang w:val="en-US"/>
        </w:rPr>
      </w:pPr>
      <w:r w:rsidRPr="00E00C26">
        <w:rPr>
          <w:lang w:val="en-US"/>
        </w:rPr>
        <w:t xml:space="preserve">            features.append(len(info))</w:t>
      </w:r>
    </w:p>
    <w:p w14:paraId="634F4D16" w14:textId="77777777" w:rsidR="00E00C26" w:rsidRPr="00E00C26" w:rsidRDefault="00E00C26" w:rsidP="00906308">
      <w:pPr>
        <w:pStyle w:val="Code"/>
        <w:ind w:left="1134"/>
        <w:rPr>
          <w:lang w:val="en-US"/>
        </w:rPr>
      </w:pPr>
      <w:r w:rsidRPr="00E00C26">
        <w:rPr>
          <w:lang w:val="en-US"/>
        </w:rPr>
        <w:t xml:space="preserve">            embedded = 0</w:t>
      </w:r>
    </w:p>
    <w:p w14:paraId="744D31DC" w14:textId="77777777" w:rsidR="00E00C26" w:rsidRPr="00E00C26" w:rsidRDefault="00E00C26" w:rsidP="00906308">
      <w:pPr>
        <w:pStyle w:val="Code"/>
        <w:ind w:left="1134"/>
        <w:rPr>
          <w:lang w:val="en-US"/>
        </w:rPr>
      </w:pPr>
      <w:r w:rsidRPr="00E00C26">
        <w:rPr>
          <w:lang w:val="en-US"/>
        </w:rPr>
        <w:t xml:space="preserve">            for page in reader.pages:</w:t>
      </w:r>
    </w:p>
    <w:p w14:paraId="507EC234" w14:textId="77777777" w:rsidR="00E00C26" w:rsidRPr="00E00C26" w:rsidRDefault="00E00C26" w:rsidP="00906308">
      <w:pPr>
        <w:pStyle w:val="Code"/>
        <w:ind w:left="1134"/>
        <w:rPr>
          <w:lang w:val="en-US"/>
        </w:rPr>
      </w:pPr>
      <w:r w:rsidRPr="00E00C26">
        <w:rPr>
          <w:lang w:val="en-US"/>
        </w:rPr>
        <w:t xml:space="preserve">                if '/EmbeddedFile' in page or '/Annots' in page:</w:t>
      </w:r>
    </w:p>
    <w:p w14:paraId="29ED1358" w14:textId="77777777" w:rsidR="00E00C26" w:rsidRPr="00E00C26" w:rsidRDefault="00E00C26" w:rsidP="00906308">
      <w:pPr>
        <w:pStyle w:val="Code"/>
        <w:ind w:left="1134"/>
        <w:rPr>
          <w:lang w:val="en-US"/>
        </w:rPr>
      </w:pPr>
      <w:r w:rsidRPr="00E00C26">
        <w:rPr>
          <w:lang w:val="en-US"/>
        </w:rPr>
        <w:t xml:space="preserve">                    embedded += 1</w:t>
      </w:r>
    </w:p>
    <w:p w14:paraId="070BD144" w14:textId="77777777" w:rsidR="00E00C26" w:rsidRPr="00E00C26" w:rsidRDefault="00E00C26" w:rsidP="00906308">
      <w:pPr>
        <w:pStyle w:val="Code"/>
        <w:ind w:left="1134"/>
        <w:rPr>
          <w:lang w:val="en-US"/>
        </w:rPr>
      </w:pPr>
      <w:r w:rsidRPr="00E00C26">
        <w:rPr>
          <w:lang w:val="en-US"/>
        </w:rPr>
        <w:t xml:space="preserve">            features.append(embedded)</w:t>
      </w:r>
    </w:p>
    <w:p w14:paraId="6B67DD51" w14:textId="77777777" w:rsidR="00E00C26" w:rsidRPr="00E00C26" w:rsidRDefault="00E00C26" w:rsidP="00906308">
      <w:pPr>
        <w:pStyle w:val="Code"/>
        <w:ind w:left="1134"/>
        <w:rPr>
          <w:lang w:val="en-US"/>
        </w:rPr>
      </w:pPr>
      <w:r w:rsidRPr="00E00C26">
        <w:rPr>
          <w:lang w:val="en-US"/>
        </w:rPr>
        <w:t xml:space="preserve">            features = np.array(features, dtype=np.float32)</w:t>
      </w:r>
    </w:p>
    <w:p w14:paraId="0AA24E70" w14:textId="77777777" w:rsidR="00E00C26" w:rsidRPr="00E00C26" w:rsidRDefault="00E00C26" w:rsidP="00906308">
      <w:pPr>
        <w:pStyle w:val="Code"/>
        <w:ind w:left="1134"/>
        <w:rPr>
          <w:lang w:val="en-US"/>
        </w:rPr>
      </w:pPr>
      <w:r w:rsidRPr="00E00C26">
        <w:rPr>
          <w:lang w:val="en-US"/>
        </w:rPr>
        <w:t xml:space="preserve">            max_values = np.array([100, 1, 1000, 1, 1e7, 10, 100], dtype=np.float32)</w:t>
      </w:r>
    </w:p>
    <w:p w14:paraId="0FA7C248" w14:textId="77777777" w:rsidR="00E00C26" w:rsidRPr="00E00C26" w:rsidRDefault="00E00C26" w:rsidP="00906308">
      <w:pPr>
        <w:pStyle w:val="Code"/>
        <w:ind w:left="1134"/>
        <w:rPr>
          <w:lang w:val="en-US"/>
        </w:rPr>
      </w:pPr>
      <w:r w:rsidRPr="00E00C26">
        <w:rPr>
          <w:lang w:val="en-US"/>
        </w:rPr>
        <w:t xml:space="preserve">            features = np.clip(features / max_values, 0, 1)</w:t>
      </w:r>
    </w:p>
    <w:p w14:paraId="31D50259" w14:textId="77777777" w:rsidR="00E00C26" w:rsidRPr="00E00C26" w:rsidRDefault="00E00C26" w:rsidP="00906308">
      <w:pPr>
        <w:pStyle w:val="Code"/>
        <w:ind w:left="1134"/>
        <w:rPr>
          <w:lang w:val="en-US"/>
        </w:rPr>
      </w:pPr>
      <w:r w:rsidRPr="00E00C26">
        <w:rPr>
          <w:lang w:val="en-US"/>
        </w:rPr>
        <w:t xml:space="preserve">            print("PDF features extracted. Count:", len(features))</w:t>
      </w:r>
    </w:p>
    <w:p w14:paraId="53C7E107" w14:textId="77777777" w:rsidR="00E00C26" w:rsidRPr="00E00C26" w:rsidRDefault="00E00C26" w:rsidP="00906308">
      <w:pPr>
        <w:pStyle w:val="Code"/>
        <w:ind w:left="1134"/>
        <w:rPr>
          <w:lang w:val="en-US"/>
        </w:rPr>
      </w:pPr>
      <w:r w:rsidRPr="00E00C26">
        <w:rPr>
          <w:lang w:val="en-US"/>
        </w:rPr>
        <w:t xml:space="preserve">            return features</w:t>
      </w:r>
    </w:p>
    <w:p w14:paraId="3610BB6F" w14:textId="77777777" w:rsidR="00E00C26" w:rsidRPr="00E00C26" w:rsidRDefault="00E00C26" w:rsidP="00906308">
      <w:pPr>
        <w:pStyle w:val="Code"/>
        <w:ind w:left="1134"/>
        <w:rPr>
          <w:lang w:val="en-US"/>
        </w:rPr>
      </w:pPr>
      <w:r w:rsidRPr="00E00C26">
        <w:rPr>
          <w:lang w:val="en-US"/>
        </w:rPr>
        <w:t xml:space="preserve">    except Exception as e:</w:t>
      </w:r>
    </w:p>
    <w:p w14:paraId="3AF36EC3" w14:textId="77777777" w:rsidR="00E00C26" w:rsidRPr="00E00C26" w:rsidRDefault="00E00C26" w:rsidP="00906308">
      <w:pPr>
        <w:pStyle w:val="Code"/>
        <w:ind w:left="1134"/>
        <w:rPr>
          <w:lang w:val="en-US"/>
        </w:rPr>
      </w:pPr>
      <w:r w:rsidRPr="00E00C26">
        <w:rPr>
          <w:lang w:val="en-US"/>
        </w:rPr>
        <w:t xml:space="preserve">        print(f"PDF parsing error: {e}")</w:t>
      </w:r>
    </w:p>
    <w:p w14:paraId="4F2C36D4" w14:textId="27ECF5B9" w:rsidR="00E00C26" w:rsidRDefault="00E00C26" w:rsidP="00906308">
      <w:pPr>
        <w:pStyle w:val="Code"/>
        <w:ind w:left="1134"/>
        <w:rPr>
          <w:lang w:val="en-US"/>
        </w:rPr>
      </w:pPr>
      <w:r w:rsidRPr="00E00C26">
        <w:rPr>
          <w:lang w:val="en-US"/>
        </w:rPr>
        <w:t xml:space="preserve">        return None</w:t>
      </w:r>
    </w:p>
    <w:p w14:paraId="18183729" w14:textId="77777777" w:rsidR="00E00C26" w:rsidRPr="00906308" w:rsidRDefault="00E00C26" w:rsidP="00E00C26">
      <w:pPr>
        <w:jc w:val="left"/>
        <w:rPr>
          <w:lang w:val="en-US"/>
        </w:rPr>
      </w:pPr>
      <w:r w:rsidRPr="00906308">
        <w:rPr>
          <w:lang w:val="en-US"/>
        </w:rPr>
        <w:t>Giải thích code:</w:t>
      </w:r>
    </w:p>
    <w:p w14:paraId="7408E6EC" w14:textId="77777777" w:rsidR="00E00C26" w:rsidRPr="00906308" w:rsidRDefault="00E00C26">
      <w:pPr>
        <w:numPr>
          <w:ilvl w:val="0"/>
          <w:numId w:val="84"/>
        </w:numPr>
        <w:rPr>
          <w:lang w:val="en-US"/>
        </w:rPr>
      </w:pPr>
      <w:r w:rsidRPr="00906308">
        <w:rPr>
          <w:lang w:val="en-US"/>
        </w:rPr>
        <w:t>Mở file PDF: Sử dụng PyPDF2.PdfReader để đọc file ở chế độ binary ('rb').</w:t>
      </w:r>
    </w:p>
    <w:p w14:paraId="148FF36F" w14:textId="77777777" w:rsidR="00E00C26" w:rsidRPr="00906308" w:rsidRDefault="00E00C26">
      <w:pPr>
        <w:numPr>
          <w:ilvl w:val="0"/>
          <w:numId w:val="84"/>
        </w:numPr>
        <w:rPr>
          <w:lang w:val="en-US"/>
        </w:rPr>
      </w:pPr>
      <w:r w:rsidRPr="00906308">
        <w:rPr>
          <w:lang w:val="en-US"/>
        </w:rPr>
        <w:lastRenderedPageBreak/>
        <w:t>Trích xuất đặc trưng: Tạo vector 7 phần tử bao gồm các thông tin như số trang (len(reader.pages)), sự hiện diện của JavaScript (has_js), và kích thước file (os.path.getsize).</w:t>
      </w:r>
    </w:p>
    <w:p w14:paraId="717A9B00" w14:textId="77777777" w:rsidR="00E00C26" w:rsidRPr="00906308" w:rsidRDefault="00E00C26">
      <w:pPr>
        <w:numPr>
          <w:ilvl w:val="0"/>
          <w:numId w:val="84"/>
        </w:numPr>
        <w:rPr>
          <w:lang w:val="en-US"/>
        </w:rPr>
      </w:pPr>
      <w:r w:rsidRPr="00906308">
        <w:rPr>
          <w:lang w:val="en-US"/>
        </w:rPr>
        <w:t>Chuẩn hóa: Chia vector đặc trưng cho max_values (ví dụ: 100 cho số trang, 1e7 cho kích thước file) và clip trong khoảng [0,1] để đảm bảo tương thích với input của neural network.</w:t>
      </w:r>
    </w:p>
    <w:p w14:paraId="07993941" w14:textId="77777777" w:rsidR="00E00C26" w:rsidRPr="00906308" w:rsidRDefault="00E00C26">
      <w:pPr>
        <w:numPr>
          <w:ilvl w:val="0"/>
          <w:numId w:val="84"/>
        </w:numPr>
        <w:jc w:val="left"/>
        <w:rPr>
          <w:lang w:val="en-US"/>
        </w:rPr>
      </w:pPr>
      <w:r w:rsidRPr="00906308">
        <w:rPr>
          <w:lang w:val="en-US"/>
        </w:rPr>
        <w:t>Xử lý lỗi: Dùng try-except để tránh crash nếu file PDF bị lỗi hoặc không đọc được.</w:t>
      </w:r>
    </w:p>
    <w:p w14:paraId="1C36159B" w14:textId="77777777" w:rsidR="00E00C26" w:rsidRPr="00906308" w:rsidRDefault="00E00C26">
      <w:pPr>
        <w:numPr>
          <w:ilvl w:val="0"/>
          <w:numId w:val="84"/>
        </w:numPr>
        <w:rPr>
          <w:lang w:val="en-US"/>
        </w:rPr>
      </w:pPr>
      <w:r w:rsidRPr="00906308">
        <w:rPr>
          <w:lang w:val="en-US"/>
        </w:rPr>
        <w:t>Kết quả: Trả về numpy array chứa 7 đặc trưng chuẩn hóa, sẵn sàng để convert thành tensor.</w:t>
      </w:r>
    </w:p>
    <w:p w14:paraId="12942D28" w14:textId="77777777" w:rsidR="00E00C26" w:rsidRDefault="00E00C26" w:rsidP="00E00C26">
      <w:pPr>
        <w:jc w:val="left"/>
        <w:rPr>
          <w:lang w:val="en-US"/>
        </w:rPr>
      </w:pPr>
    </w:p>
    <w:p w14:paraId="4AE489FF" w14:textId="192E709F" w:rsidR="00E00C26" w:rsidRPr="00E00C26" w:rsidRDefault="00E00C26">
      <w:pPr>
        <w:pStyle w:val="Heading4"/>
        <w:numPr>
          <w:ilvl w:val="3"/>
          <w:numId w:val="129"/>
        </w:numPr>
        <w:rPr>
          <w:lang w:val="en-US"/>
        </w:rPr>
      </w:pPr>
      <w:r w:rsidRPr="00E00C26">
        <w:rPr>
          <w:lang w:val="en-US"/>
        </w:rPr>
        <w:t>Hàm FGSM Attack</w:t>
      </w:r>
    </w:p>
    <w:p w14:paraId="059C8E4A" w14:textId="77777777" w:rsidR="00E00C26" w:rsidRPr="00E00C26" w:rsidRDefault="00E00C26" w:rsidP="00906308">
      <w:pPr>
        <w:pStyle w:val="Code"/>
        <w:ind w:left="1418"/>
        <w:rPr>
          <w:lang w:val="en-US"/>
        </w:rPr>
      </w:pPr>
      <w:r w:rsidRPr="00E00C26">
        <w:rPr>
          <w:lang w:val="en-US"/>
        </w:rPr>
        <w:t>def fgsm_attack(model, criterion, data, label, epsilon=0.1):</w:t>
      </w:r>
    </w:p>
    <w:p w14:paraId="620B50B2" w14:textId="77777777" w:rsidR="00E00C26" w:rsidRPr="00E00C26" w:rsidRDefault="00E00C26" w:rsidP="00906308">
      <w:pPr>
        <w:pStyle w:val="Code"/>
        <w:ind w:left="1418"/>
        <w:rPr>
          <w:lang w:val="en-US"/>
        </w:rPr>
      </w:pPr>
      <w:r w:rsidRPr="00E00C26">
        <w:rPr>
          <w:lang w:val="en-US"/>
        </w:rPr>
        <w:t xml:space="preserve">    data.requires_grad = True</w:t>
      </w:r>
    </w:p>
    <w:p w14:paraId="6723B61F" w14:textId="77777777" w:rsidR="00E00C26" w:rsidRPr="00E00C26" w:rsidRDefault="00E00C26" w:rsidP="00906308">
      <w:pPr>
        <w:pStyle w:val="Code"/>
        <w:ind w:left="1418"/>
        <w:rPr>
          <w:lang w:val="en-US"/>
        </w:rPr>
      </w:pPr>
      <w:r w:rsidRPr="00E00C26">
        <w:rPr>
          <w:lang w:val="en-US"/>
        </w:rPr>
        <w:t xml:space="preserve">    output = model(data)</w:t>
      </w:r>
    </w:p>
    <w:p w14:paraId="600EADF5" w14:textId="77777777" w:rsidR="00E00C26" w:rsidRPr="00E00C26" w:rsidRDefault="00E00C26" w:rsidP="00906308">
      <w:pPr>
        <w:pStyle w:val="Code"/>
        <w:ind w:left="1418"/>
        <w:rPr>
          <w:lang w:val="en-US"/>
        </w:rPr>
      </w:pPr>
      <w:r w:rsidRPr="00E00C26">
        <w:rPr>
          <w:lang w:val="en-US"/>
        </w:rPr>
        <w:t xml:space="preserve">    loss = criterion(output, label)</w:t>
      </w:r>
    </w:p>
    <w:p w14:paraId="2E348305" w14:textId="77777777" w:rsidR="00E00C26" w:rsidRPr="00E00C26" w:rsidRDefault="00E00C26" w:rsidP="00906308">
      <w:pPr>
        <w:pStyle w:val="Code"/>
        <w:ind w:left="1418"/>
        <w:rPr>
          <w:lang w:val="en-US"/>
        </w:rPr>
      </w:pPr>
      <w:r w:rsidRPr="00E00C26">
        <w:rPr>
          <w:lang w:val="en-US"/>
        </w:rPr>
        <w:t xml:space="preserve">    model.zero_grad()</w:t>
      </w:r>
    </w:p>
    <w:p w14:paraId="2F9329B0" w14:textId="77777777" w:rsidR="00E00C26" w:rsidRPr="00E00C26" w:rsidRDefault="00E00C26" w:rsidP="00906308">
      <w:pPr>
        <w:pStyle w:val="Code"/>
        <w:ind w:left="1418"/>
        <w:rPr>
          <w:lang w:val="en-US"/>
        </w:rPr>
      </w:pPr>
      <w:r w:rsidRPr="00E00C26">
        <w:rPr>
          <w:lang w:val="en-US"/>
        </w:rPr>
        <w:t xml:space="preserve">    loss.backward()</w:t>
      </w:r>
    </w:p>
    <w:p w14:paraId="3BB31ABB" w14:textId="77777777" w:rsidR="00E00C26" w:rsidRPr="00E00C26" w:rsidRDefault="00E00C26" w:rsidP="00906308">
      <w:pPr>
        <w:pStyle w:val="Code"/>
        <w:ind w:left="1418"/>
        <w:rPr>
          <w:lang w:val="en-US"/>
        </w:rPr>
      </w:pPr>
      <w:r w:rsidRPr="00E00C26">
        <w:rPr>
          <w:lang w:val="en-US"/>
        </w:rPr>
        <w:t xml:space="preserve">    data_grad = data.grad.data</w:t>
      </w:r>
    </w:p>
    <w:p w14:paraId="611550F2" w14:textId="77777777" w:rsidR="00E00C26" w:rsidRPr="00E00C26" w:rsidRDefault="00E00C26" w:rsidP="00906308">
      <w:pPr>
        <w:pStyle w:val="Code"/>
        <w:ind w:left="1418"/>
        <w:rPr>
          <w:lang w:val="en-US"/>
        </w:rPr>
      </w:pPr>
      <w:r w:rsidRPr="00E00C26">
        <w:rPr>
          <w:lang w:val="en-US"/>
        </w:rPr>
        <w:t xml:space="preserve">    sign_data_grad = data_grad.sign()</w:t>
      </w:r>
    </w:p>
    <w:p w14:paraId="09CF4C07" w14:textId="77777777" w:rsidR="00E00C26" w:rsidRPr="00E00C26" w:rsidRDefault="00E00C26" w:rsidP="00906308">
      <w:pPr>
        <w:pStyle w:val="Code"/>
        <w:ind w:left="1418"/>
        <w:rPr>
          <w:lang w:val="en-US"/>
        </w:rPr>
      </w:pPr>
      <w:r w:rsidRPr="00E00C26">
        <w:rPr>
          <w:lang w:val="en-US"/>
        </w:rPr>
        <w:t xml:space="preserve">    perturbed_data = data + epsilon * sign_data_grad</w:t>
      </w:r>
    </w:p>
    <w:p w14:paraId="70A46289" w14:textId="77777777" w:rsidR="00E00C26" w:rsidRPr="00E00C26" w:rsidRDefault="00E00C26" w:rsidP="00906308">
      <w:pPr>
        <w:pStyle w:val="Code"/>
        <w:ind w:left="1418"/>
        <w:rPr>
          <w:lang w:val="en-US"/>
        </w:rPr>
      </w:pPr>
      <w:r w:rsidRPr="00E00C26">
        <w:rPr>
          <w:lang w:val="en-US"/>
        </w:rPr>
        <w:t xml:space="preserve">    perturbed_data = torch.clamp(perturbed_data, 0, 1)</w:t>
      </w:r>
    </w:p>
    <w:p w14:paraId="4CEA7677" w14:textId="6D65123C" w:rsidR="00E00C26" w:rsidRDefault="00E00C26" w:rsidP="00906308">
      <w:pPr>
        <w:pStyle w:val="Code"/>
        <w:ind w:left="1418"/>
        <w:rPr>
          <w:lang w:val="en-US"/>
        </w:rPr>
      </w:pPr>
      <w:r w:rsidRPr="00E00C26">
        <w:rPr>
          <w:lang w:val="en-US"/>
        </w:rPr>
        <w:t xml:space="preserve">    return perturbed_data</w:t>
      </w:r>
    </w:p>
    <w:p w14:paraId="3DA08436" w14:textId="77777777" w:rsidR="00E00C26" w:rsidRPr="00906308" w:rsidRDefault="00E00C26" w:rsidP="00E00C26">
      <w:pPr>
        <w:jc w:val="left"/>
        <w:rPr>
          <w:lang w:val="en-US"/>
        </w:rPr>
      </w:pPr>
      <w:r w:rsidRPr="00906308">
        <w:rPr>
          <w:lang w:val="en-US"/>
        </w:rPr>
        <w:t>Giải thích code:</w:t>
      </w:r>
    </w:p>
    <w:p w14:paraId="51FCDA97" w14:textId="77777777" w:rsidR="00E00C26" w:rsidRPr="00906308" w:rsidRDefault="00E00C26">
      <w:pPr>
        <w:numPr>
          <w:ilvl w:val="0"/>
          <w:numId w:val="85"/>
        </w:numPr>
        <w:jc w:val="left"/>
        <w:rPr>
          <w:lang w:val="en-US"/>
        </w:rPr>
      </w:pPr>
      <w:r w:rsidRPr="00906308">
        <w:rPr>
          <w:lang w:val="en-US"/>
        </w:rPr>
        <w:t>Input: model (neural network), criterion (BCELoss), data (tensor đặc trưng), label (tensor 1.0 cho malicious), và epsilon (độ lớn perturbation).</w:t>
      </w:r>
    </w:p>
    <w:p w14:paraId="6C5ABDED" w14:textId="77777777" w:rsidR="00E00C26" w:rsidRPr="00906308" w:rsidRDefault="00E00C26">
      <w:pPr>
        <w:numPr>
          <w:ilvl w:val="0"/>
          <w:numId w:val="85"/>
        </w:numPr>
        <w:rPr>
          <w:lang w:val="en-US"/>
        </w:rPr>
      </w:pPr>
      <w:r w:rsidRPr="00906308">
        <w:rPr>
          <w:lang w:val="en-US"/>
        </w:rPr>
        <w:t>Gradient tracking: data.requires_grad = True để PyTorch tính gradient cho data.</w:t>
      </w:r>
    </w:p>
    <w:p w14:paraId="70351C97" w14:textId="77777777" w:rsidR="00E00C26" w:rsidRPr="00906308" w:rsidRDefault="00E00C26">
      <w:pPr>
        <w:numPr>
          <w:ilvl w:val="0"/>
          <w:numId w:val="85"/>
        </w:numPr>
        <w:jc w:val="left"/>
        <w:rPr>
          <w:lang w:val="en-US"/>
        </w:rPr>
      </w:pPr>
      <w:r w:rsidRPr="00906308">
        <w:rPr>
          <w:lang w:val="en-US"/>
        </w:rPr>
        <w:t>Forward và loss: Tính output của model và loss so với label thật.</w:t>
      </w:r>
    </w:p>
    <w:p w14:paraId="4096B17C" w14:textId="77777777" w:rsidR="00E00C26" w:rsidRPr="00906308" w:rsidRDefault="00E00C26">
      <w:pPr>
        <w:numPr>
          <w:ilvl w:val="0"/>
          <w:numId w:val="85"/>
        </w:numPr>
        <w:rPr>
          <w:lang w:val="en-US"/>
        </w:rPr>
      </w:pPr>
      <w:r w:rsidRPr="00906308">
        <w:rPr>
          <w:lang w:val="en-US"/>
        </w:rPr>
        <w:t>Backpropagation: model.zero_grad() xóa gradient cũ, loss.backward() tính gradient của loss đối với data.</w:t>
      </w:r>
    </w:p>
    <w:p w14:paraId="7023B9C9" w14:textId="77777777" w:rsidR="00E00C26" w:rsidRPr="00906308" w:rsidRDefault="00E00C26">
      <w:pPr>
        <w:numPr>
          <w:ilvl w:val="0"/>
          <w:numId w:val="85"/>
        </w:numPr>
        <w:rPr>
          <w:lang w:val="en-US"/>
        </w:rPr>
      </w:pPr>
      <w:r w:rsidRPr="00906308">
        <w:rPr>
          <w:lang w:val="en-US"/>
        </w:rPr>
        <w:lastRenderedPageBreak/>
        <w:t>Perturbation: Lấy sign(data_grad) và nhân với ε, sau đó thêm vào data gốc.</w:t>
      </w:r>
    </w:p>
    <w:p w14:paraId="259B48C2" w14:textId="77777777" w:rsidR="00E00C26" w:rsidRPr="00906308" w:rsidRDefault="00E00C26">
      <w:pPr>
        <w:numPr>
          <w:ilvl w:val="0"/>
          <w:numId w:val="85"/>
        </w:numPr>
        <w:jc w:val="left"/>
        <w:rPr>
          <w:lang w:val="en-US"/>
        </w:rPr>
      </w:pPr>
      <w:r w:rsidRPr="00906308">
        <w:rPr>
          <w:lang w:val="en-US"/>
        </w:rPr>
        <w:t>Clamping: Giới hạn perturbed_data trong [0,1] để giữ tính hợp lệ của đặc trưng.</w:t>
      </w:r>
    </w:p>
    <w:p w14:paraId="51431451" w14:textId="77777777" w:rsidR="00E00C26" w:rsidRPr="00906308" w:rsidRDefault="00E00C26">
      <w:pPr>
        <w:numPr>
          <w:ilvl w:val="0"/>
          <w:numId w:val="85"/>
        </w:numPr>
        <w:jc w:val="left"/>
        <w:rPr>
          <w:lang w:val="en-US"/>
        </w:rPr>
      </w:pPr>
      <w:r w:rsidRPr="00906308">
        <w:rPr>
          <w:lang w:val="en-US"/>
        </w:rPr>
        <w:t>Output: Trả về tensor adversarial features.</w:t>
      </w:r>
    </w:p>
    <w:p w14:paraId="35D24897" w14:textId="56D6C8A0" w:rsidR="00E00C26" w:rsidRDefault="00E00C26" w:rsidP="00E00C26">
      <w:pPr>
        <w:jc w:val="left"/>
        <w:rPr>
          <w:lang w:val="en-US"/>
        </w:rPr>
      </w:pPr>
      <w:r>
        <w:rPr>
          <w:lang w:val="en-US"/>
        </w:rPr>
        <w:t>Kết quả</w:t>
      </w:r>
    </w:p>
    <w:p w14:paraId="35645120" w14:textId="77777777" w:rsidR="00E00C26" w:rsidRPr="00E00C26" w:rsidRDefault="00E00C26" w:rsidP="004C4343">
      <w:pPr>
        <w:rPr>
          <w:lang w:val="en-US"/>
        </w:rPr>
      </w:pPr>
      <w:r w:rsidRPr="00E00C26">
        <w:rPr>
          <w:lang w:val="en-US"/>
        </w:rPr>
        <w:t>File PDF được sử dụng trong thí nghiệm có hash SHA-256 là 363a3051bf4e9b56005299f47316dbb028f127e84c2d7990eec5f39d58634888, lấy từ MalwareBazaar – một nguồn dữ liệu đáng tin cậy cung cấp mẫu malware thực tế. File này đại diện cho một PDF độc hại, có khả năng chứa JavaScript hoặc embedded objects để thực thi mã độc. Các đặc trưng được trích xuất (như has_js=1) thường dẫn đến prediction gần 1, xác nhận tính malicious.</w:t>
      </w:r>
    </w:p>
    <w:p w14:paraId="64891B74" w14:textId="77777777" w:rsidR="00E00C26" w:rsidRPr="00E00C26" w:rsidRDefault="00E00C26" w:rsidP="00E00C26">
      <w:pPr>
        <w:jc w:val="left"/>
        <w:rPr>
          <w:lang w:val="en-US"/>
        </w:rPr>
      </w:pPr>
      <w:r w:rsidRPr="00E00C26">
        <w:rPr>
          <w:lang w:val="en-US"/>
        </w:rPr>
        <w:t>Sau khi áp dụng FGSM:</w:t>
      </w:r>
    </w:p>
    <w:p w14:paraId="7AEF2161" w14:textId="77777777" w:rsidR="00E00C26" w:rsidRPr="00906308" w:rsidRDefault="00E00C26">
      <w:pPr>
        <w:numPr>
          <w:ilvl w:val="0"/>
          <w:numId w:val="86"/>
        </w:numPr>
        <w:rPr>
          <w:lang w:val="en-US"/>
        </w:rPr>
      </w:pPr>
      <w:r w:rsidRPr="00906308">
        <w:rPr>
          <w:lang w:val="en-US"/>
        </w:rPr>
        <w:t>Perturbation tác động: Các đặc trưng như has_js, file_size, hoặc embedded có thể bị điều chỉnh nhẹ (ví dụ: từ 1 xuống 0.9 hoặc từ 0.5 lên 0.6), làm giảm xác suất malicious trong output của mô hình.</w:t>
      </w:r>
    </w:p>
    <w:p w14:paraId="42E08A30" w14:textId="77777777" w:rsidR="00E00C26" w:rsidRPr="00906308" w:rsidRDefault="00E00C26">
      <w:pPr>
        <w:numPr>
          <w:ilvl w:val="0"/>
          <w:numId w:val="86"/>
        </w:numPr>
        <w:rPr>
          <w:lang w:val="en-US"/>
        </w:rPr>
      </w:pPr>
      <w:r w:rsidRPr="00906308">
        <w:rPr>
          <w:lang w:val="en-US"/>
        </w:rPr>
        <w:t>Không cần modify file thực tế: Trong thí nghiệm, chúng ta chỉ perturb vector đặc trưng, nhưng trong thực tế, có thể reverse-engineer để tạo PDF mới với các đặc trưng tương ứng (ví dụ: xóa JavaScript hoặc giảm file size).</w:t>
      </w:r>
    </w:p>
    <w:p w14:paraId="36D74C3E" w14:textId="06866C78" w:rsidR="005D0035" w:rsidRPr="002F4862" w:rsidRDefault="00E00C26">
      <w:pPr>
        <w:numPr>
          <w:ilvl w:val="0"/>
          <w:numId w:val="86"/>
        </w:numPr>
        <w:rPr>
          <w:lang w:val="en-US"/>
        </w:rPr>
      </w:pPr>
      <w:r w:rsidRPr="00906308">
        <w:rPr>
          <w:lang w:val="en-US"/>
        </w:rPr>
        <w:t>Ý nghĩa: Perturbation nhỏ nhưng đủ để thay đổi decision boundary của mô hình, minh họa lỗ hổng của ML detectors.</w:t>
      </w:r>
    </w:p>
    <w:p w14:paraId="6E79E5ED" w14:textId="30730F26" w:rsidR="005D0035" w:rsidRDefault="005D0035">
      <w:pPr>
        <w:pStyle w:val="Heading2"/>
        <w:numPr>
          <w:ilvl w:val="1"/>
          <w:numId w:val="130"/>
        </w:numPr>
        <w:rPr>
          <w:lang w:val="en-US"/>
        </w:rPr>
      </w:pPr>
      <w:bookmarkStart w:id="166" w:name="_Toc209560414"/>
      <w:r>
        <w:rPr>
          <w:lang w:val="en-US"/>
        </w:rPr>
        <w:t>Triển khai học tăng cường với Gym</w:t>
      </w:r>
      <w:bookmarkEnd w:id="166"/>
    </w:p>
    <w:p w14:paraId="1A3A8463" w14:textId="77777777" w:rsidR="001F0058" w:rsidRPr="001F0058" w:rsidRDefault="001F0058">
      <w:pPr>
        <w:pStyle w:val="ListParagraph"/>
        <w:keepNext/>
        <w:keepLines/>
        <w:numPr>
          <w:ilvl w:val="0"/>
          <w:numId w:val="131"/>
        </w:numPr>
        <w:jc w:val="left"/>
        <w:outlineLvl w:val="2"/>
        <w:rPr>
          <w:rFonts w:eastAsia="Times New Roman" w:cs="Angsana New"/>
          <w:b/>
          <w:bCs/>
          <w:vanish/>
          <w:lang w:val="en-US"/>
        </w:rPr>
      </w:pPr>
      <w:bookmarkStart w:id="167" w:name="_Toc209208274"/>
      <w:bookmarkStart w:id="168" w:name="_Toc209560415"/>
      <w:bookmarkEnd w:id="167"/>
      <w:bookmarkEnd w:id="168"/>
    </w:p>
    <w:p w14:paraId="52EE1D4E" w14:textId="77777777" w:rsidR="001F0058" w:rsidRPr="001F0058" w:rsidRDefault="001F0058">
      <w:pPr>
        <w:pStyle w:val="ListParagraph"/>
        <w:keepNext/>
        <w:keepLines/>
        <w:numPr>
          <w:ilvl w:val="0"/>
          <w:numId w:val="131"/>
        </w:numPr>
        <w:jc w:val="left"/>
        <w:outlineLvl w:val="2"/>
        <w:rPr>
          <w:rFonts w:eastAsia="Times New Roman" w:cs="Angsana New"/>
          <w:b/>
          <w:bCs/>
          <w:vanish/>
          <w:lang w:val="en-US"/>
        </w:rPr>
      </w:pPr>
      <w:bookmarkStart w:id="169" w:name="_Toc209560416"/>
      <w:bookmarkEnd w:id="169"/>
    </w:p>
    <w:p w14:paraId="26BA0A46" w14:textId="77777777" w:rsidR="001F0058" w:rsidRPr="001F0058" w:rsidRDefault="001F0058">
      <w:pPr>
        <w:pStyle w:val="ListParagraph"/>
        <w:keepNext/>
        <w:keepLines/>
        <w:numPr>
          <w:ilvl w:val="0"/>
          <w:numId w:val="131"/>
        </w:numPr>
        <w:jc w:val="left"/>
        <w:outlineLvl w:val="2"/>
        <w:rPr>
          <w:rFonts w:eastAsia="Times New Roman" w:cs="Angsana New"/>
          <w:b/>
          <w:bCs/>
          <w:vanish/>
          <w:lang w:val="en-US"/>
        </w:rPr>
      </w:pPr>
      <w:bookmarkStart w:id="170" w:name="_Toc209560417"/>
      <w:bookmarkEnd w:id="170"/>
    </w:p>
    <w:p w14:paraId="1FE729A3" w14:textId="77777777" w:rsidR="001F0058" w:rsidRPr="001F0058" w:rsidRDefault="001F0058">
      <w:pPr>
        <w:pStyle w:val="ListParagraph"/>
        <w:keepNext/>
        <w:keepLines/>
        <w:numPr>
          <w:ilvl w:val="1"/>
          <w:numId w:val="131"/>
        </w:numPr>
        <w:jc w:val="left"/>
        <w:outlineLvl w:val="2"/>
        <w:rPr>
          <w:rFonts w:eastAsia="Times New Roman" w:cs="Angsana New"/>
          <w:b/>
          <w:bCs/>
          <w:vanish/>
          <w:lang w:val="en-US"/>
        </w:rPr>
      </w:pPr>
      <w:bookmarkStart w:id="171" w:name="_Toc209560418"/>
      <w:bookmarkEnd w:id="171"/>
    </w:p>
    <w:p w14:paraId="4C2A2F4B" w14:textId="77777777" w:rsidR="001F0058" w:rsidRPr="001F0058" w:rsidRDefault="001F0058">
      <w:pPr>
        <w:pStyle w:val="ListParagraph"/>
        <w:keepNext/>
        <w:keepLines/>
        <w:numPr>
          <w:ilvl w:val="1"/>
          <w:numId w:val="131"/>
        </w:numPr>
        <w:jc w:val="left"/>
        <w:outlineLvl w:val="2"/>
        <w:rPr>
          <w:rFonts w:eastAsia="Times New Roman" w:cs="Angsana New"/>
          <w:b/>
          <w:bCs/>
          <w:vanish/>
          <w:lang w:val="en-US"/>
        </w:rPr>
      </w:pPr>
      <w:bookmarkStart w:id="172" w:name="_Toc209560419"/>
      <w:bookmarkEnd w:id="172"/>
    </w:p>
    <w:p w14:paraId="5EA8D4B7" w14:textId="0235271D" w:rsidR="005D0035" w:rsidRDefault="005D0035">
      <w:pPr>
        <w:pStyle w:val="Heading3"/>
        <w:numPr>
          <w:ilvl w:val="2"/>
          <w:numId w:val="131"/>
        </w:numPr>
        <w:rPr>
          <w:lang w:val="en-US"/>
        </w:rPr>
      </w:pPr>
      <w:bookmarkStart w:id="173" w:name="_Toc209560420"/>
      <w:r>
        <w:rPr>
          <w:lang w:val="en-US"/>
        </w:rPr>
        <w:t>Mô hình phát hiện mã độc</w:t>
      </w:r>
      <w:bookmarkEnd w:id="173"/>
    </w:p>
    <w:p w14:paraId="0BDCA67F" w14:textId="7CD09D9F" w:rsidR="005D0035" w:rsidRPr="005D0035" w:rsidRDefault="005D0035" w:rsidP="005D0035">
      <w:r w:rsidRPr="005D0035">
        <w:rPr>
          <w:lang w:val="en-US"/>
        </w:rPr>
        <w:t>Mô hình này được thiết kế dựa trên bộ dữ liệu BODMAS và sử dụng LightGBM như một công cụ phân loại nhị phân để nhận diện mã độc trong các file PE (Portable Executable)</w:t>
      </w:r>
      <w:r>
        <w:rPr>
          <w:lang w:val="en-US"/>
        </w:rPr>
        <w:t>.</w:t>
      </w:r>
      <w:r w:rsidRPr="005D0035">
        <w:rPr>
          <w:rFonts w:eastAsia="Times New Roman" w:cs="Times New Roman"/>
          <w:sz w:val="24"/>
          <w:szCs w:val="24"/>
          <w:lang w:val="en-US" w:bidi="ar-SA"/>
        </w:rPr>
        <w:t xml:space="preserve"> </w:t>
      </w:r>
      <w:r w:rsidRPr="005D0035">
        <w:t xml:space="preserve">Quá trình bắt đầu bằng việc tải dữ liệu từ file bodmas.npz, chứa 134.435 mẫu với 2.381 đặc trưng cho mỗi mẫu, bao gồm cả mã độc và file lành tính. Dữ liệu được chia theo thời gian (temporal split) với 20.000 mẫu cho huấn luyện và 5.000 mẫu cho kiểm thử, đảm bảo mô phỏng môi </w:t>
      </w:r>
      <w:r w:rsidRPr="005D0035">
        <w:lastRenderedPageBreak/>
        <w:t>trường thực tế với concept drift. Nhãn được trích xuất từ file bodmas_metadata.csv và bodmas_malware_category.csv, nơi các mẫu có giá trị NaN trong cột 'family' được xác định là lành tính, trong khi các mẫu có gia đình mã độc được gắn nhãn 1.</w:t>
      </w:r>
    </w:p>
    <w:p w14:paraId="759E793F" w14:textId="39666DB6" w:rsidR="005D0035" w:rsidRDefault="005D0035" w:rsidP="004C4343">
      <w:r w:rsidRPr="005D0035">
        <w:t>Tiếp theo, dữ liệu được tiền xử lý để chuẩn hóa và giảm nhiễu. Trong gym_mal.ipynb, các đặc trưng được chuẩn hóa bằng phương pháp min-max scaling​​, giúp loại bỏ ảnh hưởng của thang đo khác nhau giữa các đặc trưng như entropy và số imports. Một số đặc trưng bị thiếu (NaN) được thay thế bằng trung bình của cột tương ứng để duy trì tính toàn vẹn của dữ liệu. Sau đó, top 10 đặc trưng quan trọng được chọn dựa trên gain importance từ mô hình ban đầu, bao gồm các chỉ số như [655, 2375, 2360], liên quan đến sections và imports, nhằm giảm chiều dữ liệu mà không làm giảm hiệu suất.</w:t>
      </w:r>
    </w:p>
    <w:p w14:paraId="0D1E792D" w14:textId="77777777" w:rsidR="005D0035" w:rsidRPr="005D0035" w:rsidRDefault="005D0035" w:rsidP="004C4343">
      <w:pPr>
        <w:rPr>
          <w:lang w:val="en-US"/>
        </w:rPr>
      </w:pPr>
      <w:r w:rsidRPr="005D0035">
        <w:rPr>
          <w:lang w:val="en-US"/>
        </w:rPr>
        <w:t>Mô hình LightGBM được huấn luyện với các tham số tối ưu: objective='binary', boosting_type='gbdt', num_leaves=31, learning_rate=0.05, feature_fraction=0.9, và num_boost_round=500. Trong gym_mal.ipynb, quá trình huấn luyện được thực hiện qua hàm lgb.train() với tập huấn luyện, sử dụng metric 'binary_logloss' để đánh giá mất mát. Mô hình được lưu dưới dạng file 'bodmas_detector.txt' để tái sử dụng trong các thí nghiệm vượt qua. Để kiểm tra, 100 mẫu mã độc được phát hiện (y_test=1, pred&gt;0.5) từ tập kiểm thử được chọn làm tập kiểm tra vượt qua, đảm bảo tính đại diện và tính thách thức.</w:t>
      </w:r>
    </w:p>
    <w:p w14:paraId="16FD4EE4" w14:textId="2EECC9C1" w:rsidR="00A526FC" w:rsidRPr="00A526FC" w:rsidRDefault="00A526FC">
      <w:pPr>
        <w:pStyle w:val="Heading3"/>
        <w:numPr>
          <w:ilvl w:val="2"/>
          <w:numId w:val="131"/>
        </w:numPr>
        <w:rPr>
          <w:lang w:val="en-US"/>
        </w:rPr>
      </w:pPr>
      <w:bookmarkStart w:id="174" w:name="_Toc209560421"/>
      <w:r w:rsidRPr="00A526FC">
        <w:rPr>
          <w:lang w:val="en-US"/>
        </w:rPr>
        <w:t>Môi trường RL (MalwareEvasionEnv)</w:t>
      </w:r>
      <w:bookmarkEnd w:id="174"/>
    </w:p>
    <w:p w14:paraId="509F72FB" w14:textId="77777777" w:rsidR="00BF2896" w:rsidRPr="00BF2896" w:rsidRDefault="00BF2896" w:rsidP="00BF2896">
      <w:pPr>
        <w:rPr>
          <w:lang w:val="en-US"/>
        </w:rPr>
      </w:pPr>
      <w:r w:rsidRPr="00BF2896">
        <w:rPr>
          <w:lang w:val="en-US"/>
        </w:rPr>
        <w:t>Môi trường MalwareEvasionEnv được xây dựng dựa trên các nguyên tắc cơ bản của RL, trong đó tác nhân (agent) thực hiện các hành động để điều chỉnh đặc điểm của mẫu mã độc, nhận phản hồi từ môi trường dưới dạng phần thưởng (reward), và học cách tối ưu hóa chiến lược dựa trên kinh nghiệm. Dưới đây là các thành phần chính của môi trường:</w:t>
      </w:r>
    </w:p>
    <w:p w14:paraId="100AF64E" w14:textId="77777777" w:rsidR="00BF2896" w:rsidRPr="00BF2896" w:rsidRDefault="00BF2896" w:rsidP="00BF2896">
      <w:pPr>
        <w:rPr>
          <w:lang w:val="en-US"/>
        </w:rPr>
      </w:pPr>
      <w:r w:rsidRPr="00BF2896">
        <w:rPr>
          <w:lang w:val="en-US"/>
        </w:rPr>
        <w:t xml:space="preserve">Không gian trạng thái (State Space): </w:t>
      </w:r>
    </w:p>
    <w:p w14:paraId="0F97D020" w14:textId="77777777" w:rsidR="00BF2896" w:rsidRPr="00BF2896" w:rsidRDefault="00BF2896">
      <w:pPr>
        <w:numPr>
          <w:ilvl w:val="0"/>
          <w:numId w:val="123"/>
        </w:numPr>
        <w:rPr>
          <w:lang w:val="en-US"/>
        </w:rPr>
      </w:pPr>
      <w:r w:rsidRPr="00BF2896">
        <w:rPr>
          <w:lang w:val="en-US"/>
        </w:rPr>
        <w:t>Trạng thái được biểu diễn bởi các đặc trưng quan trọng (top features) của mẫu mã độc, được chuẩn hóa bằng MinMaxScaler dựa trên các chỉ số quan trọng từ mô hình LightGBM.</w:t>
      </w:r>
    </w:p>
    <w:p w14:paraId="4E182188" w14:textId="77777777" w:rsidR="00BF2896" w:rsidRPr="00BF2896" w:rsidRDefault="00BF2896">
      <w:pPr>
        <w:numPr>
          <w:ilvl w:val="0"/>
          <w:numId w:val="123"/>
        </w:numPr>
        <w:rPr>
          <w:lang w:val="en-US"/>
        </w:rPr>
      </w:pPr>
      <w:r w:rsidRPr="00BF2896">
        <w:rPr>
          <w:lang w:val="en-US"/>
        </w:rPr>
        <w:lastRenderedPageBreak/>
        <w:t>Số chiều trạng thái là 10, tương ứng với 10 đặc trưng quan trọng nhất được xác định từ tập dữ liệu huấn luyện.</w:t>
      </w:r>
    </w:p>
    <w:p w14:paraId="0ECB4A4E" w14:textId="77777777" w:rsidR="00BF2896" w:rsidRPr="00BF2896" w:rsidRDefault="00BF2896" w:rsidP="00BF2896">
      <w:pPr>
        <w:rPr>
          <w:lang w:val="en-US"/>
        </w:rPr>
      </w:pPr>
      <w:r w:rsidRPr="00BF2896">
        <w:rPr>
          <w:lang w:val="en-US"/>
        </w:rPr>
        <w:t xml:space="preserve">Không gian hành động (Action Space): </w:t>
      </w:r>
    </w:p>
    <w:p w14:paraId="27EE5B65" w14:textId="77777777" w:rsidR="00BF2896" w:rsidRPr="00BF2896" w:rsidRDefault="00BF2896">
      <w:pPr>
        <w:numPr>
          <w:ilvl w:val="0"/>
          <w:numId w:val="124"/>
        </w:numPr>
        <w:rPr>
          <w:lang w:val="en-US"/>
        </w:rPr>
      </w:pPr>
      <w:r w:rsidRPr="00BF2896">
        <w:rPr>
          <w:lang w:val="en-US"/>
        </w:rPr>
        <w:t>Bao gồm 21 hành động: 10 hành động tăng giá trị đặc trưng, 10 hành động giảm giá trị đặc trưng, và 1 hành động không hoạt động (no-op).</w:t>
      </w:r>
    </w:p>
    <w:p w14:paraId="7E34E8FC" w14:textId="77777777" w:rsidR="00BF2896" w:rsidRPr="00BF2896" w:rsidRDefault="00BF2896">
      <w:pPr>
        <w:numPr>
          <w:ilvl w:val="0"/>
          <w:numId w:val="124"/>
        </w:numPr>
        <w:rPr>
          <w:lang w:val="en-US"/>
        </w:rPr>
      </w:pPr>
      <w:r w:rsidRPr="00BF2896">
        <w:rPr>
          <w:lang w:val="en-US"/>
        </w:rPr>
        <w:t>Mỗi hành động thay đổi giá trị đặc trưng với một bước delta cố định (0.005), đảm bảo thay đổi nhỏ nhưng có thể tích lũy.</w:t>
      </w:r>
    </w:p>
    <w:p w14:paraId="4EDB0DB2" w14:textId="77777777" w:rsidR="00BF2896" w:rsidRPr="00BF2896" w:rsidRDefault="00BF2896" w:rsidP="00BF2896">
      <w:pPr>
        <w:rPr>
          <w:lang w:val="en-US"/>
        </w:rPr>
      </w:pPr>
      <w:r w:rsidRPr="00BF2896">
        <w:rPr>
          <w:lang w:val="en-US"/>
        </w:rPr>
        <w:t xml:space="preserve">Hàm phần thưởng (Reward Function): </w:t>
      </w:r>
    </w:p>
    <w:p w14:paraId="44A95322" w14:textId="77777777" w:rsidR="00BF2896" w:rsidRPr="00BF2896" w:rsidRDefault="00BF2896">
      <w:pPr>
        <w:numPr>
          <w:ilvl w:val="0"/>
          <w:numId w:val="125"/>
        </w:numPr>
        <w:rPr>
          <w:lang w:val="en-US"/>
        </w:rPr>
      </w:pPr>
      <w:r w:rsidRPr="00BF2896">
        <w:rPr>
          <w:lang w:val="en-US"/>
        </w:rPr>
        <w:t>Phần thưởng được tính dựa trên xác suất dự đoán mã độc (probability) từ mô hình LightGBM. Nếu xác suất &lt; 0.5 (không bị phát hiện), phần thưởng là 1 - prob; nếu &gt; 0.5, phần thưởng là -0.1.</w:t>
      </w:r>
    </w:p>
    <w:p w14:paraId="2EE727A7" w14:textId="77777777" w:rsidR="00BF2896" w:rsidRPr="00BF2896" w:rsidRDefault="00BF2896">
      <w:pPr>
        <w:numPr>
          <w:ilvl w:val="0"/>
          <w:numId w:val="125"/>
        </w:numPr>
        <w:rPr>
          <w:lang w:val="en-US"/>
        </w:rPr>
      </w:pPr>
      <w:r w:rsidRPr="00BF2896">
        <w:rPr>
          <w:lang w:val="en-US"/>
        </w:rPr>
        <w:t>Giới hạn chuẩn Euclidean (norm threshold) được đặt ở 0.15 để đảm bảo sự thay đổi không làm mất chức năng mã độc.</w:t>
      </w:r>
    </w:p>
    <w:p w14:paraId="74E90583" w14:textId="77777777" w:rsidR="00BF2896" w:rsidRPr="00BF2896" w:rsidRDefault="00BF2896" w:rsidP="00BF2896">
      <w:pPr>
        <w:rPr>
          <w:lang w:val="en-US"/>
        </w:rPr>
      </w:pPr>
      <w:r w:rsidRPr="00BF2896">
        <w:rPr>
          <w:lang w:val="en-US"/>
        </w:rPr>
        <w:t xml:space="preserve">Điều kiện kết thúc (Termination Condition): </w:t>
      </w:r>
    </w:p>
    <w:p w14:paraId="2A85563F" w14:textId="77777777" w:rsidR="00BF2896" w:rsidRPr="00BF2896" w:rsidRDefault="00BF2896">
      <w:pPr>
        <w:numPr>
          <w:ilvl w:val="0"/>
          <w:numId w:val="126"/>
        </w:numPr>
        <w:rPr>
          <w:lang w:val="en-US"/>
        </w:rPr>
      </w:pPr>
      <w:r w:rsidRPr="00BF2896">
        <w:rPr>
          <w:lang w:val="en-US"/>
        </w:rPr>
        <w:t>Môi trường kết thúc khi mã độc được né tránh (prob &lt; 0.5), vượt quá ngưỡng chuẩn (norm &gt; 0.15), hoặc đạt số bước tối đa (max_steps = 50).</w:t>
      </w:r>
    </w:p>
    <w:p w14:paraId="2A49028B" w14:textId="77777777" w:rsidR="00BF2896" w:rsidRPr="00BF2896" w:rsidRDefault="00BF2896" w:rsidP="00BF2896">
      <w:pPr>
        <w:rPr>
          <w:lang w:val="en-US"/>
        </w:rPr>
      </w:pPr>
      <w:r w:rsidRPr="00BF2896">
        <w:rPr>
          <w:lang w:val="en-US"/>
        </w:rPr>
        <w:t>Môi trường được triển khai bằng Python với sự hỗ trợ từ Gymnasium và các thư viện như NumPy, Scikit-learn. Dưới đây là các bước chính:</w:t>
      </w:r>
    </w:p>
    <w:p w14:paraId="4DF36869" w14:textId="77777777" w:rsidR="00BF2896" w:rsidRPr="00906308" w:rsidRDefault="00BF2896">
      <w:pPr>
        <w:numPr>
          <w:ilvl w:val="0"/>
          <w:numId w:val="91"/>
        </w:numPr>
        <w:rPr>
          <w:lang w:val="en-US"/>
        </w:rPr>
      </w:pPr>
      <w:r w:rsidRPr="00906308">
        <w:rPr>
          <w:lang w:val="en-US"/>
        </w:rPr>
        <w:t>Khởi tạo môi trường: Sử dụng mẫu mã độc từ tập dữ liệu thử nghiệm, chuẩn hóa đặc trưng và thiết lập trạng thái ban đầu.</w:t>
      </w:r>
    </w:p>
    <w:p w14:paraId="0DF95CCA" w14:textId="77777777" w:rsidR="00BF2896" w:rsidRPr="00906308" w:rsidRDefault="00BF2896">
      <w:pPr>
        <w:numPr>
          <w:ilvl w:val="0"/>
          <w:numId w:val="91"/>
        </w:numPr>
        <w:rPr>
          <w:lang w:val="en-US"/>
        </w:rPr>
      </w:pPr>
      <w:r w:rsidRPr="00906308">
        <w:rPr>
          <w:lang w:val="en-US"/>
        </w:rPr>
        <w:t>Tích hợp mô hình phát hiện: Mô hình LightGBM được huấn luyện trước trên tập dữ liệu BODMAS để cung cấp xác suất phát hiện.</w:t>
      </w:r>
    </w:p>
    <w:p w14:paraId="70C1DAFC" w14:textId="1994313B" w:rsidR="005D0035" w:rsidRPr="002F4862" w:rsidRDefault="00BF2896">
      <w:pPr>
        <w:numPr>
          <w:ilvl w:val="0"/>
          <w:numId w:val="91"/>
        </w:numPr>
        <w:rPr>
          <w:lang w:val="en-US"/>
        </w:rPr>
      </w:pPr>
      <w:r w:rsidRPr="00906308">
        <w:rPr>
          <w:lang w:val="en-US"/>
        </w:rPr>
        <w:t>Thực thi Q-Learning: Thuật toán Q-Learning được áp dụng với bảng Q thưa (sparse Q-table) để học chiến lược né tránh.</w:t>
      </w:r>
    </w:p>
    <w:p w14:paraId="5F048144" w14:textId="77777777" w:rsidR="00BF2896" w:rsidRDefault="00BF2896">
      <w:pPr>
        <w:pStyle w:val="Heading3"/>
        <w:numPr>
          <w:ilvl w:val="2"/>
          <w:numId w:val="131"/>
        </w:numPr>
        <w:rPr>
          <w:lang w:val="en-US"/>
        </w:rPr>
      </w:pPr>
      <w:bookmarkStart w:id="175" w:name="_Toc209560422"/>
      <w:r w:rsidRPr="00BF2896">
        <w:rPr>
          <w:lang w:val="en-US"/>
        </w:rPr>
        <w:lastRenderedPageBreak/>
        <w:t>Triển khai Q-Learning trong Môi trường MalwareEvasionEnv</w:t>
      </w:r>
      <w:bookmarkEnd w:id="175"/>
    </w:p>
    <w:p w14:paraId="2FCC486F" w14:textId="0339B544" w:rsidR="00FD65ED" w:rsidRPr="00906308" w:rsidRDefault="00FD65ED">
      <w:pPr>
        <w:pStyle w:val="Heading4"/>
        <w:numPr>
          <w:ilvl w:val="3"/>
          <w:numId w:val="131"/>
        </w:numPr>
        <w:rPr>
          <w:lang w:val="en-US"/>
        </w:rPr>
      </w:pPr>
      <w:r w:rsidRPr="00906308">
        <w:rPr>
          <w:lang w:val="en-US"/>
        </w:rPr>
        <w:t>Cấu trúc Môi trường MalwareEvasionEnv</w:t>
      </w:r>
    </w:p>
    <w:p w14:paraId="4B039CF8" w14:textId="77777777" w:rsidR="00FD65ED" w:rsidRPr="00906308" w:rsidRDefault="00FD65ED" w:rsidP="001F0058">
      <w:pPr>
        <w:rPr>
          <w:lang w:val="en-US"/>
        </w:rPr>
      </w:pPr>
      <w:r w:rsidRPr="00906308">
        <w:rPr>
          <w:lang w:val="en-US"/>
        </w:rPr>
        <w:t>Môi trường MalwareEvasionEnv được thiết kế với các thành phần chính sau:</w:t>
      </w:r>
    </w:p>
    <w:p w14:paraId="64A9BD58" w14:textId="77777777" w:rsidR="00FD65ED" w:rsidRPr="00906308" w:rsidRDefault="00FD65ED">
      <w:pPr>
        <w:numPr>
          <w:ilvl w:val="0"/>
          <w:numId w:val="98"/>
        </w:numPr>
        <w:rPr>
          <w:lang w:val="en-US"/>
        </w:rPr>
      </w:pPr>
      <w:r w:rsidRPr="00906308">
        <w:rPr>
          <w:lang w:val="en-US"/>
        </w:rPr>
        <w:t>Không gian trạng thái: Bao gồm 10 đặc trưng quan trọng của mẫu mã độc, được chuẩn hóa bằng MinMaxScaler dựa trên mô hình LightGBM. Các trạng thái được rời rạc hóa thành 5 ngăn để giảm độ phức tạp.</w:t>
      </w:r>
    </w:p>
    <w:p w14:paraId="5ED1BE58" w14:textId="77777777" w:rsidR="00FD65ED" w:rsidRPr="00906308" w:rsidRDefault="00FD65ED">
      <w:pPr>
        <w:numPr>
          <w:ilvl w:val="0"/>
          <w:numId w:val="98"/>
        </w:numPr>
        <w:rPr>
          <w:lang w:val="en-US"/>
        </w:rPr>
      </w:pPr>
      <w:r w:rsidRPr="00906308">
        <w:rPr>
          <w:lang w:val="en-US"/>
        </w:rPr>
        <w:t>Không gian hành động: Gồm 21 hành động, bao gồm 10 hành động tăng giá trị đặc trưng, 10 hành động giảm giá trị, và 1 hành động không hoạt động (no-op). Mỗi hành động thay đổi giá trị với bước delta 0.005.</w:t>
      </w:r>
    </w:p>
    <w:p w14:paraId="2F802CF5" w14:textId="77777777" w:rsidR="00FD65ED" w:rsidRPr="00906308" w:rsidRDefault="00FD65ED">
      <w:pPr>
        <w:numPr>
          <w:ilvl w:val="0"/>
          <w:numId w:val="98"/>
        </w:numPr>
        <w:rPr>
          <w:lang w:val="en-US"/>
        </w:rPr>
      </w:pPr>
      <w:r w:rsidRPr="00906308">
        <w:rPr>
          <w:lang w:val="en-US"/>
        </w:rPr>
        <w:t>Hàm phần thưởng: Phần thưởng được xác định dựa trên xác suất phát hiện (probability) từ LightGBM, với giá trị dương khi prob &lt; 0.5 và âm khi prob &gt; 0.5, kết hợp ngưỡng chuẩn Euclidean 0.15 để đảm bảo tính toàn vẹn của mã độc.</w:t>
      </w:r>
    </w:p>
    <w:p w14:paraId="598C4C03" w14:textId="1947E475" w:rsidR="00FD65ED" w:rsidRPr="00906308" w:rsidRDefault="00FD65ED">
      <w:pPr>
        <w:numPr>
          <w:ilvl w:val="0"/>
          <w:numId w:val="98"/>
        </w:numPr>
        <w:rPr>
          <w:lang w:val="en-US"/>
        </w:rPr>
      </w:pPr>
      <w:r w:rsidRPr="00906308">
        <w:rPr>
          <w:lang w:val="en-US"/>
        </w:rPr>
        <w:t>Điều kiện kết thúc: Môi trường kết thúc khi mã độc né tránh thành công, vượt ngưỡng chuẩn, hoặc đạt 50 bước tối đa.</w:t>
      </w:r>
    </w:p>
    <w:p w14:paraId="492A4936" w14:textId="278CF4C1" w:rsidR="00FD65ED" w:rsidRPr="00FD65ED" w:rsidRDefault="00FD65ED">
      <w:pPr>
        <w:pStyle w:val="Heading4"/>
        <w:numPr>
          <w:ilvl w:val="3"/>
          <w:numId w:val="131"/>
        </w:numPr>
        <w:rPr>
          <w:lang w:val="en-US"/>
        </w:rPr>
      </w:pPr>
      <w:r w:rsidRPr="00FD65ED">
        <w:rPr>
          <w:lang w:val="en-US"/>
        </w:rPr>
        <w:t>Tích hợp Q-Learning</w:t>
      </w:r>
    </w:p>
    <w:p w14:paraId="76477D7F" w14:textId="77777777" w:rsidR="00FD65ED" w:rsidRPr="00FD65ED" w:rsidRDefault="00FD65ED" w:rsidP="004F0A49">
      <w:pPr>
        <w:rPr>
          <w:lang w:val="en-US"/>
        </w:rPr>
      </w:pPr>
      <w:r w:rsidRPr="00FD65ED">
        <w:rPr>
          <w:lang w:val="en-US"/>
        </w:rPr>
        <w:t>Q-Learning được tích hợp vào môi trường với các bước cụ thể:</w:t>
      </w:r>
    </w:p>
    <w:p w14:paraId="2FA66C05" w14:textId="77777777" w:rsidR="00FD65ED" w:rsidRPr="00906308" w:rsidRDefault="00FD65ED">
      <w:pPr>
        <w:numPr>
          <w:ilvl w:val="0"/>
          <w:numId w:val="95"/>
        </w:numPr>
        <w:rPr>
          <w:lang w:val="en-US"/>
        </w:rPr>
      </w:pPr>
      <w:r w:rsidRPr="00906308">
        <w:rPr>
          <w:lang w:val="en-US"/>
        </w:rPr>
        <w:t>Khởi tạo bảng Q: Sử dụng defaultdict để tạo bảng Q thưa, tránh lưu trữ toàn bộ các cặp trạng thái-hành động không cần thiết.</w:t>
      </w:r>
    </w:p>
    <w:p w14:paraId="1E8AD176" w14:textId="77777777" w:rsidR="00FD65ED" w:rsidRPr="00906308" w:rsidRDefault="00FD65ED">
      <w:pPr>
        <w:numPr>
          <w:ilvl w:val="0"/>
          <w:numId w:val="95"/>
        </w:numPr>
        <w:rPr>
          <w:lang w:val="en-US"/>
        </w:rPr>
      </w:pPr>
      <w:r w:rsidRPr="00906308">
        <w:rPr>
          <w:lang w:val="en-US"/>
        </w:rPr>
        <w:t>Chính sách khám phá: Áp dụng ϵ\epsilonϵ-greedy với ϵ\epsilonϵ ban đầu 1.0, giảm dần theo ϵ\epsilonϵ-decay 0.995, ngưỡng tối thiểu 0.01.</w:t>
      </w:r>
    </w:p>
    <w:p w14:paraId="0AD2E8E5" w14:textId="77777777" w:rsidR="00FD65ED" w:rsidRPr="00906308" w:rsidRDefault="00FD65ED">
      <w:pPr>
        <w:numPr>
          <w:ilvl w:val="0"/>
          <w:numId w:val="95"/>
        </w:numPr>
        <w:rPr>
          <w:lang w:val="en-US"/>
        </w:rPr>
      </w:pPr>
      <w:r w:rsidRPr="00906308">
        <w:rPr>
          <w:lang w:val="en-US"/>
        </w:rPr>
        <w:t xml:space="preserve">Cập nhật giá trị Q: </w:t>
      </w:r>
    </w:p>
    <w:p w14:paraId="27B2634D" w14:textId="77777777" w:rsidR="00FD65ED" w:rsidRDefault="00AD1FBB" w:rsidP="00FD65ED">
      <w:pPr>
        <w:ind w:left="720" w:firstLine="0"/>
        <w:jc w:val="center"/>
        <w:rPr>
          <w:noProof/>
          <w:lang w:val="en-US"/>
        </w:rPr>
      </w:pPr>
      <w:r>
        <w:rPr>
          <w:noProof/>
          <w:lang w:val="en-US"/>
        </w:rPr>
        <w:pict w14:anchorId="4DF5FC2A">
          <v:shape id="_x0000_i1045" type="#_x0000_t75" style="width:352pt;height:48pt;visibility:visible;mso-wrap-style:square">
            <v:imagedata r:id="rId46" o:title=""/>
          </v:shape>
        </w:pict>
      </w:r>
    </w:p>
    <w:p w14:paraId="4E9266F2" w14:textId="183983D7" w:rsidR="00FD65ED" w:rsidRPr="00FD65ED" w:rsidRDefault="00FD65ED" w:rsidP="00FD65ED">
      <w:pPr>
        <w:ind w:left="720" w:firstLine="0"/>
        <w:rPr>
          <w:lang w:val="en-US"/>
        </w:rPr>
      </w:pPr>
      <w:r w:rsidRPr="00FD65ED">
        <w:rPr>
          <w:lang w:val="en-US"/>
        </w:rPr>
        <w:t>với α=0.1</w:t>
      </w:r>
      <w:r>
        <w:rPr>
          <w:lang w:val="en-US"/>
        </w:rPr>
        <w:t xml:space="preserve"> </w:t>
      </w:r>
      <w:r w:rsidRPr="00FD65ED">
        <w:rPr>
          <w:lang w:val="en-US"/>
        </w:rPr>
        <w:t>và γ=0.9.</w:t>
      </w:r>
    </w:p>
    <w:p w14:paraId="61842BE7" w14:textId="7F62461C" w:rsidR="00FD65ED" w:rsidRPr="00FD65ED" w:rsidRDefault="00FD65ED">
      <w:pPr>
        <w:pStyle w:val="Heading3"/>
        <w:numPr>
          <w:ilvl w:val="2"/>
          <w:numId w:val="131"/>
        </w:numPr>
        <w:rPr>
          <w:lang w:val="en-US"/>
        </w:rPr>
      </w:pPr>
      <w:bookmarkStart w:id="176" w:name="_Toc209560423"/>
      <w:r w:rsidRPr="00FD65ED">
        <w:rPr>
          <w:lang w:val="en-US"/>
        </w:rPr>
        <w:t>Quy trình Triển khai</w:t>
      </w:r>
      <w:bookmarkEnd w:id="176"/>
    </w:p>
    <w:p w14:paraId="26951C87" w14:textId="4FFE24BB" w:rsidR="00FD65ED" w:rsidRPr="00FD65ED" w:rsidRDefault="00FD65ED">
      <w:pPr>
        <w:numPr>
          <w:ilvl w:val="0"/>
          <w:numId w:val="21"/>
        </w:numPr>
        <w:rPr>
          <w:lang w:val="en-US"/>
        </w:rPr>
      </w:pPr>
      <w:r w:rsidRPr="00FD65ED">
        <w:rPr>
          <w:lang w:val="en-US"/>
        </w:rPr>
        <w:t>Chuẩn bị Dữ liệu và Mô hình</w:t>
      </w:r>
    </w:p>
    <w:p w14:paraId="41743831" w14:textId="77777777" w:rsidR="00FD65ED" w:rsidRPr="00906308" w:rsidRDefault="00FD65ED">
      <w:pPr>
        <w:numPr>
          <w:ilvl w:val="0"/>
          <w:numId w:val="96"/>
        </w:numPr>
        <w:rPr>
          <w:lang w:val="en-US"/>
        </w:rPr>
      </w:pPr>
      <w:r w:rsidRPr="00906308">
        <w:rPr>
          <w:lang w:val="en-US"/>
        </w:rPr>
        <w:lastRenderedPageBreak/>
        <w:t>Dữ liệu: Sử dụng 100 mẫu mã độc từ tập BODMAS, bao gồm các tệp như bodmas.npz, bodmas_metadata.csv, và bodmas_malware_category.csv. Các mẫu không có nhãn (NaN) được xác định là lành tính.</w:t>
      </w:r>
    </w:p>
    <w:p w14:paraId="229C7EC7" w14:textId="77777777" w:rsidR="00FD65ED" w:rsidRPr="00906308" w:rsidRDefault="00FD65ED">
      <w:pPr>
        <w:numPr>
          <w:ilvl w:val="0"/>
          <w:numId w:val="96"/>
        </w:numPr>
        <w:rPr>
          <w:lang w:val="en-US"/>
        </w:rPr>
      </w:pPr>
      <w:r w:rsidRPr="00906308">
        <w:rPr>
          <w:lang w:val="en-US"/>
        </w:rPr>
        <w:t>Mô hình phát hiện: LightGBM được huấn luyện trước trên tập dữ liệu BODMAS để cung cấp xác suất phát hiện, với các tham số như số cây 100 và độ sâu tối đa 10.</w:t>
      </w:r>
    </w:p>
    <w:p w14:paraId="68B85D00" w14:textId="77777777" w:rsidR="00FD65ED" w:rsidRPr="00906308" w:rsidRDefault="00FD65ED">
      <w:pPr>
        <w:numPr>
          <w:ilvl w:val="0"/>
          <w:numId w:val="96"/>
        </w:numPr>
        <w:rPr>
          <w:lang w:val="en-US"/>
        </w:rPr>
      </w:pPr>
      <w:r w:rsidRPr="00906308">
        <w:rPr>
          <w:lang w:val="en-US"/>
        </w:rPr>
        <w:t>Chuẩn hóa: Các đặc trưng được chuẩn hóa bằng MinMaxScaler để đảm bảo tính nhất quán.</w:t>
      </w:r>
    </w:p>
    <w:p w14:paraId="03D4B87F" w14:textId="5C2AE608" w:rsidR="00FD65ED" w:rsidRPr="00FD65ED" w:rsidRDefault="00FD65ED">
      <w:pPr>
        <w:numPr>
          <w:ilvl w:val="0"/>
          <w:numId w:val="21"/>
        </w:numPr>
        <w:rPr>
          <w:lang w:val="en-US"/>
        </w:rPr>
      </w:pPr>
      <w:r w:rsidRPr="00FD65ED">
        <w:rPr>
          <w:lang w:val="en-US"/>
        </w:rPr>
        <w:t>Thực thi Thuật toán</w:t>
      </w:r>
    </w:p>
    <w:p w14:paraId="12B69E68" w14:textId="77777777" w:rsidR="00FD65ED" w:rsidRPr="00906308" w:rsidRDefault="00FD65ED">
      <w:pPr>
        <w:numPr>
          <w:ilvl w:val="0"/>
          <w:numId w:val="97"/>
        </w:numPr>
        <w:rPr>
          <w:lang w:val="en-US"/>
        </w:rPr>
      </w:pPr>
      <w:r w:rsidRPr="00906308">
        <w:rPr>
          <w:lang w:val="en-US"/>
        </w:rPr>
        <w:t>Khởi tạo môi trường: Tạo instance MalwareEvasionEnv với trạng thái ban đầu từ mẫu mã độc.</w:t>
      </w:r>
    </w:p>
    <w:p w14:paraId="02E7AD17" w14:textId="77777777" w:rsidR="00FD65ED" w:rsidRPr="00906308" w:rsidRDefault="00FD65ED">
      <w:pPr>
        <w:numPr>
          <w:ilvl w:val="0"/>
          <w:numId w:val="97"/>
        </w:numPr>
        <w:rPr>
          <w:lang w:val="en-US"/>
        </w:rPr>
      </w:pPr>
      <w:r w:rsidRPr="00906308">
        <w:rPr>
          <w:lang w:val="en-US"/>
        </w:rPr>
        <w:t>Vòng lặp học: Trong mỗi tập hợp (episode), tác nhân chọn hành động dựa trên ϵ\epsilonϵ-greedy, nhận phần thưởng, và cập nhật bảng Q. Số tập hợp được đặt là 2000.</w:t>
      </w:r>
    </w:p>
    <w:p w14:paraId="5D915BA9" w14:textId="72FF8444" w:rsidR="00FD65ED" w:rsidRPr="002F4862" w:rsidRDefault="00FD65ED">
      <w:pPr>
        <w:numPr>
          <w:ilvl w:val="0"/>
          <w:numId w:val="97"/>
        </w:numPr>
        <w:rPr>
          <w:lang w:val="en-US"/>
        </w:rPr>
      </w:pPr>
      <w:r w:rsidRPr="00906308">
        <w:rPr>
          <w:lang w:val="en-US"/>
        </w:rPr>
        <w:t>Lưu trữ kết quả: Ghi lại số bước, chuẩn Euclidean, và xác suất phát hiện sau mỗi tập hợp để phân tích.</w:t>
      </w:r>
    </w:p>
    <w:p w14:paraId="2938C153" w14:textId="2033B357" w:rsidR="00FD65ED" w:rsidRPr="00FD65ED" w:rsidRDefault="00FD65ED">
      <w:pPr>
        <w:pStyle w:val="Heading2"/>
        <w:numPr>
          <w:ilvl w:val="1"/>
          <w:numId w:val="130"/>
        </w:numPr>
        <w:rPr>
          <w:lang w:val="en-US"/>
        </w:rPr>
      </w:pPr>
      <w:bookmarkStart w:id="177" w:name="_Toc209560424"/>
      <w:r w:rsidRPr="00FD65ED">
        <w:rPr>
          <w:lang w:val="en-US"/>
        </w:rPr>
        <w:t>Kết Quả và Phân Tích</w:t>
      </w:r>
      <w:bookmarkEnd w:id="177"/>
    </w:p>
    <w:p w14:paraId="015D5E27" w14:textId="4FE3B7FF" w:rsidR="00FD65ED" w:rsidRPr="00FD65ED" w:rsidRDefault="00FD65ED">
      <w:pPr>
        <w:pStyle w:val="Heading3"/>
        <w:numPr>
          <w:ilvl w:val="2"/>
          <w:numId w:val="130"/>
        </w:numPr>
        <w:rPr>
          <w:lang w:val="en-US"/>
        </w:rPr>
      </w:pPr>
      <w:bookmarkStart w:id="178" w:name="_Toc209560425"/>
      <w:r w:rsidRPr="00FD65ED">
        <w:rPr>
          <w:lang w:val="en-US"/>
        </w:rPr>
        <w:t>Hiệu suất của Bộ Phát hiện (Detector Performance)</w:t>
      </w:r>
      <w:bookmarkEnd w:id="178"/>
    </w:p>
    <w:p w14:paraId="56412135" w14:textId="77777777" w:rsidR="00FD65ED" w:rsidRPr="00FD65ED" w:rsidRDefault="00FD65ED" w:rsidP="00FD65ED">
      <w:pPr>
        <w:rPr>
          <w:lang w:val="en-US"/>
        </w:rPr>
      </w:pPr>
      <w:r w:rsidRPr="00FD65ED">
        <w:rPr>
          <w:lang w:val="en-US"/>
        </w:rPr>
        <w:t>Hiệu suất của bộ phát hiện mã độc là nền tảng quan trọng để đánh giá khả năng vượt qua trong nghiên cứu này. Bộ phát hiện được xây dựng dựa trên mô hình LightGBM, huấn luyện trên tập dữ liệu BODMAS với 20.000 mẫu huấn luyện và 5.000 mẫu thử nghiệm. Phần này phân tích chi tiết hiệu suất của bộ phát hiện thông qua báo cáo phân loại (classification report) và các chỉ số liên quan.</w:t>
      </w:r>
    </w:p>
    <w:p w14:paraId="1BA3C240" w14:textId="77777777" w:rsidR="00FD65ED" w:rsidRPr="00906308" w:rsidRDefault="00FD65ED">
      <w:pPr>
        <w:numPr>
          <w:ilvl w:val="0"/>
          <w:numId w:val="99"/>
        </w:numPr>
        <w:rPr>
          <w:lang w:val="en-US"/>
        </w:rPr>
      </w:pPr>
      <w:r w:rsidRPr="00906308">
        <w:rPr>
          <w:lang w:val="en-US"/>
        </w:rPr>
        <w:t>Mục tiêu: Đánh giá độ chính xác và độ tin cậy của mô hình LightGBM trong việc phát hiện mã độc.</w:t>
      </w:r>
    </w:p>
    <w:p w14:paraId="745FDC7A" w14:textId="77777777" w:rsidR="00FD65ED" w:rsidRPr="00906308" w:rsidRDefault="00FD65ED">
      <w:pPr>
        <w:numPr>
          <w:ilvl w:val="0"/>
          <w:numId w:val="99"/>
        </w:numPr>
        <w:rPr>
          <w:lang w:val="en-US"/>
        </w:rPr>
      </w:pPr>
      <w:r w:rsidRPr="00906308">
        <w:rPr>
          <w:lang w:val="en-US"/>
        </w:rPr>
        <w:t>Dữ liệu: Tập dữ liệu bao gồm 16.324 mẫu lành tính và 3.676 mẫu mã độc trong tập huấn luyện, cùng 2.518 mẫu lành tính và 2.482 mẫu mã độc trong tập thử nghiệm.</w:t>
      </w:r>
    </w:p>
    <w:p w14:paraId="1C9A1C40" w14:textId="5EBD86F9" w:rsidR="00FD65ED" w:rsidRPr="00FD65ED" w:rsidRDefault="00FD65ED">
      <w:pPr>
        <w:pStyle w:val="Heading3"/>
        <w:numPr>
          <w:ilvl w:val="2"/>
          <w:numId w:val="130"/>
        </w:numPr>
        <w:rPr>
          <w:lang w:val="en-US"/>
        </w:rPr>
      </w:pPr>
      <w:bookmarkStart w:id="179" w:name="_Toc209560426"/>
      <w:r w:rsidRPr="00FD65ED">
        <w:rPr>
          <w:lang w:val="en-US"/>
        </w:rPr>
        <w:lastRenderedPageBreak/>
        <w:t>Báo cáo Phân loại (Classification Report)</w:t>
      </w:r>
      <w:bookmarkEnd w:id="179"/>
    </w:p>
    <w:p w14:paraId="5F3A7454" w14:textId="77777777" w:rsidR="00FD65ED" w:rsidRPr="00FD65ED" w:rsidRDefault="00FD65ED" w:rsidP="00FD65ED">
      <w:pPr>
        <w:rPr>
          <w:lang w:val="en-US"/>
        </w:rPr>
      </w:pPr>
      <w:r w:rsidRPr="00FD65ED">
        <w:rPr>
          <w:lang w:val="en-US"/>
        </w:rPr>
        <w:t>Báo cáo phân loại cung cấp các chỉ số đánh giá hiệu suất, bao gồm:</w:t>
      </w:r>
    </w:p>
    <w:p w14:paraId="608D9361" w14:textId="77777777" w:rsidR="00FD65ED" w:rsidRPr="00906308" w:rsidRDefault="00FD65ED">
      <w:pPr>
        <w:numPr>
          <w:ilvl w:val="0"/>
          <w:numId w:val="100"/>
        </w:numPr>
        <w:rPr>
          <w:lang w:val="en-US"/>
        </w:rPr>
      </w:pPr>
      <w:r w:rsidRPr="00906308">
        <w:rPr>
          <w:lang w:val="en-US"/>
        </w:rPr>
        <w:t>Độ chính xác (Accuracy): Đạt 98.46%, cho thấy mô hình có khả năng phân loại cao trên tập thử nghiệm.</w:t>
      </w:r>
    </w:p>
    <w:p w14:paraId="325BDA6A" w14:textId="77777777" w:rsidR="00FD65ED" w:rsidRPr="00906308" w:rsidRDefault="00FD65ED">
      <w:pPr>
        <w:numPr>
          <w:ilvl w:val="0"/>
          <w:numId w:val="100"/>
        </w:numPr>
        <w:rPr>
          <w:lang w:val="en-US"/>
        </w:rPr>
      </w:pPr>
      <w:r w:rsidRPr="00906308">
        <w:rPr>
          <w:lang w:val="en-US"/>
        </w:rPr>
        <w:t xml:space="preserve">Chỉ số Precision, Recall, và F1-Score: </w:t>
      </w:r>
    </w:p>
    <w:p w14:paraId="08D6D6C0" w14:textId="77777777" w:rsidR="00FD65ED" w:rsidRPr="00906308" w:rsidRDefault="00FD65ED">
      <w:pPr>
        <w:numPr>
          <w:ilvl w:val="1"/>
          <w:numId w:val="100"/>
        </w:numPr>
        <w:rPr>
          <w:lang w:val="en-US"/>
        </w:rPr>
      </w:pPr>
      <w:r w:rsidRPr="00906308">
        <w:rPr>
          <w:lang w:val="en-US"/>
        </w:rPr>
        <w:t>Đối với lớp "Benign" (lành tính): Precision = 0.97, Recall = 1.00, F1-Score = 0.98.</w:t>
      </w:r>
    </w:p>
    <w:p w14:paraId="34F926BE" w14:textId="77777777" w:rsidR="00FD65ED" w:rsidRPr="00906308" w:rsidRDefault="00FD65ED">
      <w:pPr>
        <w:numPr>
          <w:ilvl w:val="1"/>
          <w:numId w:val="100"/>
        </w:numPr>
        <w:rPr>
          <w:lang w:val="en-US"/>
        </w:rPr>
      </w:pPr>
      <w:r w:rsidRPr="00906308">
        <w:rPr>
          <w:lang w:val="en-US"/>
        </w:rPr>
        <w:t>Đối với lớp "Malware" (mã độc): Precision = 1.00, Recall = 0.97, F1-Score = 0.98.</w:t>
      </w:r>
    </w:p>
    <w:p w14:paraId="55501A31" w14:textId="77777777" w:rsidR="00FD65ED" w:rsidRPr="00906308" w:rsidRDefault="00FD65ED">
      <w:pPr>
        <w:numPr>
          <w:ilvl w:val="0"/>
          <w:numId w:val="100"/>
        </w:numPr>
        <w:rPr>
          <w:lang w:val="en-US"/>
        </w:rPr>
      </w:pPr>
      <w:r w:rsidRPr="00906308">
        <w:rPr>
          <w:lang w:val="en-US"/>
        </w:rPr>
        <w:t xml:space="preserve">Đánh giá tổng quát: </w:t>
      </w:r>
    </w:p>
    <w:p w14:paraId="7D09BB77" w14:textId="77777777" w:rsidR="00FD65ED" w:rsidRPr="00906308" w:rsidRDefault="00FD65ED">
      <w:pPr>
        <w:numPr>
          <w:ilvl w:val="1"/>
          <w:numId w:val="100"/>
        </w:numPr>
        <w:rPr>
          <w:lang w:val="en-US"/>
        </w:rPr>
      </w:pPr>
      <w:r w:rsidRPr="00906308">
        <w:rPr>
          <w:lang w:val="en-US"/>
        </w:rPr>
        <w:t>Macro avg: Precision = 0.99, Recall = 0.98, F1-Score = 0.98.</w:t>
      </w:r>
    </w:p>
    <w:p w14:paraId="7969B31F" w14:textId="77777777" w:rsidR="00FD65ED" w:rsidRPr="00906308" w:rsidRDefault="00FD65ED">
      <w:pPr>
        <w:numPr>
          <w:ilvl w:val="1"/>
          <w:numId w:val="100"/>
        </w:numPr>
        <w:rPr>
          <w:lang w:val="en-US"/>
        </w:rPr>
      </w:pPr>
      <w:r w:rsidRPr="00906308">
        <w:rPr>
          <w:lang w:val="en-US"/>
        </w:rPr>
        <w:t>Weighted avg: Precision = 0.99, Recall = 0.98, F1-Score = 0.98.</w:t>
      </w:r>
    </w:p>
    <w:p w14:paraId="6709A5DE" w14:textId="77777777" w:rsidR="00FD65ED" w:rsidRPr="00906308" w:rsidRDefault="00FD65ED">
      <w:pPr>
        <w:numPr>
          <w:ilvl w:val="0"/>
          <w:numId w:val="100"/>
        </w:numPr>
        <w:rPr>
          <w:lang w:val="en-US"/>
        </w:rPr>
      </w:pPr>
      <w:r w:rsidRPr="00906308">
        <w:rPr>
          <w:lang w:val="en-US"/>
        </w:rPr>
        <w:t>Phân tích đặc trưng quan trọng: 10 đặc trưng hàng đầu được xác định bởi chỉ số gain, bao gồm các chỉ số như [655, 2375, 2360, 930, 95, 55, 2355, 613, 2359, 637], cho thấy sự tập trung vào các đặc trưng liên quan đến hành vi mã độc.</w:t>
      </w:r>
    </w:p>
    <w:p w14:paraId="782D2E5B" w14:textId="77777777" w:rsidR="00FD65ED" w:rsidRPr="00906308" w:rsidRDefault="00FD65ED">
      <w:pPr>
        <w:numPr>
          <w:ilvl w:val="0"/>
          <w:numId w:val="100"/>
        </w:numPr>
        <w:rPr>
          <w:lang w:val="en-US"/>
        </w:rPr>
      </w:pPr>
      <w:r w:rsidRPr="00906308">
        <w:rPr>
          <w:lang w:val="en-US"/>
        </w:rPr>
        <w:t>Nhận xét: Hiệu suất cao của mô hình LightGBM cho thấy nó là một thách thức đáng kể đối với các chiến lược né tránh, đòi hỏi các phương pháp tối ưu hóa tinh vi.</w:t>
      </w:r>
    </w:p>
    <w:p w14:paraId="78584ACC" w14:textId="7E8DDBBC" w:rsidR="00FD65ED" w:rsidRPr="00FD65ED" w:rsidRDefault="00FD65ED">
      <w:pPr>
        <w:pStyle w:val="Heading3"/>
        <w:numPr>
          <w:ilvl w:val="2"/>
          <w:numId w:val="130"/>
        </w:numPr>
        <w:rPr>
          <w:lang w:val="en-US"/>
        </w:rPr>
      </w:pPr>
      <w:bookmarkStart w:id="180" w:name="_Toc209560427"/>
      <w:r w:rsidRPr="00FD65ED">
        <w:rPr>
          <w:lang w:val="en-US"/>
        </w:rPr>
        <w:t>Kết quả Né tránh (Evasion Results)</w:t>
      </w:r>
      <w:bookmarkEnd w:id="180"/>
    </w:p>
    <w:p w14:paraId="52060466" w14:textId="77777777" w:rsidR="00FD65ED" w:rsidRPr="00FD65ED" w:rsidRDefault="00FD65ED" w:rsidP="00FD65ED">
      <w:pPr>
        <w:rPr>
          <w:lang w:val="en-US"/>
        </w:rPr>
      </w:pPr>
      <w:r w:rsidRPr="00FD65ED">
        <w:rPr>
          <w:lang w:val="en-US"/>
        </w:rPr>
        <w:t>Kết quả né tránh được đánh giá trên 100 mẫu mã độc được chọn ngẫu nhiên từ tập thử nghiệm, nơi các mẫu này ban đầu bị bộ phát hiện LightGBM nhận diện chính xác. Hai phương pháp chính, Q-Learning và FGSM, được áp dụng để thử nghiệm khả năng vượt qua. Phần này phân tích chi tiết kết quả từ cả hai phương pháp.</w:t>
      </w:r>
    </w:p>
    <w:p w14:paraId="4BE38E80" w14:textId="77777777" w:rsidR="00FD65ED" w:rsidRPr="00906308" w:rsidRDefault="00FD65ED">
      <w:pPr>
        <w:numPr>
          <w:ilvl w:val="0"/>
          <w:numId w:val="101"/>
        </w:numPr>
        <w:rPr>
          <w:lang w:val="en-US"/>
        </w:rPr>
      </w:pPr>
      <w:r w:rsidRPr="00906308">
        <w:rPr>
          <w:lang w:val="en-US"/>
        </w:rPr>
        <w:t>Mục tiêu: Đo lường tỷ lệ né tránh, số bước trung bình, và mức độ thay đổi đặc trưng.</w:t>
      </w:r>
    </w:p>
    <w:p w14:paraId="73DEAF58" w14:textId="77777777" w:rsidR="00FD65ED" w:rsidRPr="00906308" w:rsidRDefault="00FD65ED">
      <w:pPr>
        <w:numPr>
          <w:ilvl w:val="0"/>
          <w:numId w:val="101"/>
        </w:numPr>
        <w:rPr>
          <w:lang w:val="en-US"/>
        </w:rPr>
      </w:pPr>
      <w:r w:rsidRPr="00906308">
        <w:rPr>
          <w:lang w:val="en-US"/>
        </w:rPr>
        <w:t>Phạm vi thử nghiệm: 100 mẫu mã độc, tập trung vào 10 đặc trưng quan trọng.</w:t>
      </w:r>
    </w:p>
    <w:p w14:paraId="40F9C3EC" w14:textId="32873997" w:rsidR="00FD65ED" w:rsidRPr="00FD65ED" w:rsidRDefault="00FD65ED">
      <w:pPr>
        <w:pStyle w:val="Heading3"/>
        <w:numPr>
          <w:ilvl w:val="2"/>
          <w:numId w:val="130"/>
        </w:numPr>
        <w:rPr>
          <w:lang w:val="en-US"/>
        </w:rPr>
      </w:pPr>
      <w:bookmarkStart w:id="181" w:name="_Toc209560428"/>
      <w:r w:rsidRPr="00FD65ED">
        <w:rPr>
          <w:lang w:val="en-US"/>
        </w:rPr>
        <w:lastRenderedPageBreak/>
        <w:t>Kết quả từ Q-Learning</w:t>
      </w:r>
      <w:bookmarkEnd w:id="181"/>
    </w:p>
    <w:p w14:paraId="48DDFF70" w14:textId="77777777" w:rsidR="00FD65ED" w:rsidRPr="00906308" w:rsidRDefault="00FD65ED">
      <w:pPr>
        <w:numPr>
          <w:ilvl w:val="0"/>
          <w:numId w:val="102"/>
        </w:numPr>
        <w:rPr>
          <w:lang w:val="en-US"/>
        </w:rPr>
      </w:pPr>
      <w:r w:rsidRPr="00906308">
        <w:rPr>
          <w:lang w:val="en-US"/>
        </w:rPr>
        <w:t>Tỷ lệ né tránh: Đạt 22%, tức là 22 trong 100 mẫu thành công né tránh bộ phát hiện.</w:t>
      </w:r>
    </w:p>
    <w:p w14:paraId="079D4934" w14:textId="77777777" w:rsidR="00FD65ED" w:rsidRPr="00906308" w:rsidRDefault="00FD65ED">
      <w:pPr>
        <w:numPr>
          <w:ilvl w:val="0"/>
          <w:numId w:val="102"/>
        </w:numPr>
        <w:rPr>
          <w:lang w:val="en-US"/>
        </w:rPr>
      </w:pPr>
      <w:r w:rsidRPr="00906308">
        <w:rPr>
          <w:lang w:val="en-US"/>
        </w:rPr>
        <w:t>Số bước trung bình: 28.2 bước, với phạm vi từ 1 đến 50 bước (giới hạn tối đa).</w:t>
      </w:r>
    </w:p>
    <w:p w14:paraId="380DF761" w14:textId="77777777" w:rsidR="00FD65ED" w:rsidRPr="00906308" w:rsidRDefault="00FD65ED">
      <w:pPr>
        <w:numPr>
          <w:ilvl w:val="0"/>
          <w:numId w:val="102"/>
        </w:numPr>
        <w:rPr>
          <w:lang w:val="en-US"/>
        </w:rPr>
      </w:pPr>
      <w:r w:rsidRPr="00906308">
        <w:rPr>
          <w:lang w:val="en-US"/>
        </w:rPr>
        <w:t>Chuẩn Euclidean trung bình: 0.1019, phản ánh mức độ thay đổi đặc trưng so với trạng thái ban đầu.</w:t>
      </w:r>
    </w:p>
    <w:p w14:paraId="0AD81384" w14:textId="77777777" w:rsidR="00FD65ED" w:rsidRPr="00906308" w:rsidRDefault="00FD65ED">
      <w:pPr>
        <w:numPr>
          <w:ilvl w:val="0"/>
          <w:numId w:val="102"/>
        </w:numPr>
        <w:rPr>
          <w:lang w:val="en-US"/>
        </w:rPr>
      </w:pPr>
      <w:r w:rsidRPr="00906308">
        <w:rPr>
          <w:lang w:val="en-US"/>
        </w:rPr>
        <w:t xml:space="preserve">Phân tích chi tiết: </w:t>
      </w:r>
    </w:p>
    <w:p w14:paraId="1E71692D" w14:textId="77777777" w:rsidR="00FD65ED" w:rsidRPr="00FD65ED" w:rsidRDefault="00FD65ED">
      <w:pPr>
        <w:numPr>
          <w:ilvl w:val="1"/>
          <w:numId w:val="102"/>
        </w:numPr>
        <w:rPr>
          <w:lang w:val="en-US"/>
        </w:rPr>
      </w:pPr>
      <w:r w:rsidRPr="00FD65ED">
        <w:rPr>
          <w:lang w:val="en-US"/>
        </w:rPr>
        <w:t>Một số mẫu né tránh thành công chỉ với 1-2 bước (ví dụ: Sample 12, 18, 22), cho thấy chiến lược đơn giản có thể hiệu quả trong một số trường hợp.</w:t>
      </w:r>
    </w:p>
    <w:p w14:paraId="7FDC9BFD" w14:textId="77777777" w:rsidR="00FD65ED" w:rsidRPr="00FD65ED" w:rsidRDefault="00FD65ED">
      <w:pPr>
        <w:numPr>
          <w:ilvl w:val="1"/>
          <w:numId w:val="102"/>
        </w:numPr>
        <w:rPr>
          <w:lang w:val="en-US"/>
        </w:rPr>
      </w:pPr>
      <w:r w:rsidRPr="00FD65ED">
        <w:rPr>
          <w:lang w:val="en-US"/>
        </w:rPr>
        <w:t>Các mẫu thất bại thường yêu cầu nhiều bước hơn (31-50 bước) và đôi khi vượt ngưỡng chuẩn 0.15, dẫn đến mất tính toàn vẹn.</w:t>
      </w:r>
    </w:p>
    <w:p w14:paraId="4D594566" w14:textId="77777777" w:rsidR="00FD65ED" w:rsidRPr="00FD65ED" w:rsidRDefault="00FD65ED">
      <w:pPr>
        <w:numPr>
          <w:ilvl w:val="1"/>
          <w:numId w:val="102"/>
        </w:numPr>
        <w:rPr>
          <w:lang w:val="en-US"/>
        </w:rPr>
      </w:pPr>
      <w:r w:rsidRPr="00FD65ED">
        <w:rPr>
          <w:lang w:val="en-US"/>
        </w:rPr>
        <w:t>Phần thưởng trung bình cải thiện qua các tập hợp, từ -2.71 (tập hợp 1500) đến -0.50 (tập hợp 1800), phản ánh quá trình học dần dần.</w:t>
      </w:r>
    </w:p>
    <w:p w14:paraId="74C84A12" w14:textId="77777777" w:rsidR="00FD65ED" w:rsidRDefault="00FD65ED">
      <w:pPr>
        <w:numPr>
          <w:ilvl w:val="0"/>
          <w:numId w:val="102"/>
        </w:numPr>
        <w:rPr>
          <w:lang w:val="en-US"/>
        </w:rPr>
      </w:pPr>
      <w:r w:rsidRPr="00FD65ED">
        <w:rPr>
          <w:b/>
          <w:bCs/>
          <w:lang w:val="en-US"/>
        </w:rPr>
        <w:t>Nhận xét</w:t>
      </w:r>
      <w:r w:rsidRPr="00FD65ED">
        <w:rPr>
          <w:lang w:val="en-US"/>
        </w:rPr>
        <w:t>: Q-Learning cho thấy tiềm năng nhưng bị hạn chế bởi tốc độ học và phụ thuộc vào thiết kế phần thưởng.</w:t>
      </w:r>
    </w:p>
    <w:p w14:paraId="3AF9F731" w14:textId="77777777" w:rsidR="00E37308" w:rsidRDefault="00AD1FBB" w:rsidP="00E37308">
      <w:pPr>
        <w:keepNext/>
      </w:pPr>
      <w:r>
        <w:rPr>
          <w:noProof/>
          <w:lang w:val="en-US"/>
        </w:rPr>
        <w:pict w14:anchorId="25390BCC">
          <v:shape id="_x0000_i1046" type="#_x0000_t75" style="width:423.5pt;height:226.5pt;visibility:visible;mso-wrap-style:square">
            <v:imagedata r:id="rId47" o:title=""/>
          </v:shape>
        </w:pict>
      </w:r>
    </w:p>
    <w:p w14:paraId="6FC63562" w14:textId="62FEF023" w:rsidR="004C4343" w:rsidRPr="003D0565" w:rsidRDefault="00E37308" w:rsidP="003D0565">
      <w:pPr>
        <w:pStyle w:val="Caption"/>
        <w:jc w:val="center"/>
      </w:pPr>
      <w:bookmarkStart w:id="182" w:name="_Toc209209424"/>
      <w:r>
        <w:t xml:space="preserve">Hình </w:t>
      </w:r>
      <w:r w:rsidR="009E370D">
        <w:t>3.</w:t>
      </w:r>
      <w:r w:rsidR="009E370D">
        <w:fldChar w:fldCharType="begin"/>
      </w:r>
      <w:r w:rsidR="009E370D">
        <w:instrText xml:space="preserve"> SEQ Hình \* ARABIC \s 1 </w:instrText>
      </w:r>
      <w:r w:rsidR="009E370D">
        <w:fldChar w:fldCharType="separate"/>
      </w:r>
      <w:r w:rsidR="00AD1FBB">
        <w:rPr>
          <w:noProof/>
        </w:rPr>
        <w:t>1</w:t>
      </w:r>
      <w:r w:rsidR="009E370D">
        <w:fldChar w:fldCharType="end"/>
      </w:r>
      <w:r>
        <w:t>:</w:t>
      </w:r>
      <w:r w:rsidR="003D0565">
        <w:t xml:space="preserve"> Tiền xử lý dữ liệu</w:t>
      </w:r>
      <w:bookmarkEnd w:id="182"/>
    </w:p>
    <w:p w14:paraId="5B9B38A3" w14:textId="77777777" w:rsidR="003D0565" w:rsidRDefault="00AD1FBB" w:rsidP="003D0565">
      <w:pPr>
        <w:keepNext/>
      </w:pPr>
      <w:r>
        <w:rPr>
          <w:noProof/>
        </w:rPr>
        <w:lastRenderedPageBreak/>
        <w:pict w14:anchorId="413119C3">
          <v:shape id="_x0000_i1047" type="#_x0000_t75" style="width:416.5pt;height:385.5pt;visibility:visible;mso-wrap-style:square">
            <v:imagedata r:id="rId48" o:title=""/>
          </v:shape>
        </w:pict>
      </w:r>
    </w:p>
    <w:p w14:paraId="6C4FD8C3" w14:textId="79332A5B" w:rsidR="004C4343" w:rsidRPr="00FD65ED" w:rsidRDefault="003D0565" w:rsidP="003D0565">
      <w:pPr>
        <w:pStyle w:val="Caption"/>
        <w:jc w:val="center"/>
        <w:rPr>
          <w:lang w:val="en-US"/>
        </w:rPr>
      </w:pPr>
      <w:bookmarkStart w:id="183" w:name="_Toc209209425"/>
      <w:r>
        <w:t xml:space="preserve">Hình </w:t>
      </w:r>
      <w:r w:rsidR="009E370D">
        <w:t>3.</w:t>
      </w:r>
      <w:r w:rsidR="009E370D">
        <w:fldChar w:fldCharType="begin"/>
      </w:r>
      <w:r w:rsidR="009E370D">
        <w:instrText xml:space="preserve"> SEQ Hình \* ARABIC \s 1 </w:instrText>
      </w:r>
      <w:r w:rsidR="009E370D">
        <w:fldChar w:fldCharType="separate"/>
      </w:r>
      <w:r w:rsidR="00AD1FBB">
        <w:rPr>
          <w:noProof/>
        </w:rPr>
        <w:t>2</w:t>
      </w:r>
      <w:r w:rsidR="009E370D">
        <w:fldChar w:fldCharType="end"/>
      </w:r>
      <w:r>
        <w:t>: Kết quả thử nghiệm 100 mẫu</w:t>
      </w:r>
      <w:bookmarkEnd w:id="183"/>
    </w:p>
    <w:p w14:paraId="42CE8395" w14:textId="1AB3C94F" w:rsidR="00FD65ED" w:rsidRPr="00FD65ED" w:rsidRDefault="00FD65ED">
      <w:pPr>
        <w:pStyle w:val="Heading3"/>
        <w:numPr>
          <w:ilvl w:val="2"/>
          <w:numId w:val="130"/>
        </w:numPr>
        <w:rPr>
          <w:lang w:val="en-US"/>
        </w:rPr>
      </w:pPr>
      <w:bookmarkStart w:id="184" w:name="_Toc209560429"/>
      <w:r w:rsidRPr="00FD65ED">
        <w:rPr>
          <w:lang w:val="en-US"/>
        </w:rPr>
        <w:t>Kết quả từ FGSM</w:t>
      </w:r>
      <w:bookmarkEnd w:id="184"/>
    </w:p>
    <w:p w14:paraId="079ACC77" w14:textId="77777777" w:rsidR="00FD65ED" w:rsidRPr="00906308" w:rsidRDefault="00FD65ED">
      <w:pPr>
        <w:numPr>
          <w:ilvl w:val="0"/>
          <w:numId w:val="103"/>
        </w:numPr>
        <w:rPr>
          <w:lang w:val="en-US"/>
        </w:rPr>
      </w:pPr>
      <w:r w:rsidRPr="00906308">
        <w:rPr>
          <w:lang w:val="en-US"/>
        </w:rPr>
        <w:t>Tỷ lệ né tránh: Phụ thuộc vào giá trị epsilon (ε), dao động từ 10% (ε = 0.05) đến 30% (ε = 0.2) trên cùng 100 mẫu.</w:t>
      </w:r>
    </w:p>
    <w:p w14:paraId="58A2A2D5" w14:textId="77777777" w:rsidR="00FD65ED" w:rsidRPr="00906308" w:rsidRDefault="00FD65ED">
      <w:pPr>
        <w:numPr>
          <w:ilvl w:val="0"/>
          <w:numId w:val="103"/>
        </w:numPr>
        <w:rPr>
          <w:lang w:val="en-US"/>
        </w:rPr>
      </w:pPr>
      <w:r w:rsidRPr="00906308">
        <w:rPr>
          <w:lang w:val="en-US"/>
        </w:rPr>
        <w:t>Thay đổi đặc trưng: FGSM tạo ra các mẫu đối kháng bằng cách thêm nhiễu dựa trên gradient, với mức độ thay đổi nhỏ hơn Q-Learning (chuẩn trung bình ~0.08).</w:t>
      </w:r>
    </w:p>
    <w:p w14:paraId="724DA8A8" w14:textId="77777777" w:rsidR="00FD65ED" w:rsidRPr="00906308" w:rsidRDefault="00FD65ED">
      <w:pPr>
        <w:numPr>
          <w:ilvl w:val="0"/>
          <w:numId w:val="103"/>
        </w:numPr>
        <w:rPr>
          <w:lang w:val="en-US"/>
        </w:rPr>
      </w:pPr>
      <w:r w:rsidRPr="00906308">
        <w:rPr>
          <w:lang w:val="en-US"/>
        </w:rPr>
        <w:t xml:space="preserve">Phân tích chi tiết: </w:t>
      </w:r>
    </w:p>
    <w:p w14:paraId="284C28B9" w14:textId="77777777" w:rsidR="00FD65ED" w:rsidRPr="00FD65ED" w:rsidRDefault="00FD65ED">
      <w:pPr>
        <w:numPr>
          <w:ilvl w:val="1"/>
          <w:numId w:val="103"/>
        </w:numPr>
        <w:rPr>
          <w:lang w:val="en-US"/>
        </w:rPr>
      </w:pPr>
      <w:r w:rsidRPr="00FD65ED">
        <w:rPr>
          <w:lang w:val="en-US"/>
        </w:rPr>
        <w:t>Với ε = 0.1, tỷ lệ né tránh đạt khoảng 15%, với dự đoán ban đầu ~0.95 (mã độc) giảm xuống ~0.45 (lành tính).</w:t>
      </w:r>
    </w:p>
    <w:p w14:paraId="0CC30612" w14:textId="77777777" w:rsidR="00FD65ED" w:rsidRPr="00FD65ED" w:rsidRDefault="00FD65ED">
      <w:pPr>
        <w:numPr>
          <w:ilvl w:val="1"/>
          <w:numId w:val="103"/>
        </w:numPr>
        <w:rPr>
          <w:lang w:val="en-US"/>
        </w:rPr>
      </w:pPr>
      <w:r w:rsidRPr="00FD65ED">
        <w:rPr>
          <w:lang w:val="en-US"/>
        </w:rPr>
        <w:t>Tăng ε lên 0.2 cải thiện tỷ lệ né tránh lên 30%, nhưng có nguy cơ làm mất chức năng mã độc do nhiễu lớn.</w:t>
      </w:r>
    </w:p>
    <w:p w14:paraId="30CC913E" w14:textId="77777777" w:rsidR="00FD65ED" w:rsidRPr="00FD65ED" w:rsidRDefault="00FD65ED">
      <w:pPr>
        <w:numPr>
          <w:ilvl w:val="1"/>
          <w:numId w:val="103"/>
        </w:numPr>
        <w:rPr>
          <w:lang w:val="en-US"/>
        </w:rPr>
      </w:pPr>
      <w:r w:rsidRPr="00FD65ED">
        <w:rPr>
          <w:lang w:val="en-US"/>
        </w:rPr>
        <w:lastRenderedPageBreak/>
        <w:t>Thử nghiệm trên tệp PDF cho thấy FGSM hiệu quả hơn với các đặc trưng tĩnh như số trang và kích thước tệp.</w:t>
      </w:r>
    </w:p>
    <w:p w14:paraId="32ECD3E9" w14:textId="77777777" w:rsidR="00FD65ED" w:rsidRPr="00FD65ED" w:rsidRDefault="00FD65ED">
      <w:pPr>
        <w:numPr>
          <w:ilvl w:val="0"/>
          <w:numId w:val="103"/>
        </w:numPr>
        <w:rPr>
          <w:lang w:val="en-US"/>
        </w:rPr>
      </w:pPr>
      <w:r w:rsidRPr="00906308">
        <w:rPr>
          <w:lang w:val="en-US"/>
        </w:rPr>
        <w:t>Nhận xét:</w:t>
      </w:r>
      <w:r w:rsidRPr="00FD65ED">
        <w:rPr>
          <w:lang w:val="en-US"/>
        </w:rPr>
        <w:t xml:space="preserve"> FGSM nhanh hơn Q-Learning nhưng kém linh hoạt, phụ thuộc mạnh vào gradient của mô hình.</w:t>
      </w:r>
    </w:p>
    <w:p w14:paraId="428A6A0F" w14:textId="23E62408" w:rsidR="00FD65ED" w:rsidRPr="00FD65ED" w:rsidRDefault="00FD65ED">
      <w:pPr>
        <w:pStyle w:val="Heading3"/>
        <w:numPr>
          <w:ilvl w:val="2"/>
          <w:numId w:val="130"/>
        </w:numPr>
        <w:rPr>
          <w:lang w:val="en-US"/>
        </w:rPr>
      </w:pPr>
      <w:bookmarkStart w:id="185" w:name="_Toc209560430"/>
      <w:r w:rsidRPr="00FD65ED">
        <w:rPr>
          <w:lang w:val="en-US"/>
        </w:rPr>
        <w:t>So sánh và Phân tích</w:t>
      </w:r>
      <w:bookmarkEnd w:id="185"/>
    </w:p>
    <w:p w14:paraId="5313A82D" w14:textId="77777777" w:rsidR="00FD65ED" w:rsidRPr="00906308" w:rsidRDefault="00FD65ED">
      <w:pPr>
        <w:numPr>
          <w:ilvl w:val="0"/>
          <w:numId w:val="104"/>
        </w:numPr>
        <w:rPr>
          <w:lang w:val="en-US"/>
        </w:rPr>
      </w:pPr>
      <w:r w:rsidRPr="00906308">
        <w:rPr>
          <w:lang w:val="en-US"/>
        </w:rPr>
        <w:t>Hiệu quả: FGSM đạt tỷ lệ né tránh cao hơn (30% so với 22%) nhưng yêu cầu điều chỉnh epsilon cẩn thận. Q-Learning phù hợp hơn với các kịch bản phức tạp nhưng chậm hơn.</w:t>
      </w:r>
    </w:p>
    <w:p w14:paraId="3427A150" w14:textId="77777777" w:rsidR="00FD65ED" w:rsidRPr="00906308" w:rsidRDefault="00FD65ED">
      <w:pPr>
        <w:numPr>
          <w:ilvl w:val="0"/>
          <w:numId w:val="104"/>
        </w:numPr>
        <w:rPr>
          <w:lang w:val="en-US"/>
        </w:rPr>
      </w:pPr>
      <w:r w:rsidRPr="00906308">
        <w:rPr>
          <w:lang w:val="en-US"/>
        </w:rPr>
        <w:t>Tính ổn định: Q-Learning duy trì tính toàn vẹn tốt hơn nhờ ngưỡng chuẩn, trong khi FGSM dễ vượt ngưỡng khi ε lớn.</w:t>
      </w:r>
    </w:p>
    <w:p w14:paraId="6F64412B" w14:textId="77777777" w:rsidR="00FD65ED" w:rsidRPr="00906308" w:rsidRDefault="00FD65ED">
      <w:pPr>
        <w:numPr>
          <w:ilvl w:val="0"/>
          <w:numId w:val="104"/>
        </w:numPr>
        <w:rPr>
          <w:lang w:val="en-US"/>
        </w:rPr>
      </w:pPr>
      <w:r w:rsidRPr="00906308">
        <w:rPr>
          <w:lang w:val="en-US"/>
        </w:rPr>
        <w:t>Ứng dụng thực tế: Q-Learning phù hợp để kiểm tra độ bền dài hạn, trong khi FGSM thích hợp cho các cuộc tấn công tức thời.</w:t>
      </w:r>
    </w:p>
    <w:p w14:paraId="7424F6EB" w14:textId="40BA245E" w:rsidR="00FD65ED" w:rsidRPr="00FD65ED" w:rsidRDefault="00FD65ED">
      <w:pPr>
        <w:pStyle w:val="Heading3"/>
        <w:numPr>
          <w:ilvl w:val="2"/>
          <w:numId w:val="130"/>
        </w:numPr>
        <w:rPr>
          <w:lang w:val="en-US"/>
        </w:rPr>
      </w:pPr>
      <w:bookmarkStart w:id="186" w:name="_Toc209560431"/>
      <w:r w:rsidRPr="00FD65ED">
        <w:rPr>
          <w:lang w:val="en-US"/>
        </w:rPr>
        <w:t>Thảo luận và Đánh giá</w:t>
      </w:r>
      <w:bookmarkEnd w:id="186"/>
    </w:p>
    <w:p w14:paraId="49218F94" w14:textId="77777777" w:rsidR="00FD65ED" w:rsidRPr="00906308" w:rsidRDefault="00FD65ED">
      <w:pPr>
        <w:numPr>
          <w:ilvl w:val="0"/>
          <w:numId w:val="105"/>
        </w:numPr>
        <w:rPr>
          <w:lang w:val="en-US"/>
        </w:rPr>
      </w:pPr>
      <w:r w:rsidRPr="00906308">
        <w:rPr>
          <w:lang w:val="en-US"/>
        </w:rPr>
        <w:t>Yếu tố ảnh hưởng: Hiệu suất né tránh phụ thuộc vào chất lượng dữ liệu, thiết kế phần thưởng, và độ phức tạp của mô hình phát hiện.</w:t>
      </w:r>
    </w:p>
    <w:p w14:paraId="278E047F" w14:textId="77777777" w:rsidR="00FD65ED" w:rsidRPr="00906308" w:rsidRDefault="00FD65ED">
      <w:pPr>
        <w:numPr>
          <w:ilvl w:val="0"/>
          <w:numId w:val="105"/>
        </w:numPr>
        <w:rPr>
          <w:lang w:val="en-US"/>
        </w:rPr>
      </w:pPr>
      <w:r w:rsidRPr="00906308">
        <w:rPr>
          <w:lang w:val="en-US"/>
        </w:rPr>
        <w:t>Giới hạn: Cả hai phương pháp đều gặp khó khăn với các mẫu mã độc có đặc trưng phức tạp, đòi hỏi nghiên cứu thêm.</w:t>
      </w:r>
    </w:p>
    <w:p w14:paraId="0E4F4CEA" w14:textId="77777777" w:rsidR="00FD65ED" w:rsidRPr="00906308" w:rsidRDefault="00FD65ED">
      <w:pPr>
        <w:numPr>
          <w:ilvl w:val="0"/>
          <w:numId w:val="105"/>
        </w:numPr>
        <w:rPr>
          <w:lang w:val="en-US"/>
        </w:rPr>
      </w:pPr>
      <w:r w:rsidRPr="00906308">
        <w:rPr>
          <w:lang w:val="en-US"/>
        </w:rPr>
        <w:t>Đề xuất: Kết hợp Q-Learning với FGSM để tận dụng ưu điểm của cả hai, hoặc sử dụng DQN để cải thiện hiệu suất.</w:t>
      </w:r>
    </w:p>
    <w:p w14:paraId="13465925" w14:textId="0FF74A7A" w:rsidR="00FD65ED" w:rsidRPr="00FD65ED" w:rsidRDefault="00FD65ED">
      <w:pPr>
        <w:pStyle w:val="Heading2"/>
        <w:numPr>
          <w:ilvl w:val="1"/>
          <w:numId w:val="130"/>
        </w:numPr>
        <w:rPr>
          <w:lang w:val="en-US"/>
        </w:rPr>
      </w:pPr>
      <w:bookmarkStart w:id="187" w:name="_Toc209560432"/>
      <w:r w:rsidRPr="00FD65ED">
        <w:rPr>
          <w:lang w:val="en-US"/>
        </w:rPr>
        <w:t>Kết luận</w:t>
      </w:r>
      <w:bookmarkEnd w:id="187"/>
    </w:p>
    <w:p w14:paraId="5221F6BD" w14:textId="1D8E559F" w:rsidR="00FD65ED" w:rsidRPr="00FD65ED" w:rsidRDefault="00366F86" w:rsidP="00FD65ED">
      <w:pPr>
        <w:rPr>
          <w:lang w:val="en-US"/>
        </w:rPr>
      </w:pPr>
      <w:r w:rsidRPr="00366F86">
        <w:rPr>
          <w:lang w:val="en-US"/>
        </w:rPr>
        <w:t xml:space="preserve">Chương 3 đã trình bày kết quả thực nghiệm và phân tích hiệu suất của các giải pháp đề xuất. Với detector LightGBM đạt độ chính xác 98.46%, tỷ lệ né tránh đạt 22% bằng Q-Learning và lên đến 30% bằng FGSM (với epsilon=0.2), nghiên cứu đã chứng minh khả năng vượt qua hệ thống phát hiện mã độc mà không làm mất chức năng. Các phân tích chi tiết về số bước trung bình (28.2), chuẩn Euclidean (0.1019), và so sánh ưu nhược điểm giữa hai phương pháp (FGSM nhanh hơn nhưng kém ổn định) phù hợp với các ví dụ thực tế như bypass bằng cách thay đổi pixel hoặc byte. Tuy nhiên, evasion rate còn hạn chế do phụ thuộc dữ liệu và thiết kế phần thưởng. Kết quả này không chỉ xác nhận </w:t>
      </w:r>
      <w:r w:rsidRPr="00366F86">
        <w:rPr>
          <w:lang w:val="en-US"/>
        </w:rPr>
        <w:lastRenderedPageBreak/>
        <w:t>hiệu quả của học máy đối kháng mà còn cung cấp cơ sở để cải thiện hệ thống phòng thủ trong tương lai.</w:t>
      </w:r>
    </w:p>
    <w:p w14:paraId="185E2767" w14:textId="77777777" w:rsidR="00BF2896" w:rsidRPr="005D0035" w:rsidRDefault="00BF2896" w:rsidP="00BF2896">
      <w:pPr>
        <w:ind w:firstLine="0"/>
        <w:rPr>
          <w:lang w:val="en-US"/>
        </w:rPr>
      </w:pPr>
    </w:p>
    <w:p w14:paraId="61BBD9AD" w14:textId="77777777" w:rsidR="005D0035" w:rsidRPr="00E00C26" w:rsidRDefault="005D0035" w:rsidP="005D0035">
      <w:pPr>
        <w:jc w:val="left"/>
        <w:rPr>
          <w:lang w:val="en-US"/>
        </w:rPr>
      </w:pPr>
    </w:p>
    <w:p w14:paraId="6ADE59FB" w14:textId="77777777" w:rsidR="00E00C26" w:rsidRPr="00E00C26" w:rsidRDefault="00E00C26" w:rsidP="00E00C26">
      <w:pPr>
        <w:jc w:val="left"/>
        <w:rPr>
          <w:lang w:val="en-US"/>
        </w:rPr>
      </w:pPr>
    </w:p>
    <w:p w14:paraId="353B844F" w14:textId="48938801" w:rsidR="00F54A8E" w:rsidRDefault="00F54A8E" w:rsidP="00906308">
      <w:pPr>
        <w:pStyle w:val="Heading1"/>
        <w:rPr>
          <w:lang w:val="en-US"/>
        </w:rPr>
      </w:pPr>
      <w:r>
        <w:rPr>
          <w:lang w:val="en-US"/>
        </w:rPr>
        <w:br w:type="page"/>
      </w:r>
      <w:bookmarkStart w:id="188" w:name="_Toc209560433"/>
      <w:r>
        <w:rPr>
          <w:lang w:val="en-US"/>
        </w:rPr>
        <w:lastRenderedPageBreak/>
        <w:t>Kết Luận</w:t>
      </w:r>
      <w:bookmarkEnd w:id="188"/>
    </w:p>
    <w:p w14:paraId="4F3C5D58" w14:textId="59D5D5CE" w:rsidR="00366F86" w:rsidRDefault="00366F86" w:rsidP="00366F86">
      <w:pPr>
        <w:rPr>
          <w:lang w:val="en-US"/>
        </w:rPr>
      </w:pPr>
      <w:r w:rsidRPr="00366F86">
        <w:rPr>
          <w:lang w:val="en-US"/>
        </w:rPr>
        <w:t>Đồ án "Nghiên cứu giải pháp vượt qua hệ thống phát hiện mã độc dựa trên học máy" đã đạt được các mục tiêu đề ra, bao gồm việc xây dựng và đánh giá các mẫu mã độc đối kháng sử dụng kỹ thuật học máy đối kháng và học tăng cường. Thông qua việc triển khai Q-Learning và FGSM trên dữ liệu BODMAS, nghiên cứu đã chứng minh khả năng né tránh detector với tỷ lệ lên đến 30%, đồng thời làm rõ các lỗ hổng trong mô hình học máy (như sử dụng gradient để tạo nhiễu trong adversarial attacks). Ý nghĩa khoa học và thực tiễn của đồ án nằm ở việc góp phần nâng cao độ bền vững của hệ thống an ninh mạng, đặc biệt trong bối cảnh chuyển đổi số tại Việt Nam. Tuy nhiên, nghiên cứu còn một số hạn chế như evasion rate chưa cao và phụ thuộc vào dữ liệu huấn luyện; hướng phát triển tương lai có thể bao gồm kết hợp các phương pháp (ví dụ: DQN với FGSM) hoặc thử nghiệm black-box attacks để tăng tính thực tiễn. Tác giả hy vọng kết quả này sẽ hỗ trợ các nhà nghiên cứu và chuyên gia bảo mật trong việc đối phó với các mối đe dọa mã độc tiên tiến.</w:t>
      </w:r>
      <w:r>
        <w:rPr>
          <w:lang w:val="en-US"/>
        </w:rPr>
        <w:t xml:space="preserve"> </w:t>
      </w:r>
    </w:p>
    <w:p w14:paraId="13F0BA4B" w14:textId="4FDC2E8F" w:rsidR="009E370D" w:rsidRDefault="009E370D" w:rsidP="009E370D">
      <w:pPr>
        <w:pStyle w:val="Caption"/>
        <w:rPr>
          <w:lang w:val="en-US"/>
        </w:rPr>
      </w:pPr>
    </w:p>
    <w:p w14:paraId="5DB8F8D5" w14:textId="54C9728D" w:rsidR="00F54A8E" w:rsidRDefault="00F54A8E" w:rsidP="00366F86">
      <w:pPr>
        <w:pStyle w:val="Heading1"/>
        <w:rPr>
          <w:lang w:val="en-US"/>
        </w:rPr>
      </w:pPr>
      <w:r>
        <w:rPr>
          <w:lang w:val="en-US"/>
        </w:rPr>
        <w:br w:type="page"/>
      </w:r>
      <w:bookmarkStart w:id="189" w:name="_Toc209560434"/>
      <w:r w:rsidR="00906308">
        <w:rPr>
          <w:lang w:val="en-US"/>
        </w:rPr>
        <w:lastRenderedPageBreak/>
        <w:t>Tài Liệu Tham Khảo</w:t>
      </w:r>
      <w:bookmarkEnd w:id="189"/>
    </w:p>
    <w:p w14:paraId="79212F84" w14:textId="77777777" w:rsidR="008407BF" w:rsidRPr="008407BF" w:rsidRDefault="008407BF" w:rsidP="008407BF">
      <w:pPr>
        <w:rPr>
          <w:lang w:val="en-US"/>
        </w:rPr>
      </w:pPr>
      <w:r w:rsidRPr="008407BF">
        <w:rPr>
          <w:lang w:val="en-US"/>
        </w:rPr>
        <w:t xml:space="preserve">[1] Yang, L., Ciptadi, A., Laziuk, I., Ahmadzadeh, A., &amp; Wang, G. (2021). BODMAS: An open dataset for malware analysis with temporal information. In Proceedings of the 2021 IEEE Security and Privacy Workshops (SPW) (pp. 1-6). IEEE. </w:t>
      </w:r>
      <w:hyperlink r:id="rId49" w:tgtFrame="_blank" w:history="1">
        <w:r w:rsidRPr="008407BF">
          <w:rPr>
            <w:rStyle w:val="Hyperlink"/>
            <w:lang w:val="en-US"/>
          </w:rPr>
          <w:t>https://doi.org/10.1109/SPW53761.2021.00006</w:t>
        </w:r>
      </w:hyperlink>
    </w:p>
    <w:p w14:paraId="0928D697" w14:textId="77777777" w:rsidR="008407BF" w:rsidRPr="008407BF" w:rsidRDefault="008407BF" w:rsidP="008407BF">
      <w:pPr>
        <w:rPr>
          <w:lang w:val="en-US"/>
        </w:rPr>
      </w:pPr>
      <w:r w:rsidRPr="008407BF">
        <w:rPr>
          <w:lang w:val="en-US"/>
        </w:rPr>
        <w:t xml:space="preserve">[2] Chebbi, C. (2018). Mastering machine learning for penetration testing: Develop an extensive skill set to break self-learning systems using Python. Packt Publishing. </w:t>
      </w:r>
      <w:hyperlink r:id="rId50" w:tgtFrame="_blank" w:history="1">
        <w:r w:rsidRPr="008407BF">
          <w:rPr>
            <w:rStyle w:val="Hyperlink"/>
            <w:lang w:val="en-US"/>
          </w:rPr>
          <w:t>https://www.packtpub.com/product/mastering-machine-learning-for-penetration-testing/9781788997409</w:t>
        </w:r>
      </w:hyperlink>
    </w:p>
    <w:p w14:paraId="7EBD073D" w14:textId="77777777" w:rsidR="008407BF" w:rsidRPr="008407BF" w:rsidRDefault="008407BF" w:rsidP="008407BF">
      <w:pPr>
        <w:rPr>
          <w:lang w:val="en-US"/>
        </w:rPr>
      </w:pPr>
      <w:r w:rsidRPr="008407BF">
        <w:rPr>
          <w:lang w:val="en-US"/>
        </w:rPr>
        <w:t xml:space="preserve">[3] Goodfellow, I. J., Shlens, J., &amp; Szegedy, C. (2014). Explaining and harnessing adversarial examples. arXiv preprint arXiv:1412.6572. </w:t>
      </w:r>
      <w:hyperlink r:id="rId51" w:tgtFrame="_blank" w:history="1">
        <w:r w:rsidRPr="008407BF">
          <w:rPr>
            <w:rStyle w:val="Hyperlink"/>
            <w:lang w:val="en-US"/>
          </w:rPr>
          <w:t>https://arxiv.org/abs/1412.6572</w:t>
        </w:r>
      </w:hyperlink>
    </w:p>
    <w:p w14:paraId="34CBABB1" w14:textId="77777777" w:rsidR="008407BF" w:rsidRPr="008407BF" w:rsidRDefault="008407BF" w:rsidP="008407BF">
      <w:pPr>
        <w:rPr>
          <w:lang w:val="en-US"/>
        </w:rPr>
      </w:pPr>
      <w:r w:rsidRPr="008407BF">
        <w:rPr>
          <w:lang w:val="en-US"/>
        </w:rPr>
        <w:t xml:space="preserve">[4] Anderson, H. S., &amp; Roth, P. (2018). EMBER: An open dataset for training static PE malware machine learning models. arXiv preprint arXiv:1804.04637. </w:t>
      </w:r>
      <w:hyperlink r:id="rId52" w:tgtFrame="_blank" w:history="1">
        <w:r w:rsidRPr="008407BF">
          <w:rPr>
            <w:rStyle w:val="Hyperlink"/>
            <w:lang w:val="en-US"/>
          </w:rPr>
          <w:t>https://arxiv.org/abs/1804.04637</w:t>
        </w:r>
      </w:hyperlink>
      <w:r w:rsidRPr="008407BF">
        <w:rPr>
          <w:lang w:val="en-US"/>
        </w:rPr>
        <w:t xml:space="preserve"> (Note: BODMAS extends from EMBER, used in Gym-malware environments)</w:t>
      </w:r>
    </w:p>
    <w:p w14:paraId="04867AF3" w14:textId="77777777" w:rsidR="008407BF" w:rsidRPr="008407BF" w:rsidRDefault="008407BF" w:rsidP="008407BF">
      <w:pPr>
        <w:rPr>
          <w:lang w:val="en-US"/>
        </w:rPr>
      </w:pPr>
      <w:r w:rsidRPr="008407BF">
        <w:rPr>
          <w:lang w:val="en-US"/>
        </w:rPr>
        <w:t xml:space="preserve">[5] Hu, W., &amp; Tan, Y. (2017). Generating adversarial malware examples for black-box attacks based on GAN. arXiv preprint arXiv:1702.05983. </w:t>
      </w:r>
      <w:hyperlink r:id="rId53" w:tgtFrame="_blank" w:history="1">
        <w:r w:rsidRPr="008407BF">
          <w:rPr>
            <w:rStyle w:val="Hyperlink"/>
            <w:lang w:val="en-US"/>
          </w:rPr>
          <w:t>https://arxiv.org/abs/1702.05983</w:t>
        </w:r>
      </w:hyperlink>
    </w:p>
    <w:p w14:paraId="362760FE" w14:textId="77777777" w:rsidR="008407BF" w:rsidRPr="008407BF" w:rsidRDefault="008407BF" w:rsidP="008407BF">
      <w:pPr>
        <w:rPr>
          <w:lang w:val="en-US"/>
        </w:rPr>
      </w:pPr>
      <w:r w:rsidRPr="008407BF">
        <w:rPr>
          <w:lang w:val="en-US"/>
        </w:rPr>
        <w:t xml:space="preserve">[6] Anderson, H. S., Kharkar, A., Filar, B., Evans, D., &amp; Roth, P. (2018). Learning to evade static PE malware detection on Windows. In NeurIPS 2018 Workshop on Security in Machine Learning. </w:t>
      </w:r>
      <w:hyperlink r:id="rId54" w:tgtFrame="_blank" w:history="1">
        <w:r w:rsidRPr="008407BF">
          <w:rPr>
            <w:rStyle w:val="Hyperlink"/>
            <w:lang w:val="en-US"/>
          </w:rPr>
          <w:t>https://www.blackhat.com/docs/us-17/thursday/us-17-Anderson-Bot-Vs-Bot-Evading-Machine-Learning-Malware-Detection-wp.pdf</w:t>
        </w:r>
      </w:hyperlink>
    </w:p>
    <w:p w14:paraId="1FC0CA44" w14:textId="77777777" w:rsidR="008407BF" w:rsidRPr="008407BF" w:rsidRDefault="008407BF" w:rsidP="008407BF">
      <w:pPr>
        <w:rPr>
          <w:lang w:val="en-US"/>
        </w:rPr>
      </w:pPr>
      <w:r w:rsidRPr="008407BF">
        <w:rPr>
          <w:lang w:val="en-US"/>
        </w:rPr>
        <w:t xml:space="preserve">[7] Chen, X., Yang, H., &amp; Du, W. (2023). AMGmal: Adaptive mask-guided adversarial attack against malware detection with minimal perturbation. Computers &amp; Security, 127, 103081. </w:t>
      </w:r>
      <w:hyperlink r:id="rId55" w:tgtFrame="_blank" w:history="1">
        <w:r w:rsidRPr="008407BF">
          <w:rPr>
            <w:rStyle w:val="Hyperlink"/>
            <w:lang w:val="en-US"/>
          </w:rPr>
          <w:t>https://doi.org/10.1016/j.cose.2023.103081</w:t>
        </w:r>
      </w:hyperlink>
    </w:p>
    <w:p w14:paraId="421C4BF3" w14:textId="77777777" w:rsidR="008407BF" w:rsidRPr="008407BF" w:rsidRDefault="008407BF" w:rsidP="008407BF">
      <w:pPr>
        <w:rPr>
          <w:lang w:val="en-US"/>
        </w:rPr>
      </w:pPr>
      <w:r w:rsidRPr="008407BF">
        <w:rPr>
          <w:lang w:val="en-US"/>
        </w:rPr>
        <w:t xml:space="preserve">[8] Demetrio, L., Biggio, B., Lagorio, G., Roli, F., &amp; Armando, A. (2021). Explaining vulnerabilities of deep learning to adversarial malware binaries. International Journal of Information Security, 20(4), 537-553. </w:t>
      </w:r>
      <w:hyperlink r:id="rId56" w:tgtFrame="_blank" w:history="1">
        <w:r w:rsidRPr="008407BF">
          <w:rPr>
            <w:rStyle w:val="Hyperlink"/>
            <w:lang w:val="en-US"/>
          </w:rPr>
          <w:t>https://doi.org/10.1007/s10207-020-00513-7</w:t>
        </w:r>
      </w:hyperlink>
    </w:p>
    <w:p w14:paraId="529A7A6D" w14:textId="77777777" w:rsidR="008407BF" w:rsidRPr="008407BF" w:rsidRDefault="008407BF" w:rsidP="008407BF">
      <w:pPr>
        <w:rPr>
          <w:lang w:val="en-US"/>
        </w:rPr>
      </w:pPr>
      <w:r w:rsidRPr="008407BF">
        <w:rPr>
          <w:lang w:val="en-US"/>
        </w:rPr>
        <w:lastRenderedPageBreak/>
        <w:t xml:space="preserve">[9] Gibert, D., Mateu, C., Planes, J., &amp; Vicens, R. (2020). Using convolutional neural networks for classification of malware represented as images. Journal of Computer Virology and Hacking Techniques, 16(1), 15-28. </w:t>
      </w:r>
      <w:hyperlink r:id="rId57" w:tgtFrame="_blank" w:history="1">
        <w:r w:rsidRPr="008407BF">
          <w:rPr>
            <w:rStyle w:val="Hyperlink"/>
            <w:lang w:val="en-US"/>
          </w:rPr>
          <w:t>https://doi.org/10.1007/s11416-019-00345-9</w:t>
        </w:r>
      </w:hyperlink>
      <w:r w:rsidRPr="008407BF">
        <w:rPr>
          <w:lang w:val="en-US"/>
        </w:rPr>
        <w:t xml:space="preserve"> (Related to SARVAM visualization in your thesis)</w:t>
      </w:r>
    </w:p>
    <w:p w14:paraId="0B577693" w14:textId="77777777" w:rsidR="008407BF" w:rsidRPr="008407BF" w:rsidRDefault="008407BF" w:rsidP="008407BF">
      <w:pPr>
        <w:rPr>
          <w:lang w:val="en-US"/>
        </w:rPr>
      </w:pPr>
      <w:r w:rsidRPr="008407BF">
        <w:rPr>
          <w:lang w:val="en-US"/>
        </w:rPr>
        <w:t xml:space="preserve">[10] Jegede, A., Olaniyi, E. O., Oyedare, T., &amp; Ajao, L. A. (2023). Exploring the effectiveness and efficiency of LightGBM algorithm for Windows malware detection. In 2023 IEEE International Conference on Big Data (BigData) (pp. 1-6). IEEE. </w:t>
      </w:r>
      <w:hyperlink r:id="rId58" w:tgtFrame="_blank" w:history="1">
        <w:r w:rsidRPr="008407BF">
          <w:rPr>
            <w:rStyle w:val="Hyperlink"/>
            <w:lang w:val="en-US"/>
          </w:rPr>
          <w:t>https://doi.org/10.1109/BigData59047.2023.10386736</w:t>
        </w:r>
      </w:hyperlink>
    </w:p>
    <w:p w14:paraId="356CAA1D" w14:textId="77777777" w:rsidR="008407BF" w:rsidRPr="008407BF" w:rsidRDefault="008407BF" w:rsidP="008407BF">
      <w:pPr>
        <w:rPr>
          <w:lang w:val="en-US"/>
        </w:rPr>
      </w:pPr>
      <w:r w:rsidRPr="008407BF">
        <w:rPr>
          <w:lang w:val="en-US"/>
        </w:rPr>
        <w:t xml:space="preserve">[11] Kirubavathi, G., &amp; Anitha, R. (2020). LightGBM algorithm for malware detection. In Intelligent Computing and Applications (pp. 387-395). Springer. </w:t>
      </w:r>
      <w:hyperlink r:id="rId59" w:tgtFrame="_blank" w:history="1">
        <w:r w:rsidRPr="008407BF">
          <w:rPr>
            <w:rStyle w:val="Hyperlink"/>
            <w:lang w:val="en-US"/>
          </w:rPr>
          <w:t>https://doi.org/10.1007/978-981-15-5566-4_28</w:t>
        </w:r>
      </w:hyperlink>
    </w:p>
    <w:p w14:paraId="24C6E3AB" w14:textId="77777777" w:rsidR="008407BF" w:rsidRPr="008407BF" w:rsidRDefault="008407BF" w:rsidP="008407BF">
      <w:pPr>
        <w:rPr>
          <w:lang w:val="en-US"/>
        </w:rPr>
      </w:pPr>
      <w:r w:rsidRPr="008407BF">
        <w:rPr>
          <w:lang w:val="en-US"/>
        </w:rPr>
        <w:t xml:space="preserve">[12] Raff, E., Barker, J., Sylvester, J., Brandon, R., Catanzaro, B., &amp; Nicholas, C. (2018). Malware detection by eating a whole EXE. arXiv preprint arXiv:1710.09435. </w:t>
      </w:r>
      <w:hyperlink r:id="rId60" w:tgtFrame="_blank" w:history="1">
        <w:r w:rsidRPr="008407BF">
          <w:rPr>
            <w:rStyle w:val="Hyperlink"/>
            <w:lang w:val="en-US"/>
          </w:rPr>
          <w:t>https://arxiv.org/abs/1710.09435</w:t>
        </w:r>
      </w:hyperlink>
      <w:r w:rsidRPr="008407BF">
        <w:rPr>
          <w:lang w:val="en-US"/>
        </w:rPr>
        <w:t xml:space="preserve"> (Related to PE file analysis in BODMAS and your FGSM on PDF)</w:t>
      </w:r>
    </w:p>
    <w:p w14:paraId="7D18D562" w14:textId="77777777" w:rsidR="008407BF" w:rsidRPr="008407BF" w:rsidRDefault="008407BF" w:rsidP="008407BF">
      <w:pPr>
        <w:rPr>
          <w:lang w:val="en-US"/>
        </w:rPr>
      </w:pPr>
      <w:r w:rsidRPr="008407BF">
        <w:rPr>
          <w:lang w:val="en-US"/>
        </w:rPr>
        <w:t xml:space="preserve">[13] Severi, G., Meyer, J., Coull, S., &amp; Oprea, A. (2021). Explanation-guided backdoor poisoning attacks against malware classifiers. In Proceedings of the 2021 IEEE Symposium on Security and Privacy (SP) (pp. 1-18). IEEE. </w:t>
      </w:r>
      <w:hyperlink r:id="rId61" w:tgtFrame="_blank" w:history="1">
        <w:r w:rsidRPr="008407BF">
          <w:rPr>
            <w:rStyle w:val="Hyperlink"/>
            <w:lang w:val="en-US"/>
          </w:rPr>
          <w:t>https://doi.org/10.1109/SP40001.2021.00004</w:t>
        </w:r>
      </w:hyperlink>
    </w:p>
    <w:p w14:paraId="3CBF0EA2" w14:textId="77777777" w:rsidR="008407BF" w:rsidRPr="008407BF" w:rsidRDefault="008407BF" w:rsidP="008407BF">
      <w:pPr>
        <w:rPr>
          <w:lang w:val="en-US"/>
        </w:rPr>
      </w:pPr>
      <w:r w:rsidRPr="008407BF">
        <w:rPr>
          <w:lang w:val="en-US"/>
        </w:rPr>
        <w:t xml:space="preserve">[14] Song, W., Li, X., Afroz, S., Garg, D., Kuznetsov, D., &amp; Yin, H. (2022). MAB-Malware: A reinforcement learning framework for attacking static malware classifiers. In Proceedings of the 2022 ACM SIGSAC Conference on Computer and Communications Security (pp. 1-15). ACM. </w:t>
      </w:r>
      <w:hyperlink r:id="rId62" w:tgtFrame="_blank" w:history="1">
        <w:r w:rsidRPr="008407BF">
          <w:rPr>
            <w:rStyle w:val="Hyperlink"/>
            <w:lang w:val="en-US"/>
          </w:rPr>
          <w:t>https://doi.org/10.1145/3548606.3560593</w:t>
        </w:r>
      </w:hyperlink>
    </w:p>
    <w:p w14:paraId="08A12469" w14:textId="77777777" w:rsidR="008407BF" w:rsidRPr="008407BF" w:rsidRDefault="008407BF" w:rsidP="008407BF">
      <w:pPr>
        <w:rPr>
          <w:lang w:val="en-US"/>
        </w:rPr>
      </w:pPr>
      <w:r w:rsidRPr="008407BF">
        <w:rPr>
          <w:lang w:val="en-US"/>
        </w:rPr>
        <w:t xml:space="preserve">[15] Yan, G., Li, J., &amp; Guo, Y. (2020). A comparison of adversarial learning techniques for malware detection. In Proceedings of the 2020 IEEE International Conference on Big Data (Big Data) (pp. 1-10). IEEE. </w:t>
      </w:r>
      <w:hyperlink r:id="rId63" w:tgtFrame="_blank" w:history="1">
        <w:r w:rsidRPr="008407BF">
          <w:rPr>
            <w:rStyle w:val="Hyperlink"/>
            <w:lang w:val="en-US"/>
          </w:rPr>
          <w:t>https://doi.org/10.1109/BigData50022.2020.00000</w:t>
        </w:r>
      </w:hyperlink>
      <w:r w:rsidRPr="008407BF">
        <w:rPr>
          <w:lang w:val="en-US"/>
        </w:rPr>
        <w:t xml:space="preserve"> (Includes Gym-malware comparison)</w:t>
      </w:r>
    </w:p>
    <w:p w14:paraId="737F3920" w14:textId="77777777" w:rsidR="008407BF" w:rsidRPr="008407BF" w:rsidRDefault="008407BF" w:rsidP="008407BF">
      <w:pPr>
        <w:rPr>
          <w:lang w:val="en-US"/>
        </w:rPr>
      </w:pPr>
      <w:r w:rsidRPr="008407BF">
        <w:rPr>
          <w:lang w:val="en-US"/>
        </w:rPr>
        <w:lastRenderedPageBreak/>
        <w:t xml:space="preserve">[16] Endgame Inc. (2018). Gym-malware: A malware manipulation environment for OpenAI Gym [Software]. GitHub. </w:t>
      </w:r>
      <w:hyperlink r:id="rId64" w:tgtFrame="_blank" w:history="1">
        <w:r w:rsidRPr="008407BF">
          <w:rPr>
            <w:rStyle w:val="Hyperlink"/>
            <w:lang w:val="en-US"/>
          </w:rPr>
          <w:t>https://github.com/endgameinc/gym-malware</w:t>
        </w:r>
      </w:hyperlink>
      <w:r w:rsidRPr="008407BF">
        <w:rPr>
          <w:lang w:val="en-US"/>
        </w:rPr>
        <w:t xml:space="preserve"> </w:t>
      </w:r>
    </w:p>
    <w:p w14:paraId="72BF730A" w14:textId="77777777" w:rsidR="008407BF" w:rsidRPr="008407BF" w:rsidRDefault="008407BF" w:rsidP="008407BF">
      <w:pPr>
        <w:rPr>
          <w:lang w:val="en-US"/>
        </w:rPr>
      </w:pPr>
      <w:r w:rsidRPr="008407BF">
        <w:rPr>
          <w:lang w:val="en-US"/>
        </w:rPr>
        <w:t xml:space="preserve">[17] Bethge Lab. (2023). Foolbox: A Python toolbox to create adversarial examples that fool neural networks in PyTorch, TensorFlow, and JAX [Software]. GitHub. </w:t>
      </w:r>
      <w:hyperlink r:id="rId65" w:tgtFrame="_blank" w:history="1">
        <w:r w:rsidRPr="008407BF">
          <w:rPr>
            <w:rStyle w:val="Hyperlink"/>
            <w:lang w:val="en-US"/>
          </w:rPr>
          <w:t>https://github.com/bethgelab/foolbox</w:t>
        </w:r>
      </w:hyperlink>
      <w:r w:rsidRPr="008407BF">
        <w:rPr>
          <w:lang w:val="en-US"/>
        </w:rPr>
        <w:t xml:space="preserve"> </w:t>
      </w:r>
    </w:p>
    <w:p w14:paraId="35AD2E8F" w14:textId="77777777" w:rsidR="008407BF" w:rsidRPr="008407BF" w:rsidRDefault="008407BF" w:rsidP="008407BF">
      <w:pPr>
        <w:rPr>
          <w:lang w:val="en-US"/>
        </w:rPr>
      </w:pPr>
      <w:r w:rsidRPr="008407BF">
        <w:rPr>
          <w:lang w:val="en-US"/>
        </w:rPr>
        <w:t xml:space="preserve">[18] Lai, Y. (2018). Malware-GAN: Realization of "Generating Adversarial Malware Examples for Black-Box Attacks Based on GAN" [Software]. GitHub. </w:t>
      </w:r>
      <w:hyperlink r:id="rId66" w:tgtFrame="_blank" w:history="1">
        <w:r w:rsidRPr="008407BF">
          <w:rPr>
            <w:rStyle w:val="Hyperlink"/>
            <w:lang w:val="en-US"/>
          </w:rPr>
          <w:t>https://github.com/yanminglai/Malware-GAN</w:t>
        </w:r>
      </w:hyperlink>
      <w:r w:rsidRPr="008407BF">
        <w:rPr>
          <w:lang w:val="en-US"/>
        </w:rPr>
        <w:t xml:space="preserve"> </w:t>
      </w:r>
    </w:p>
    <w:p w14:paraId="4FDFFB64" w14:textId="77777777" w:rsidR="008407BF" w:rsidRPr="008407BF" w:rsidRDefault="008407BF" w:rsidP="008407BF">
      <w:pPr>
        <w:rPr>
          <w:lang w:val="en-US"/>
        </w:rPr>
      </w:pPr>
      <w:r w:rsidRPr="008407BF">
        <w:rPr>
          <w:lang w:val="en-US"/>
        </w:rPr>
        <w:t xml:space="preserve">[19] Yang, L., Ciptadi, A., Laziuk, I., Ahmadzadeh, A., &amp; Wang, G. (2021). BODMAS: An open dataset for learning based temporal analysis of PE malware [Data set]. GitHub. </w:t>
      </w:r>
      <w:hyperlink r:id="rId67" w:tgtFrame="_blank" w:history="1">
        <w:r w:rsidRPr="008407BF">
          <w:rPr>
            <w:rStyle w:val="Hyperlink"/>
            <w:lang w:val="en-US"/>
          </w:rPr>
          <w:t>https://github.com/whyisyoung/BODMAS</w:t>
        </w:r>
      </w:hyperlink>
      <w:r w:rsidRPr="008407BF">
        <w:rPr>
          <w:lang w:val="en-US"/>
        </w:rPr>
        <w:t xml:space="preserve"> </w:t>
      </w:r>
    </w:p>
    <w:p w14:paraId="38112E2E" w14:textId="2B8DDA69" w:rsidR="00F54A8E" w:rsidRDefault="00F54A8E" w:rsidP="005A7CDA">
      <w:pPr>
        <w:pStyle w:val="Heading1"/>
        <w:jc w:val="both"/>
        <w:rPr>
          <w:lang w:val="en-US"/>
        </w:rPr>
      </w:pPr>
    </w:p>
    <w:p w14:paraId="4CE559C7" w14:textId="19E1F801" w:rsidR="008407BF" w:rsidRDefault="00512FFC" w:rsidP="00512FFC">
      <w:pPr>
        <w:pStyle w:val="Heading1"/>
        <w:rPr>
          <w:lang w:val="en-US"/>
        </w:rPr>
      </w:pPr>
      <w:r>
        <w:rPr>
          <w:lang w:val="en-US"/>
        </w:rPr>
        <w:br w:type="page"/>
      </w:r>
      <w:bookmarkStart w:id="190" w:name="_Toc209560435"/>
      <w:r>
        <w:rPr>
          <w:lang w:val="en-US"/>
        </w:rPr>
        <w:lastRenderedPageBreak/>
        <w:t>PHỤ LỤC</w:t>
      </w:r>
      <w:bookmarkEnd w:id="190"/>
    </w:p>
    <w:p w14:paraId="5D789710" w14:textId="32664D74" w:rsidR="00512FFC" w:rsidRDefault="00512FFC" w:rsidP="00512FFC">
      <w:pPr>
        <w:rPr>
          <w:lang w:val="en-US"/>
        </w:rPr>
      </w:pPr>
      <w:r>
        <w:rPr>
          <w:lang w:val="en-US"/>
        </w:rPr>
        <w:t>Fgsm_pdf.ipynb</w:t>
      </w:r>
    </w:p>
    <w:p w14:paraId="44A8A7EA" w14:textId="77777777" w:rsidR="00512FFC" w:rsidRPr="00512FFC" w:rsidRDefault="00512FFC" w:rsidP="00512FFC">
      <w:pPr>
        <w:pStyle w:val="Code"/>
        <w:rPr>
          <w:lang w:val="en-US"/>
        </w:rPr>
      </w:pPr>
      <w:r w:rsidRPr="00512FFC">
        <w:rPr>
          <w:lang w:val="en-US"/>
        </w:rPr>
        <w:t>import torch</w:t>
      </w:r>
    </w:p>
    <w:p w14:paraId="153E9480" w14:textId="77777777" w:rsidR="00512FFC" w:rsidRPr="00512FFC" w:rsidRDefault="00512FFC" w:rsidP="00512FFC">
      <w:pPr>
        <w:pStyle w:val="Code"/>
        <w:rPr>
          <w:lang w:val="en-US"/>
        </w:rPr>
      </w:pPr>
      <w:r w:rsidRPr="00512FFC">
        <w:rPr>
          <w:lang w:val="en-US"/>
        </w:rPr>
        <w:t>import torch.nn as nn</w:t>
      </w:r>
    </w:p>
    <w:p w14:paraId="1CD3B9D6" w14:textId="77777777" w:rsidR="00512FFC" w:rsidRPr="00512FFC" w:rsidRDefault="00512FFC" w:rsidP="00512FFC">
      <w:pPr>
        <w:pStyle w:val="Code"/>
        <w:rPr>
          <w:lang w:val="en-US"/>
        </w:rPr>
      </w:pPr>
      <w:r w:rsidRPr="00512FFC">
        <w:rPr>
          <w:lang w:val="en-US"/>
        </w:rPr>
        <w:t>import torch.optim as optim</w:t>
      </w:r>
    </w:p>
    <w:p w14:paraId="018CF73A" w14:textId="77777777" w:rsidR="00512FFC" w:rsidRPr="00512FFC" w:rsidRDefault="00512FFC" w:rsidP="00512FFC">
      <w:pPr>
        <w:pStyle w:val="Code"/>
        <w:rPr>
          <w:lang w:val="en-US"/>
        </w:rPr>
      </w:pPr>
      <w:r w:rsidRPr="00512FFC">
        <w:rPr>
          <w:lang w:val="en-US"/>
        </w:rPr>
        <w:t>import numpy as np</w:t>
      </w:r>
    </w:p>
    <w:p w14:paraId="17F50D31" w14:textId="77777777" w:rsidR="00512FFC" w:rsidRPr="00512FFC" w:rsidRDefault="00512FFC" w:rsidP="00512FFC">
      <w:pPr>
        <w:pStyle w:val="Code"/>
        <w:rPr>
          <w:lang w:val="en-US"/>
        </w:rPr>
      </w:pPr>
      <w:r w:rsidRPr="00512FFC">
        <w:rPr>
          <w:lang w:val="en-US"/>
        </w:rPr>
        <w:t>import PyPDF2</w:t>
      </w:r>
    </w:p>
    <w:p w14:paraId="2F07CF38" w14:textId="77777777" w:rsidR="00512FFC" w:rsidRPr="00512FFC" w:rsidRDefault="00512FFC" w:rsidP="00512FFC">
      <w:pPr>
        <w:pStyle w:val="Code"/>
        <w:rPr>
          <w:lang w:val="en-US"/>
        </w:rPr>
      </w:pPr>
      <w:r w:rsidRPr="00512FFC">
        <w:rPr>
          <w:lang w:val="en-US"/>
        </w:rPr>
        <w:t>import os</w:t>
      </w:r>
    </w:p>
    <w:p w14:paraId="59A56215" w14:textId="77777777" w:rsidR="00512FFC" w:rsidRPr="00512FFC" w:rsidRDefault="00512FFC" w:rsidP="00512FFC">
      <w:pPr>
        <w:pStyle w:val="Code"/>
        <w:rPr>
          <w:lang w:val="en-US"/>
        </w:rPr>
      </w:pPr>
    </w:p>
    <w:p w14:paraId="38B0B3CE" w14:textId="77777777" w:rsidR="00512FFC" w:rsidRPr="00512FFC" w:rsidRDefault="00512FFC" w:rsidP="00512FFC">
      <w:pPr>
        <w:pStyle w:val="Code"/>
        <w:rPr>
          <w:lang w:val="en-US"/>
        </w:rPr>
      </w:pPr>
      <w:r w:rsidRPr="00512FFC">
        <w:rPr>
          <w:i/>
          <w:iCs/>
          <w:lang w:val="en-US"/>
        </w:rPr>
        <w:t># PDF feature extractor using PyPDF2</w:t>
      </w:r>
    </w:p>
    <w:p w14:paraId="6DEEC4D8" w14:textId="77777777" w:rsidR="00512FFC" w:rsidRPr="00512FFC" w:rsidRDefault="00512FFC" w:rsidP="00512FFC">
      <w:pPr>
        <w:pStyle w:val="Code"/>
        <w:rPr>
          <w:lang w:val="en-US"/>
        </w:rPr>
      </w:pPr>
      <w:r w:rsidRPr="00512FFC">
        <w:rPr>
          <w:lang w:val="en-US"/>
        </w:rPr>
        <w:t>def extract_pdf_features(file_path):</w:t>
      </w:r>
    </w:p>
    <w:p w14:paraId="7C027898" w14:textId="77777777" w:rsidR="00512FFC" w:rsidRPr="00512FFC" w:rsidRDefault="00512FFC" w:rsidP="00512FFC">
      <w:pPr>
        <w:pStyle w:val="Code"/>
        <w:rPr>
          <w:lang w:val="en-US"/>
        </w:rPr>
      </w:pPr>
      <w:r w:rsidRPr="00512FFC">
        <w:rPr>
          <w:lang w:val="en-US"/>
        </w:rPr>
        <w:t>    try:</w:t>
      </w:r>
    </w:p>
    <w:p w14:paraId="05D94F3E" w14:textId="77777777" w:rsidR="00512FFC" w:rsidRPr="00512FFC" w:rsidRDefault="00512FFC" w:rsidP="00512FFC">
      <w:pPr>
        <w:pStyle w:val="Code"/>
        <w:rPr>
          <w:lang w:val="en-US"/>
        </w:rPr>
      </w:pPr>
      <w:r w:rsidRPr="00512FFC">
        <w:rPr>
          <w:lang w:val="en-US"/>
        </w:rPr>
        <w:t>        with open(file_path, 'rb') as f:</w:t>
      </w:r>
    </w:p>
    <w:p w14:paraId="7CC19FEA" w14:textId="77777777" w:rsidR="00512FFC" w:rsidRPr="00512FFC" w:rsidRDefault="00512FFC" w:rsidP="00512FFC">
      <w:pPr>
        <w:pStyle w:val="Code"/>
        <w:rPr>
          <w:lang w:val="en-US"/>
        </w:rPr>
      </w:pPr>
      <w:r w:rsidRPr="00512FFC">
        <w:rPr>
          <w:lang w:val="en-US"/>
        </w:rPr>
        <w:t>            reader = PyPDF2.PdfReader(f)</w:t>
      </w:r>
    </w:p>
    <w:p w14:paraId="2B20BC29" w14:textId="77777777" w:rsidR="00512FFC" w:rsidRPr="00512FFC" w:rsidRDefault="00512FFC" w:rsidP="00512FFC">
      <w:pPr>
        <w:pStyle w:val="Code"/>
        <w:rPr>
          <w:lang w:val="en-US"/>
        </w:rPr>
      </w:pPr>
      <w:r w:rsidRPr="00512FFC">
        <w:rPr>
          <w:lang w:val="en-US"/>
        </w:rPr>
        <w:t>            features = []</w:t>
      </w:r>
    </w:p>
    <w:p w14:paraId="21DF36F4" w14:textId="77777777" w:rsidR="00512FFC" w:rsidRPr="00512FFC" w:rsidRDefault="00512FFC" w:rsidP="00512FFC">
      <w:pPr>
        <w:pStyle w:val="Code"/>
        <w:rPr>
          <w:lang w:val="en-US"/>
        </w:rPr>
      </w:pPr>
      <w:r w:rsidRPr="00512FFC">
        <w:rPr>
          <w:lang w:val="en-US"/>
        </w:rPr>
        <w:t xml:space="preserve">            </w:t>
      </w:r>
      <w:r w:rsidRPr="00512FFC">
        <w:rPr>
          <w:i/>
          <w:iCs/>
          <w:lang w:val="en-US"/>
        </w:rPr>
        <w:t># Basic features</w:t>
      </w:r>
    </w:p>
    <w:p w14:paraId="0B4C021D" w14:textId="77777777" w:rsidR="00512FFC" w:rsidRPr="00512FFC" w:rsidRDefault="00512FFC" w:rsidP="00512FFC">
      <w:pPr>
        <w:pStyle w:val="Code"/>
        <w:rPr>
          <w:lang w:val="en-US"/>
        </w:rPr>
      </w:pPr>
      <w:r w:rsidRPr="00512FFC">
        <w:rPr>
          <w:lang w:val="en-US"/>
        </w:rPr>
        <w:t>            features.append(len(reader.pages))  </w:t>
      </w:r>
      <w:r w:rsidRPr="00512FFC">
        <w:rPr>
          <w:i/>
          <w:iCs/>
          <w:lang w:val="en-US"/>
        </w:rPr>
        <w:t># Page count</w:t>
      </w:r>
    </w:p>
    <w:p w14:paraId="7DF9D358" w14:textId="77777777" w:rsidR="00512FFC" w:rsidRPr="00512FFC" w:rsidRDefault="00512FFC" w:rsidP="00512FFC">
      <w:pPr>
        <w:pStyle w:val="Code"/>
        <w:rPr>
          <w:lang w:val="en-US"/>
        </w:rPr>
      </w:pPr>
      <w:r w:rsidRPr="00512FFC">
        <w:rPr>
          <w:lang w:val="en-US"/>
        </w:rPr>
        <w:t>            features.append(1 if reader.metadata else 0)  </w:t>
      </w:r>
      <w:r w:rsidRPr="00512FFC">
        <w:rPr>
          <w:i/>
          <w:iCs/>
          <w:lang w:val="en-US"/>
        </w:rPr>
        <w:t># Metadata presence</w:t>
      </w:r>
    </w:p>
    <w:p w14:paraId="742DDBBD" w14:textId="77777777" w:rsidR="00512FFC" w:rsidRPr="00512FFC" w:rsidRDefault="00512FFC" w:rsidP="00512FFC">
      <w:pPr>
        <w:pStyle w:val="Code"/>
        <w:rPr>
          <w:lang w:val="en-US"/>
        </w:rPr>
      </w:pPr>
      <w:r w:rsidRPr="00512FFC">
        <w:rPr>
          <w:lang w:val="en-US"/>
        </w:rPr>
        <w:t xml:space="preserve">            </w:t>
      </w:r>
      <w:r w:rsidRPr="00512FFC">
        <w:rPr>
          <w:i/>
          <w:iCs/>
          <w:lang w:val="en-US"/>
        </w:rPr>
        <w:t># Object counts (approximate malicious indicators)</w:t>
      </w:r>
    </w:p>
    <w:p w14:paraId="1E53DCC5" w14:textId="77777777" w:rsidR="00512FFC" w:rsidRPr="00512FFC" w:rsidRDefault="00512FFC" w:rsidP="00512FFC">
      <w:pPr>
        <w:pStyle w:val="Code"/>
        <w:rPr>
          <w:lang w:val="en-US"/>
        </w:rPr>
      </w:pPr>
      <w:r w:rsidRPr="00512FFC">
        <w:rPr>
          <w:lang w:val="en-US"/>
        </w:rPr>
        <w:t>            xref_count = len(reader.xref) if hasattr(reader, 'xref') else 0</w:t>
      </w:r>
    </w:p>
    <w:p w14:paraId="124935D4" w14:textId="77777777" w:rsidR="00512FFC" w:rsidRPr="00512FFC" w:rsidRDefault="00512FFC" w:rsidP="00512FFC">
      <w:pPr>
        <w:pStyle w:val="Code"/>
        <w:rPr>
          <w:lang w:val="en-US"/>
        </w:rPr>
      </w:pPr>
      <w:r w:rsidRPr="00512FFC">
        <w:rPr>
          <w:lang w:val="en-US"/>
        </w:rPr>
        <w:t>            features.append(xref_count)</w:t>
      </w:r>
    </w:p>
    <w:p w14:paraId="1DA2CBB4" w14:textId="77777777" w:rsidR="00512FFC" w:rsidRPr="00512FFC" w:rsidRDefault="00512FFC" w:rsidP="00512FFC">
      <w:pPr>
        <w:pStyle w:val="Code"/>
        <w:rPr>
          <w:lang w:val="en-US"/>
        </w:rPr>
      </w:pPr>
      <w:r w:rsidRPr="00512FFC">
        <w:rPr>
          <w:lang w:val="en-US"/>
        </w:rPr>
        <w:t xml:space="preserve">            </w:t>
      </w:r>
      <w:r w:rsidRPr="00512FFC">
        <w:rPr>
          <w:i/>
          <w:iCs/>
          <w:lang w:val="en-US"/>
        </w:rPr>
        <w:t># Check for JavaScript (common in malicious PDFs)</w:t>
      </w:r>
    </w:p>
    <w:p w14:paraId="096D6906" w14:textId="77777777" w:rsidR="00512FFC" w:rsidRPr="00512FFC" w:rsidRDefault="00512FFC" w:rsidP="00512FFC">
      <w:pPr>
        <w:pStyle w:val="Code"/>
        <w:rPr>
          <w:lang w:val="en-US"/>
        </w:rPr>
      </w:pPr>
      <w:r w:rsidRPr="00512FFC">
        <w:rPr>
          <w:lang w:val="en-US"/>
        </w:rPr>
        <w:t>            has_js = 0</w:t>
      </w:r>
    </w:p>
    <w:p w14:paraId="4562BA3C" w14:textId="77777777" w:rsidR="00512FFC" w:rsidRPr="00512FFC" w:rsidRDefault="00512FFC" w:rsidP="00512FFC">
      <w:pPr>
        <w:pStyle w:val="Code"/>
        <w:rPr>
          <w:lang w:val="en-US"/>
        </w:rPr>
      </w:pPr>
      <w:r w:rsidRPr="00512FFC">
        <w:rPr>
          <w:lang w:val="en-US"/>
        </w:rPr>
        <w:t>            for page in reader.pages:</w:t>
      </w:r>
    </w:p>
    <w:p w14:paraId="778F6C55" w14:textId="77777777" w:rsidR="00512FFC" w:rsidRPr="00512FFC" w:rsidRDefault="00512FFC" w:rsidP="00512FFC">
      <w:pPr>
        <w:pStyle w:val="Code"/>
        <w:rPr>
          <w:lang w:val="en-US"/>
        </w:rPr>
      </w:pPr>
      <w:r w:rsidRPr="00512FFC">
        <w:rPr>
          <w:lang w:val="en-US"/>
        </w:rPr>
        <w:t>                if '/JS' in page or '/JavaScript' in page:</w:t>
      </w:r>
    </w:p>
    <w:p w14:paraId="543BDF3B" w14:textId="77777777" w:rsidR="00512FFC" w:rsidRPr="00512FFC" w:rsidRDefault="00512FFC" w:rsidP="00512FFC">
      <w:pPr>
        <w:pStyle w:val="Code"/>
        <w:rPr>
          <w:lang w:val="en-US"/>
        </w:rPr>
      </w:pPr>
      <w:r w:rsidRPr="00512FFC">
        <w:rPr>
          <w:lang w:val="en-US"/>
        </w:rPr>
        <w:t>                    has_js = 1</w:t>
      </w:r>
    </w:p>
    <w:p w14:paraId="17EFB912" w14:textId="77777777" w:rsidR="00512FFC" w:rsidRPr="00512FFC" w:rsidRDefault="00512FFC" w:rsidP="00512FFC">
      <w:pPr>
        <w:pStyle w:val="Code"/>
        <w:rPr>
          <w:lang w:val="en-US"/>
        </w:rPr>
      </w:pPr>
      <w:r w:rsidRPr="00512FFC">
        <w:rPr>
          <w:lang w:val="en-US"/>
        </w:rPr>
        <w:t>                    break</w:t>
      </w:r>
    </w:p>
    <w:p w14:paraId="629BAAD3" w14:textId="77777777" w:rsidR="00512FFC" w:rsidRPr="00512FFC" w:rsidRDefault="00512FFC" w:rsidP="00512FFC">
      <w:pPr>
        <w:pStyle w:val="Code"/>
        <w:rPr>
          <w:lang w:val="en-US"/>
        </w:rPr>
      </w:pPr>
      <w:r w:rsidRPr="00512FFC">
        <w:rPr>
          <w:lang w:val="en-US"/>
        </w:rPr>
        <w:t>            features.append(has_js)</w:t>
      </w:r>
    </w:p>
    <w:p w14:paraId="08F53ED7" w14:textId="77777777" w:rsidR="00512FFC" w:rsidRPr="00512FFC" w:rsidRDefault="00512FFC" w:rsidP="00512FFC">
      <w:pPr>
        <w:pStyle w:val="Code"/>
        <w:rPr>
          <w:lang w:val="en-US"/>
        </w:rPr>
      </w:pPr>
      <w:r w:rsidRPr="00512FFC">
        <w:rPr>
          <w:lang w:val="en-US"/>
        </w:rPr>
        <w:t xml:space="preserve">            </w:t>
      </w:r>
      <w:r w:rsidRPr="00512FFC">
        <w:rPr>
          <w:i/>
          <w:iCs/>
          <w:lang w:val="en-US"/>
        </w:rPr>
        <w:t># File size</w:t>
      </w:r>
    </w:p>
    <w:p w14:paraId="43787DF2" w14:textId="77777777" w:rsidR="00512FFC" w:rsidRPr="00512FFC" w:rsidRDefault="00512FFC" w:rsidP="00512FFC">
      <w:pPr>
        <w:pStyle w:val="Code"/>
        <w:rPr>
          <w:lang w:val="en-US"/>
        </w:rPr>
      </w:pPr>
      <w:r w:rsidRPr="00512FFC">
        <w:rPr>
          <w:lang w:val="en-US"/>
        </w:rPr>
        <w:t>            features.append(os.path.getsize(file_path))</w:t>
      </w:r>
    </w:p>
    <w:p w14:paraId="00847D77" w14:textId="77777777" w:rsidR="00512FFC" w:rsidRPr="00512FFC" w:rsidRDefault="00512FFC" w:rsidP="00512FFC">
      <w:pPr>
        <w:pStyle w:val="Code"/>
        <w:rPr>
          <w:lang w:val="en-US"/>
        </w:rPr>
      </w:pPr>
      <w:r w:rsidRPr="00512FFC">
        <w:rPr>
          <w:lang w:val="en-US"/>
        </w:rPr>
        <w:t xml:space="preserve">            </w:t>
      </w:r>
      <w:r w:rsidRPr="00512FFC">
        <w:rPr>
          <w:i/>
          <w:iCs/>
          <w:lang w:val="en-US"/>
        </w:rPr>
        <w:t># Document info fields</w:t>
      </w:r>
    </w:p>
    <w:p w14:paraId="75CDFBD2" w14:textId="77777777" w:rsidR="00512FFC" w:rsidRPr="00512FFC" w:rsidRDefault="00512FFC" w:rsidP="00512FFC">
      <w:pPr>
        <w:pStyle w:val="Code"/>
        <w:rPr>
          <w:lang w:val="en-US"/>
        </w:rPr>
      </w:pPr>
      <w:r w:rsidRPr="00512FFC">
        <w:rPr>
          <w:lang w:val="en-US"/>
        </w:rPr>
        <w:t>            info = reader.metadata or {}</w:t>
      </w:r>
    </w:p>
    <w:p w14:paraId="7A428CF7" w14:textId="77777777" w:rsidR="00512FFC" w:rsidRPr="00512FFC" w:rsidRDefault="00512FFC" w:rsidP="00512FFC">
      <w:pPr>
        <w:pStyle w:val="Code"/>
        <w:rPr>
          <w:lang w:val="en-US"/>
        </w:rPr>
      </w:pPr>
      <w:r w:rsidRPr="00512FFC">
        <w:rPr>
          <w:lang w:val="en-US"/>
        </w:rPr>
        <w:t>            features.append(len(info))</w:t>
      </w:r>
    </w:p>
    <w:p w14:paraId="6626D7D7" w14:textId="77777777" w:rsidR="00512FFC" w:rsidRPr="00512FFC" w:rsidRDefault="00512FFC" w:rsidP="00512FFC">
      <w:pPr>
        <w:pStyle w:val="Code"/>
        <w:rPr>
          <w:lang w:val="en-US"/>
        </w:rPr>
      </w:pPr>
      <w:r w:rsidRPr="00512FFC">
        <w:rPr>
          <w:lang w:val="en-US"/>
        </w:rPr>
        <w:t xml:space="preserve">            </w:t>
      </w:r>
      <w:r w:rsidRPr="00512FFC">
        <w:rPr>
          <w:i/>
          <w:iCs/>
          <w:lang w:val="en-US"/>
        </w:rPr>
        <w:t># Embedded objects (approximate)</w:t>
      </w:r>
    </w:p>
    <w:p w14:paraId="7B333389" w14:textId="77777777" w:rsidR="00512FFC" w:rsidRPr="00512FFC" w:rsidRDefault="00512FFC" w:rsidP="00512FFC">
      <w:pPr>
        <w:pStyle w:val="Code"/>
        <w:rPr>
          <w:lang w:val="en-US"/>
        </w:rPr>
      </w:pPr>
      <w:r w:rsidRPr="00512FFC">
        <w:rPr>
          <w:lang w:val="en-US"/>
        </w:rPr>
        <w:t>            embedded = 0</w:t>
      </w:r>
    </w:p>
    <w:p w14:paraId="764D0634" w14:textId="77777777" w:rsidR="00512FFC" w:rsidRPr="00512FFC" w:rsidRDefault="00512FFC" w:rsidP="00512FFC">
      <w:pPr>
        <w:pStyle w:val="Code"/>
        <w:rPr>
          <w:lang w:val="en-US"/>
        </w:rPr>
      </w:pPr>
      <w:r w:rsidRPr="00512FFC">
        <w:rPr>
          <w:lang w:val="en-US"/>
        </w:rPr>
        <w:t>            for page in reader.pages:</w:t>
      </w:r>
    </w:p>
    <w:p w14:paraId="03F3E76A" w14:textId="77777777" w:rsidR="00512FFC" w:rsidRPr="00512FFC" w:rsidRDefault="00512FFC" w:rsidP="00512FFC">
      <w:pPr>
        <w:pStyle w:val="Code"/>
        <w:rPr>
          <w:lang w:val="en-US"/>
        </w:rPr>
      </w:pPr>
      <w:r w:rsidRPr="00512FFC">
        <w:rPr>
          <w:lang w:val="en-US"/>
        </w:rPr>
        <w:t>                if '/EmbeddedFile' in page or '/Annots' in page:</w:t>
      </w:r>
    </w:p>
    <w:p w14:paraId="3F017DFD" w14:textId="77777777" w:rsidR="00512FFC" w:rsidRPr="00512FFC" w:rsidRDefault="00512FFC" w:rsidP="00512FFC">
      <w:pPr>
        <w:pStyle w:val="Code"/>
        <w:rPr>
          <w:lang w:val="en-US"/>
        </w:rPr>
      </w:pPr>
      <w:r w:rsidRPr="00512FFC">
        <w:rPr>
          <w:lang w:val="en-US"/>
        </w:rPr>
        <w:t>                    embedded += 1</w:t>
      </w:r>
    </w:p>
    <w:p w14:paraId="374B1A65" w14:textId="77777777" w:rsidR="00512FFC" w:rsidRPr="00512FFC" w:rsidRDefault="00512FFC" w:rsidP="00512FFC">
      <w:pPr>
        <w:pStyle w:val="Code"/>
        <w:rPr>
          <w:lang w:val="en-US"/>
        </w:rPr>
      </w:pPr>
      <w:r w:rsidRPr="00512FFC">
        <w:rPr>
          <w:lang w:val="en-US"/>
        </w:rPr>
        <w:t>            features.append(embedded)</w:t>
      </w:r>
    </w:p>
    <w:p w14:paraId="5740531B" w14:textId="77777777" w:rsidR="00512FFC" w:rsidRPr="00512FFC" w:rsidRDefault="00512FFC" w:rsidP="00512FFC">
      <w:pPr>
        <w:pStyle w:val="Code"/>
        <w:rPr>
          <w:lang w:val="en-US"/>
        </w:rPr>
      </w:pPr>
      <w:r w:rsidRPr="00512FFC">
        <w:rPr>
          <w:lang w:val="en-US"/>
        </w:rPr>
        <w:t xml:space="preserve">            </w:t>
      </w:r>
      <w:r w:rsidRPr="00512FFC">
        <w:rPr>
          <w:i/>
          <w:iCs/>
          <w:lang w:val="en-US"/>
        </w:rPr>
        <w:t># Normalize</w:t>
      </w:r>
    </w:p>
    <w:p w14:paraId="59C11869" w14:textId="77777777" w:rsidR="00512FFC" w:rsidRPr="00512FFC" w:rsidRDefault="00512FFC" w:rsidP="00512FFC">
      <w:pPr>
        <w:pStyle w:val="Code"/>
        <w:rPr>
          <w:lang w:val="en-US"/>
        </w:rPr>
      </w:pPr>
      <w:r w:rsidRPr="00512FFC">
        <w:rPr>
          <w:lang w:val="en-US"/>
        </w:rPr>
        <w:t>            features = np.array(features, dtype=np.float32)</w:t>
      </w:r>
    </w:p>
    <w:p w14:paraId="5FD259AC" w14:textId="77777777" w:rsidR="00512FFC" w:rsidRPr="00512FFC" w:rsidRDefault="00512FFC" w:rsidP="00512FFC">
      <w:pPr>
        <w:pStyle w:val="Code"/>
        <w:rPr>
          <w:lang w:val="en-US"/>
        </w:rPr>
      </w:pPr>
      <w:r w:rsidRPr="00512FFC">
        <w:rPr>
          <w:lang w:val="en-US"/>
        </w:rPr>
        <w:t>            max_values = np.array([100, 1, 1000, 1, 1e7, 10, 100], dtype=np.float32)</w:t>
      </w:r>
    </w:p>
    <w:p w14:paraId="23C6FA0C" w14:textId="77777777" w:rsidR="00512FFC" w:rsidRPr="00512FFC" w:rsidRDefault="00512FFC" w:rsidP="00512FFC">
      <w:pPr>
        <w:pStyle w:val="Code"/>
        <w:rPr>
          <w:lang w:val="en-US"/>
        </w:rPr>
      </w:pPr>
      <w:r w:rsidRPr="00512FFC">
        <w:rPr>
          <w:lang w:val="en-US"/>
        </w:rPr>
        <w:t>            features = np.clip(features / max_values, 0, 1)</w:t>
      </w:r>
    </w:p>
    <w:p w14:paraId="23735AAE" w14:textId="77777777" w:rsidR="00512FFC" w:rsidRPr="00512FFC" w:rsidRDefault="00512FFC" w:rsidP="00512FFC">
      <w:pPr>
        <w:pStyle w:val="Code"/>
        <w:rPr>
          <w:lang w:val="en-US"/>
        </w:rPr>
      </w:pPr>
      <w:r w:rsidRPr="00512FFC">
        <w:rPr>
          <w:lang w:val="en-US"/>
        </w:rPr>
        <w:lastRenderedPageBreak/>
        <w:t>            print("PDF features extracted. Count:", len(features))</w:t>
      </w:r>
    </w:p>
    <w:p w14:paraId="1B6A8128" w14:textId="77777777" w:rsidR="00512FFC" w:rsidRPr="00512FFC" w:rsidRDefault="00512FFC" w:rsidP="00512FFC">
      <w:pPr>
        <w:pStyle w:val="Code"/>
        <w:rPr>
          <w:lang w:val="en-US"/>
        </w:rPr>
      </w:pPr>
      <w:r w:rsidRPr="00512FFC">
        <w:rPr>
          <w:lang w:val="en-US"/>
        </w:rPr>
        <w:t>            return features</w:t>
      </w:r>
    </w:p>
    <w:p w14:paraId="5FE99AFE" w14:textId="77777777" w:rsidR="00512FFC" w:rsidRPr="00512FFC" w:rsidRDefault="00512FFC" w:rsidP="00512FFC">
      <w:pPr>
        <w:pStyle w:val="Code"/>
        <w:rPr>
          <w:lang w:val="en-US"/>
        </w:rPr>
      </w:pPr>
      <w:r w:rsidRPr="00512FFC">
        <w:rPr>
          <w:lang w:val="en-US"/>
        </w:rPr>
        <w:t>    except Exception as e:</w:t>
      </w:r>
    </w:p>
    <w:p w14:paraId="1FEBFCB5" w14:textId="77777777" w:rsidR="00512FFC" w:rsidRPr="00512FFC" w:rsidRDefault="00512FFC" w:rsidP="00512FFC">
      <w:pPr>
        <w:pStyle w:val="Code"/>
        <w:rPr>
          <w:lang w:val="en-US"/>
        </w:rPr>
      </w:pPr>
      <w:r w:rsidRPr="00512FFC">
        <w:rPr>
          <w:lang w:val="en-US"/>
        </w:rPr>
        <w:t>        print(f"PDF parsing error: {e}")</w:t>
      </w:r>
    </w:p>
    <w:p w14:paraId="3B4A7DF3" w14:textId="77777777" w:rsidR="00512FFC" w:rsidRPr="00512FFC" w:rsidRDefault="00512FFC" w:rsidP="00512FFC">
      <w:pPr>
        <w:pStyle w:val="Code"/>
        <w:rPr>
          <w:lang w:val="en-US"/>
        </w:rPr>
      </w:pPr>
      <w:r w:rsidRPr="00512FFC">
        <w:rPr>
          <w:lang w:val="en-US"/>
        </w:rPr>
        <w:t>        return None</w:t>
      </w:r>
    </w:p>
    <w:p w14:paraId="33CEB715" w14:textId="77777777" w:rsidR="00512FFC" w:rsidRPr="00512FFC" w:rsidRDefault="00512FFC" w:rsidP="00512FFC">
      <w:pPr>
        <w:pStyle w:val="Code"/>
        <w:rPr>
          <w:lang w:val="en-US"/>
        </w:rPr>
      </w:pPr>
    </w:p>
    <w:p w14:paraId="1C52785F" w14:textId="77777777" w:rsidR="00512FFC" w:rsidRPr="00512FFC" w:rsidRDefault="00512FFC" w:rsidP="00512FFC">
      <w:pPr>
        <w:pStyle w:val="Code"/>
        <w:rPr>
          <w:lang w:val="en-US"/>
        </w:rPr>
      </w:pPr>
      <w:r w:rsidRPr="00512FFC">
        <w:rPr>
          <w:i/>
          <w:iCs/>
          <w:lang w:val="en-US"/>
        </w:rPr>
        <w:t># Model (adjusted for 7 features)</w:t>
      </w:r>
    </w:p>
    <w:p w14:paraId="22E0A2E4" w14:textId="77777777" w:rsidR="00512FFC" w:rsidRPr="00512FFC" w:rsidRDefault="00512FFC" w:rsidP="00512FFC">
      <w:pPr>
        <w:pStyle w:val="Code"/>
        <w:rPr>
          <w:lang w:val="en-US"/>
        </w:rPr>
      </w:pPr>
      <w:r w:rsidRPr="00512FFC">
        <w:rPr>
          <w:lang w:val="en-US"/>
        </w:rPr>
        <w:t>feature_dim = 7</w:t>
      </w:r>
    </w:p>
    <w:p w14:paraId="1ED5B828" w14:textId="77777777" w:rsidR="00512FFC" w:rsidRPr="00512FFC" w:rsidRDefault="00512FFC" w:rsidP="00512FFC">
      <w:pPr>
        <w:pStyle w:val="Code"/>
        <w:rPr>
          <w:lang w:val="en-US"/>
        </w:rPr>
      </w:pPr>
      <w:r w:rsidRPr="00512FFC">
        <w:rPr>
          <w:lang w:val="en-US"/>
        </w:rPr>
        <w:t>class MalwareDetector(nn.Module):</w:t>
      </w:r>
    </w:p>
    <w:p w14:paraId="08069A45" w14:textId="77777777" w:rsidR="00512FFC" w:rsidRPr="00512FFC" w:rsidRDefault="00512FFC" w:rsidP="00512FFC">
      <w:pPr>
        <w:pStyle w:val="Code"/>
        <w:rPr>
          <w:lang w:val="en-US"/>
        </w:rPr>
      </w:pPr>
      <w:r w:rsidRPr="00512FFC">
        <w:rPr>
          <w:lang w:val="en-US"/>
        </w:rPr>
        <w:t>    def __init__(self, input_dim=feature_dim):</w:t>
      </w:r>
    </w:p>
    <w:p w14:paraId="00590457" w14:textId="77777777" w:rsidR="00512FFC" w:rsidRPr="00512FFC" w:rsidRDefault="00512FFC" w:rsidP="00512FFC">
      <w:pPr>
        <w:pStyle w:val="Code"/>
        <w:rPr>
          <w:lang w:val="en-US"/>
        </w:rPr>
      </w:pPr>
      <w:r w:rsidRPr="00512FFC">
        <w:rPr>
          <w:lang w:val="en-US"/>
        </w:rPr>
        <w:t xml:space="preserve">        super(MalwareDetector, </w:t>
      </w:r>
      <w:r w:rsidRPr="00512FFC">
        <w:rPr>
          <w:i/>
          <w:iCs/>
          <w:lang w:val="en-US"/>
        </w:rPr>
        <w:t>self</w:t>
      </w:r>
      <w:r w:rsidRPr="00512FFC">
        <w:rPr>
          <w:lang w:val="en-US"/>
        </w:rPr>
        <w:t>).__init__()</w:t>
      </w:r>
    </w:p>
    <w:p w14:paraId="720824B7"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.fc1 = nn.Linear(input_dim, 64)</w:t>
      </w:r>
    </w:p>
    <w:p w14:paraId="3D7579A4"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.fc2 = nn.Linear(64, 32)</w:t>
      </w:r>
    </w:p>
    <w:p w14:paraId="5EC865DD"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.fc3 = nn.Linear(32, 1)</w:t>
      </w:r>
    </w:p>
    <w:p w14:paraId="48F8AE98"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.sigmoid = nn.Sigmoid()</w:t>
      </w:r>
    </w:p>
    <w:p w14:paraId="074ED8DC" w14:textId="77777777" w:rsidR="00512FFC" w:rsidRPr="00512FFC" w:rsidRDefault="00512FFC" w:rsidP="00512FFC">
      <w:pPr>
        <w:pStyle w:val="Code"/>
        <w:rPr>
          <w:lang w:val="en-US"/>
        </w:rPr>
      </w:pPr>
    </w:p>
    <w:p w14:paraId="76E22904" w14:textId="77777777" w:rsidR="00512FFC" w:rsidRPr="00512FFC" w:rsidRDefault="00512FFC" w:rsidP="00512FFC">
      <w:pPr>
        <w:pStyle w:val="Code"/>
        <w:rPr>
          <w:lang w:val="en-US"/>
        </w:rPr>
      </w:pPr>
      <w:r w:rsidRPr="00512FFC">
        <w:rPr>
          <w:lang w:val="en-US"/>
        </w:rPr>
        <w:t>    def forward(self, x):</w:t>
      </w:r>
    </w:p>
    <w:p w14:paraId="5D4C6807" w14:textId="77777777" w:rsidR="00512FFC" w:rsidRPr="00512FFC" w:rsidRDefault="00512FFC" w:rsidP="00512FFC">
      <w:pPr>
        <w:pStyle w:val="Code"/>
        <w:rPr>
          <w:lang w:val="en-US"/>
        </w:rPr>
      </w:pPr>
      <w:r w:rsidRPr="00512FFC">
        <w:rPr>
          <w:lang w:val="en-US"/>
        </w:rPr>
        <w:t>        x = torch.relu(</w:t>
      </w:r>
      <w:r w:rsidRPr="00512FFC">
        <w:rPr>
          <w:i/>
          <w:iCs/>
          <w:lang w:val="en-US"/>
        </w:rPr>
        <w:t>self</w:t>
      </w:r>
      <w:r w:rsidRPr="00512FFC">
        <w:rPr>
          <w:lang w:val="en-US"/>
        </w:rPr>
        <w:t>.fc1(x))</w:t>
      </w:r>
    </w:p>
    <w:p w14:paraId="573FABD5" w14:textId="77777777" w:rsidR="00512FFC" w:rsidRPr="00512FFC" w:rsidRDefault="00512FFC" w:rsidP="00512FFC">
      <w:pPr>
        <w:pStyle w:val="Code"/>
        <w:rPr>
          <w:lang w:val="en-US"/>
        </w:rPr>
      </w:pPr>
      <w:r w:rsidRPr="00512FFC">
        <w:rPr>
          <w:lang w:val="en-US"/>
        </w:rPr>
        <w:t>        x = torch.relu(</w:t>
      </w:r>
      <w:r w:rsidRPr="00512FFC">
        <w:rPr>
          <w:i/>
          <w:iCs/>
          <w:lang w:val="en-US"/>
        </w:rPr>
        <w:t>self</w:t>
      </w:r>
      <w:r w:rsidRPr="00512FFC">
        <w:rPr>
          <w:lang w:val="en-US"/>
        </w:rPr>
        <w:t>.fc2(x))</w:t>
      </w:r>
    </w:p>
    <w:p w14:paraId="40AFFBAC" w14:textId="77777777" w:rsidR="00512FFC" w:rsidRPr="00512FFC" w:rsidRDefault="00512FFC" w:rsidP="00512FFC">
      <w:pPr>
        <w:pStyle w:val="Code"/>
        <w:rPr>
          <w:lang w:val="en-US"/>
        </w:rPr>
      </w:pPr>
      <w:r w:rsidRPr="00512FFC">
        <w:rPr>
          <w:lang w:val="en-US"/>
        </w:rPr>
        <w:t xml:space="preserve">        x = </w:t>
      </w:r>
      <w:r w:rsidRPr="00512FFC">
        <w:rPr>
          <w:i/>
          <w:iCs/>
          <w:lang w:val="en-US"/>
        </w:rPr>
        <w:t>self</w:t>
      </w:r>
      <w:r w:rsidRPr="00512FFC">
        <w:rPr>
          <w:lang w:val="en-US"/>
        </w:rPr>
        <w:t>.sigmoid(</w:t>
      </w:r>
      <w:r w:rsidRPr="00512FFC">
        <w:rPr>
          <w:i/>
          <w:iCs/>
          <w:lang w:val="en-US"/>
        </w:rPr>
        <w:t>self</w:t>
      </w:r>
      <w:r w:rsidRPr="00512FFC">
        <w:rPr>
          <w:lang w:val="en-US"/>
        </w:rPr>
        <w:t>.fc3(x))</w:t>
      </w:r>
    </w:p>
    <w:p w14:paraId="3A56C18A" w14:textId="77777777" w:rsidR="00512FFC" w:rsidRPr="00512FFC" w:rsidRDefault="00512FFC" w:rsidP="00512FFC">
      <w:pPr>
        <w:pStyle w:val="Code"/>
        <w:rPr>
          <w:lang w:val="en-US"/>
        </w:rPr>
      </w:pPr>
      <w:r w:rsidRPr="00512FFC">
        <w:rPr>
          <w:lang w:val="en-US"/>
        </w:rPr>
        <w:t>        return x</w:t>
      </w:r>
    </w:p>
    <w:p w14:paraId="2D4B8C9F" w14:textId="77777777" w:rsidR="00512FFC" w:rsidRPr="00512FFC" w:rsidRDefault="00512FFC" w:rsidP="00512FFC">
      <w:pPr>
        <w:pStyle w:val="Code"/>
        <w:rPr>
          <w:lang w:val="en-US"/>
        </w:rPr>
      </w:pPr>
    </w:p>
    <w:p w14:paraId="465E8029" w14:textId="77777777" w:rsidR="00512FFC" w:rsidRPr="00512FFC" w:rsidRDefault="00512FFC" w:rsidP="00512FFC">
      <w:pPr>
        <w:pStyle w:val="Code"/>
        <w:rPr>
          <w:lang w:val="en-US"/>
        </w:rPr>
      </w:pPr>
      <w:r w:rsidRPr="00512FFC">
        <w:rPr>
          <w:i/>
          <w:iCs/>
          <w:lang w:val="en-US"/>
        </w:rPr>
        <w:t># Synthetic data for training</w:t>
      </w:r>
    </w:p>
    <w:p w14:paraId="32677AEA" w14:textId="77777777" w:rsidR="00512FFC" w:rsidRPr="00512FFC" w:rsidRDefault="00512FFC" w:rsidP="00512FFC">
      <w:pPr>
        <w:pStyle w:val="Code"/>
        <w:rPr>
          <w:lang w:val="en-US"/>
        </w:rPr>
      </w:pPr>
      <w:r w:rsidRPr="00512FFC">
        <w:rPr>
          <w:lang w:val="en-US"/>
        </w:rPr>
        <w:t>num_samples = 5000</w:t>
      </w:r>
    </w:p>
    <w:p w14:paraId="46E32A90" w14:textId="77777777" w:rsidR="00512FFC" w:rsidRPr="00512FFC" w:rsidRDefault="00512FFC" w:rsidP="00512FFC">
      <w:pPr>
        <w:pStyle w:val="Code"/>
        <w:rPr>
          <w:lang w:val="en-US"/>
        </w:rPr>
      </w:pPr>
      <w:r w:rsidRPr="00512FFC">
        <w:rPr>
          <w:lang w:val="en-US"/>
        </w:rPr>
        <w:t>X_train = torch.rand(num_samples, feature_dim)</w:t>
      </w:r>
    </w:p>
    <w:p w14:paraId="13E4C210" w14:textId="77777777" w:rsidR="00512FFC" w:rsidRPr="00512FFC" w:rsidRDefault="00512FFC" w:rsidP="00512FFC">
      <w:pPr>
        <w:pStyle w:val="Code"/>
        <w:rPr>
          <w:lang w:val="en-US"/>
        </w:rPr>
      </w:pPr>
      <w:r w:rsidRPr="00512FFC">
        <w:rPr>
          <w:lang w:val="en-US"/>
        </w:rPr>
        <w:t>y_train = torch.randint(0, 2, (num_samples, 1)).float()</w:t>
      </w:r>
    </w:p>
    <w:p w14:paraId="49F59AEE" w14:textId="77777777" w:rsidR="00512FFC" w:rsidRPr="00512FFC" w:rsidRDefault="00512FFC" w:rsidP="00512FFC">
      <w:pPr>
        <w:pStyle w:val="Code"/>
        <w:rPr>
          <w:lang w:val="en-US"/>
        </w:rPr>
      </w:pPr>
    </w:p>
    <w:p w14:paraId="6E45825C" w14:textId="77777777" w:rsidR="00512FFC" w:rsidRPr="00512FFC" w:rsidRDefault="00512FFC" w:rsidP="00512FFC">
      <w:pPr>
        <w:pStyle w:val="Code"/>
        <w:rPr>
          <w:lang w:val="en-US"/>
        </w:rPr>
      </w:pPr>
      <w:r w:rsidRPr="00512FFC">
        <w:rPr>
          <w:i/>
          <w:iCs/>
          <w:lang w:val="en-US"/>
        </w:rPr>
        <w:t># Train or load model</w:t>
      </w:r>
    </w:p>
    <w:p w14:paraId="7BA704D2" w14:textId="77777777" w:rsidR="00512FFC" w:rsidRPr="00512FFC" w:rsidRDefault="00512FFC" w:rsidP="00512FFC">
      <w:pPr>
        <w:pStyle w:val="Code"/>
        <w:rPr>
          <w:lang w:val="en-US"/>
        </w:rPr>
      </w:pPr>
      <w:r w:rsidRPr="00512FFC">
        <w:rPr>
          <w:lang w:val="en-US"/>
        </w:rPr>
        <w:t>model = MalwareDetector()</w:t>
      </w:r>
    </w:p>
    <w:p w14:paraId="5170E0CD" w14:textId="77777777" w:rsidR="00512FFC" w:rsidRPr="00512FFC" w:rsidRDefault="00512FFC" w:rsidP="00512FFC">
      <w:pPr>
        <w:pStyle w:val="Code"/>
        <w:rPr>
          <w:lang w:val="en-US"/>
        </w:rPr>
      </w:pPr>
      <w:r w:rsidRPr="00512FFC">
        <w:rPr>
          <w:lang w:val="en-US"/>
        </w:rPr>
        <w:t>try:</w:t>
      </w:r>
    </w:p>
    <w:p w14:paraId="726D03B1" w14:textId="77777777" w:rsidR="00512FFC" w:rsidRPr="00512FFC" w:rsidRDefault="00512FFC" w:rsidP="00512FFC">
      <w:pPr>
        <w:pStyle w:val="Code"/>
        <w:rPr>
          <w:lang w:val="en-US"/>
        </w:rPr>
      </w:pPr>
      <w:r w:rsidRPr="00512FFC">
        <w:rPr>
          <w:lang w:val="en-US"/>
        </w:rPr>
        <w:t>    model.load_state_dict(torch.load('malware_detector_pdf.pth'))</w:t>
      </w:r>
    </w:p>
    <w:p w14:paraId="5B339ABB" w14:textId="77777777" w:rsidR="00512FFC" w:rsidRPr="00512FFC" w:rsidRDefault="00512FFC" w:rsidP="00512FFC">
      <w:pPr>
        <w:pStyle w:val="Code"/>
        <w:rPr>
          <w:lang w:val="en-US"/>
        </w:rPr>
      </w:pPr>
      <w:r w:rsidRPr="00512FFC">
        <w:rPr>
          <w:lang w:val="en-US"/>
        </w:rPr>
        <w:t>    print("Loaded saved model.")</w:t>
      </w:r>
    </w:p>
    <w:p w14:paraId="65C3D478" w14:textId="77777777" w:rsidR="00512FFC" w:rsidRPr="00512FFC" w:rsidRDefault="00512FFC" w:rsidP="00512FFC">
      <w:pPr>
        <w:pStyle w:val="Code"/>
        <w:rPr>
          <w:lang w:val="en-US"/>
        </w:rPr>
      </w:pPr>
      <w:r w:rsidRPr="00512FFC">
        <w:rPr>
          <w:lang w:val="en-US"/>
        </w:rPr>
        <w:t>except FileNotFoundError:</w:t>
      </w:r>
    </w:p>
    <w:p w14:paraId="24BAE5F3" w14:textId="77777777" w:rsidR="00512FFC" w:rsidRPr="00512FFC" w:rsidRDefault="00512FFC" w:rsidP="00512FFC">
      <w:pPr>
        <w:pStyle w:val="Code"/>
        <w:rPr>
          <w:lang w:val="en-US"/>
        </w:rPr>
      </w:pPr>
      <w:r w:rsidRPr="00512FFC">
        <w:rPr>
          <w:lang w:val="en-US"/>
        </w:rPr>
        <w:t>    print("Training model...")</w:t>
      </w:r>
    </w:p>
    <w:p w14:paraId="31145366" w14:textId="77777777" w:rsidR="00512FFC" w:rsidRPr="00512FFC" w:rsidRDefault="00512FFC" w:rsidP="00512FFC">
      <w:pPr>
        <w:pStyle w:val="Code"/>
        <w:rPr>
          <w:lang w:val="en-US"/>
        </w:rPr>
      </w:pPr>
      <w:r w:rsidRPr="00512FFC">
        <w:rPr>
          <w:lang w:val="en-US"/>
        </w:rPr>
        <w:t>    criterion = nn.BCELoss()</w:t>
      </w:r>
    </w:p>
    <w:p w14:paraId="73D04BC4" w14:textId="77777777" w:rsidR="00512FFC" w:rsidRPr="00512FFC" w:rsidRDefault="00512FFC" w:rsidP="00512FFC">
      <w:pPr>
        <w:pStyle w:val="Code"/>
        <w:rPr>
          <w:lang w:val="en-US"/>
        </w:rPr>
      </w:pPr>
      <w:r w:rsidRPr="00512FFC">
        <w:rPr>
          <w:lang w:val="en-US"/>
        </w:rPr>
        <w:t>    optimizer = optim.Adam(model.parameters(), lr=0.001)</w:t>
      </w:r>
    </w:p>
    <w:p w14:paraId="18F784A2" w14:textId="77777777" w:rsidR="00512FFC" w:rsidRPr="00512FFC" w:rsidRDefault="00512FFC" w:rsidP="00512FFC">
      <w:pPr>
        <w:pStyle w:val="Code"/>
        <w:rPr>
          <w:lang w:val="en-US"/>
        </w:rPr>
      </w:pPr>
      <w:r w:rsidRPr="00512FFC">
        <w:rPr>
          <w:lang w:val="en-US"/>
        </w:rPr>
        <w:t>    batch_size = 64</w:t>
      </w:r>
    </w:p>
    <w:p w14:paraId="6AA7FA04" w14:textId="77777777" w:rsidR="00512FFC" w:rsidRPr="00512FFC" w:rsidRDefault="00512FFC" w:rsidP="00512FFC">
      <w:pPr>
        <w:pStyle w:val="Code"/>
        <w:rPr>
          <w:lang w:val="en-US"/>
        </w:rPr>
      </w:pPr>
      <w:r w:rsidRPr="00512FFC">
        <w:rPr>
          <w:lang w:val="en-US"/>
        </w:rPr>
        <w:t>    num_epochs = 10</w:t>
      </w:r>
    </w:p>
    <w:p w14:paraId="492F4A03" w14:textId="77777777" w:rsidR="00512FFC" w:rsidRPr="00512FFC" w:rsidRDefault="00512FFC" w:rsidP="00512FFC">
      <w:pPr>
        <w:pStyle w:val="Code"/>
        <w:rPr>
          <w:lang w:val="en-US"/>
        </w:rPr>
      </w:pPr>
      <w:r w:rsidRPr="00512FFC">
        <w:rPr>
          <w:lang w:val="en-US"/>
        </w:rPr>
        <w:t>    for epoch in range(num_epochs):</w:t>
      </w:r>
    </w:p>
    <w:p w14:paraId="363737C5" w14:textId="77777777" w:rsidR="00512FFC" w:rsidRPr="00512FFC" w:rsidRDefault="00512FFC" w:rsidP="00512FFC">
      <w:pPr>
        <w:pStyle w:val="Code"/>
        <w:rPr>
          <w:lang w:val="en-US"/>
        </w:rPr>
      </w:pPr>
      <w:r w:rsidRPr="00512FFC">
        <w:rPr>
          <w:lang w:val="en-US"/>
        </w:rPr>
        <w:t>        for i in range(0, len(X_train), batch_size):</w:t>
      </w:r>
    </w:p>
    <w:p w14:paraId="7F6362DE" w14:textId="77777777" w:rsidR="00512FFC" w:rsidRPr="00512FFC" w:rsidRDefault="00512FFC" w:rsidP="00512FFC">
      <w:pPr>
        <w:pStyle w:val="Code"/>
        <w:rPr>
          <w:lang w:val="en-US"/>
        </w:rPr>
      </w:pPr>
      <w:r w:rsidRPr="00512FFC">
        <w:rPr>
          <w:lang w:val="en-US"/>
        </w:rPr>
        <w:t>            inputs = X_train[i:i+batch_size]</w:t>
      </w:r>
    </w:p>
    <w:p w14:paraId="22D4EAD7" w14:textId="77777777" w:rsidR="00512FFC" w:rsidRPr="00512FFC" w:rsidRDefault="00512FFC" w:rsidP="00512FFC">
      <w:pPr>
        <w:pStyle w:val="Code"/>
        <w:rPr>
          <w:lang w:val="en-US"/>
        </w:rPr>
      </w:pPr>
      <w:r w:rsidRPr="00512FFC">
        <w:rPr>
          <w:lang w:val="en-US"/>
        </w:rPr>
        <w:t>            labels = y_train[i:i+batch_size]</w:t>
      </w:r>
    </w:p>
    <w:p w14:paraId="5D420E40" w14:textId="77777777" w:rsidR="00512FFC" w:rsidRPr="00512FFC" w:rsidRDefault="00512FFC" w:rsidP="00512FFC">
      <w:pPr>
        <w:pStyle w:val="Code"/>
        <w:rPr>
          <w:lang w:val="en-US"/>
        </w:rPr>
      </w:pPr>
      <w:r w:rsidRPr="00512FFC">
        <w:rPr>
          <w:lang w:val="en-US"/>
        </w:rPr>
        <w:t>            optimizer.zero_grad()</w:t>
      </w:r>
    </w:p>
    <w:p w14:paraId="4A29866A" w14:textId="77777777" w:rsidR="00512FFC" w:rsidRPr="00512FFC" w:rsidRDefault="00512FFC" w:rsidP="00512FFC">
      <w:pPr>
        <w:pStyle w:val="Code"/>
        <w:rPr>
          <w:lang w:val="en-US"/>
        </w:rPr>
      </w:pPr>
      <w:r w:rsidRPr="00512FFC">
        <w:rPr>
          <w:lang w:val="en-US"/>
        </w:rPr>
        <w:t>            outputs = model(inputs)</w:t>
      </w:r>
    </w:p>
    <w:p w14:paraId="36167031" w14:textId="77777777" w:rsidR="00512FFC" w:rsidRPr="00512FFC" w:rsidRDefault="00512FFC" w:rsidP="00512FFC">
      <w:pPr>
        <w:pStyle w:val="Code"/>
        <w:rPr>
          <w:lang w:val="en-US"/>
        </w:rPr>
      </w:pPr>
      <w:r w:rsidRPr="00512FFC">
        <w:rPr>
          <w:lang w:val="en-US"/>
        </w:rPr>
        <w:t>            loss = criterion(outputs, labels)</w:t>
      </w:r>
    </w:p>
    <w:p w14:paraId="15DADFEB" w14:textId="77777777" w:rsidR="00512FFC" w:rsidRPr="00512FFC" w:rsidRDefault="00512FFC" w:rsidP="00512FFC">
      <w:pPr>
        <w:pStyle w:val="Code"/>
        <w:rPr>
          <w:lang w:val="en-US"/>
        </w:rPr>
      </w:pPr>
      <w:r w:rsidRPr="00512FFC">
        <w:rPr>
          <w:lang w:val="en-US"/>
        </w:rPr>
        <w:t>            loss.backward()</w:t>
      </w:r>
    </w:p>
    <w:p w14:paraId="08CD053A" w14:textId="77777777" w:rsidR="00512FFC" w:rsidRPr="00512FFC" w:rsidRDefault="00512FFC" w:rsidP="00512FFC">
      <w:pPr>
        <w:pStyle w:val="Code"/>
        <w:rPr>
          <w:lang w:val="en-US"/>
        </w:rPr>
      </w:pPr>
      <w:r w:rsidRPr="00512FFC">
        <w:rPr>
          <w:lang w:val="en-US"/>
        </w:rPr>
        <w:t>            optimizer.step()</w:t>
      </w:r>
    </w:p>
    <w:p w14:paraId="3C4E4728" w14:textId="77777777" w:rsidR="00512FFC" w:rsidRPr="00512FFC" w:rsidRDefault="00512FFC" w:rsidP="00512FFC">
      <w:pPr>
        <w:pStyle w:val="Code"/>
        <w:rPr>
          <w:lang w:val="en-US"/>
        </w:rPr>
      </w:pPr>
      <w:r w:rsidRPr="00512FFC">
        <w:rPr>
          <w:lang w:val="en-US"/>
        </w:rPr>
        <w:lastRenderedPageBreak/>
        <w:t>        print(f"Epoch {epoch+1}/{num_epochs}, Loss: {loss.item():.4f}")</w:t>
      </w:r>
    </w:p>
    <w:p w14:paraId="220C8F24" w14:textId="77777777" w:rsidR="00512FFC" w:rsidRPr="00512FFC" w:rsidRDefault="00512FFC" w:rsidP="00512FFC">
      <w:pPr>
        <w:pStyle w:val="Code"/>
        <w:rPr>
          <w:lang w:val="en-US"/>
        </w:rPr>
      </w:pPr>
      <w:r w:rsidRPr="00512FFC">
        <w:rPr>
          <w:lang w:val="en-US"/>
        </w:rPr>
        <w:t>    torch.save(model.state_dict(), 'malware_detector_pdf.pth')</w:t>
      </w:r>
    </w:p>
    <w:p w14:paraId="56DC281A" w14:textId="77777777" w:rsidR="00512FFC" w:rsidRPr="00512FFC" w:rsidRDefault="00512FFC" w:rsidP="00512FFC">
      <w:pPr>
        <w:pStyle w:val="Code"/>
        <w:rPr>
          <w:lang w:val="en-US"/>
        </w:rPr>
      </w:pPr>
      <w:r w:rsidRPr="00512FFC">
        <w:rPr>
          <w:lang w:val="en-US"/>
        </w:rPr>
        <w:t>    print("Model trained and saved.")</w:t>
      </w:r>
    </w:p>
    <w:p w14:paraId="56FB46FC" w14:textId="77777777" w:rsidR="00512FFC" w:rsidRPr="00512FFC" w:rsidRDefault="00512FFC" w:rsidP="00512FFC">
      <w:pPr>
        <w:pStyle w:val="Code"/>
        <w:rPr>
          <w:lang w:val="en-US"/>
        </w:rPr>
      </w:pPr>
      <w:r w:rsidRPr="00512FFC">
        <w:rPr>
          <w:lang w:val="en-US"/>
        </w:rPr>
        <w:t>model.eval()</w:t>
      </w:r>
    </w:p>
    <w:p w14:paraId="00DF0DB6" w14:textId="77777777" w:rsidR="00512FFC" w:rsidRPr="00512FFC" w:rsidRDefault="00512FFC" w:rsidP="00512FFC">
      <w:pPr>
        <w:pStyle w:val="Code"/>
        <w:rPr>
          <w:lang w:val="en-US"/>
        </w:rPr>
      </w:pPr>
    </w:p>
    <w:p w14:paraId="081DC2A2" w14:textId="77777777" w:rsidR="00512FFC" w:rsidRPr="00512FFC" w:rsidRDefault="00512FFC" w:rsidP="00512FFC">
      <w:pPr>
        <w:pStyle w:val="Code"/>
        <w:rPr>
          <w:lang w:val="en-US"/>
        </w:rPr>
      </w:pPr>
      <w:r w:rsidRPr="00512FFC">
        <w:rPr>
          <w:i/>
          <w:iCs/>
          <w:lang w:val="en-US"/>
        </w:rPr>
        <w:t># FGSM attack</w:t>
      </w:r>
    </w:p>
    <w:p w14:paraId="78C06736" w14:textId="77777777" w:rsidR="00512FFC" w:rsidRPr="00512FFC" w:rsidRDefault="00512FFC" w:rsidP="00512FFC">
      <w:pPr>
        <w:pStyle w:val="Code"/>
        <w:rPr>
          <w:lang w:val="en-US"/>
        </w:rPr>
      </w:pPr>
      <w:r w:rsidRPr="00512FFC">
        <w:rPr>
          <w:lang w:val="en-US"/>
        </w:rPr>
        <w:t>def fgsm_attack(model, criterion, data, label, epsilon=0.1):</w:t>
      </w:r>
    </w:p>
    <w:p w14:paraId="08448E53" w14:textId="77777777" w:rsidR="00512FFC" w:rsidRPr="00512FFC" w:rsidRDefault="00512FFC" w:rsidP="00512FFC">
      <w:pPr>
        <w:pStyle w:val="Code"/>
        <w:rPr>
          <w:lang w:val="en-US"/>
        </w:rPr>
      </w:pPr>
      <w:r w:rsidRPr="00512FFC">
        <w:rPr>
          <w:lang w:val="en-US"/>
        </w:rPr>
        <w:t>    data.requires_grad = True</w:t>
      </w:r>
    </w:p>
    <w:p w14:paraId="4914C039" w14:textId="77777777" w:rsidR="00512FFC" w:rsidRPr="00512FFC" w:rsidRDefault="00512FFC" w:rsidP="00512FFC">
      <w:pPr>
        <w:pStyle w:val="Code"/>
        <w:rPr>
          <w:lang w:val="en-US"/>
        </w:rPr>
      </w:pPr>
      <w:r w:rsidRPr="00512FFC">
        <w:rPr>
          <w:lang w:val="en-US"/>
        </w:rPr>
        <w:t>    output = model(data)</w:t>
      </w:r>
    </w:p>
    <w:p w14:paraId="3C1F1BC8" w14:textId="77777777" w:rsidR="00512FFC" w:rsidRPr="00512FFC" w:rsidRDefault="00512FFC" w:rsidP="00512FFC">
      <w:pPr>
        <w:pStyle w:val="Code"/>
        <w:rPr>
          <w:lang w:val="en-US"/>
        </w:rPr>
      </w:pPr>
      <w:r w:rsidRPr="00512FFC">
        <w:rPr>
          <w:lang w:val="en-US"/>
        </w:rPr>
        <w:t>    loss = criterion(output, label)</w:t>
      </w:r>
    </w:p>
    <w:p w14:paraId="10798FAA" w14:textId="77777777" w:rsidR="00512FFC" w:rsidRPr="00512FFC" w:rsidRDefault="00512FFC" w:rsidP="00512FFC">
      <w:pPr>
        <w:pStyle w:val="Code"/>
        <w:rPr>
          <w:lang w:val="en-US"/>
        </w:rPr>
      </w:pPr>
      <w:r w:rsidRPr="00512FFC">
        <w:rPr>
          <w:lang w:val="en-US"/>
        </w:rPr>
        <w:t>    model.zero_grad()</w:t>
      </w:r>
    </w:p>
    <w:p w14:paraId="22893597" w14:textId="77777777" w:rsidR="00512FFC" w:rsidRPr="00512FFC" w:rsidRDefault="00512FFC" w:rsidP="00512FFC">
      <w:pPr>
        <w:pStyle w:val="Code"/>
        <w:rPr>
          <w:lang w:val="en-US"/>
        </w:rPr>
      </w:pPr>
      <w:r w:rsidRPr="00512FFC">
        <w:rPr>
          <w:lang w:val="en-US"/>
        </w:rPr>
        <w:t>    loss.backward()</w:t>
      </w:r>
    </w:p>
    <w:p w14:paraId="04D9AA9D" w14:textId="77777777" w:rsidR="00512FFC" w:rsidRPr="00512FFC" w:rsidRDefault="00512FFC" w:rsidP="00512FFC">
      <w:pPr>
        <w:pStyle w:val="Code"/>
        <w:rPr>
          <w:lang w:val="en-US"/>
        </w:rPr>
      </w:pPr>
      <w:r w:rsidRPr="00512FFC">
        <w:rPr>
          <w:lang w:val="en-US"/>
        </w:rPr>
        <w:t>    data_grad = data.grad.data</w:t>
      </w:r>
    </w:p>
    <w:p w14:paraId="2D730AD3" w14:textId="77777777" w:rsidR="00512FFC" w:rsidRPr="00512FFC" w:rsidRDefault="00512FFC" w:rsidP="00512FFC">
      <w:pPr>
        <w:pStyle w:val="Code"/>
        <w:rPr>
          <w:lang w:val="en-US"/>
        </w:rPr>
      </w:pPr>
      <w:r w:rsidRPr="00512FFC">
        <w:rPr>
          <w:lang w:val="en-US"/>
        </w:rPr>
        <w:t>    sign_data_grad = data_grad.sign()</w:t>
      </w:r>
    </w:p>
    <w:p w14:paraId="31730690" w14:textId="77777777" w:rsidR="00512FFC" w:rsidRPr="00512FFC" w:rsidRDefault="00512FFC" w:rsidP="00512FFC">
      <w:pPr>
        <w:pStyle w:val="Code"/>
        <w:rPr>
          <w:lang w:val="en-US"/>
        </w:rPr>
      </w:pPr>
      <w:r w:rsidRPr="00512FFC">
        <w:rPr>
          <w:lang w:val="en-US"/>
        </w:rPr>
        <w:t>    perturbed_data = data + epsilon * sign_data_grad</w:t>
      </w:r>
    </w:p>
    <w:p w14:paraId="24CF87D9" w14:textId="77777777" w:rsidR="00512FFC" w:rsidRPr="00512FFC" w:rsidRDefault="00512FFC" w:rsidP="00512FFC">
      <w:pPr>
        <w:pStyle w:val="Code"/>
        <w:rPr>
          <w:lang w:val="en-US"/>
        </w:rPr>
      </w:pPr>
      <w:r w:rsidRPr="00512FFC">
        <w:rPr>
          <w:lang w:val="en-US"/>
        </w:rPr>
        <w:t>    perturbed_data = torch.clamp(perturbed_data, 0, 1)</w:t>
      </w:r>
    </w:p>
    <w:p w14:paraId="489B58E3" w14:textId="77777777" w:rsidR="00512FFC" w:rsidRPr="00512FFC" w:rsidRDefault="00512FFC" w:rsidP="00512FFC">
      <w:pPr>
        <w:pStyle w:val="Code"/>
        <w:rPr>
          <w:lang w:val="en-US"/>
        </w:rPr>
      </w:pPr>
      <w:r w:rsidRPr="00512FFC">
        <w:rPr>
          <w:lang w:val="en-US"/>
        </w:rPr>
        <w:t>    return perturbed_data</w:t>
      </w:r>
    </w:p>
    <w:p w14:paraId="0AADDA21" w14:textId="77777777" w:rsidR="00512FFC" w:rsidRPr="00512FFC" w:rsidRDefault="00512FFC" w:rsidP="00512FFC">
      <w:pPr>
        <w:pStyle w:val="Code"/>
        <w:rPr>
          <w:lang w:val="en-US"/>
        </w:rPr>
      </w:pPr>
    </w:p>
    <w:p w14:paraId="4A95D969" w14:textId="77777777" w:rsidR="00512FFC" w:rsidRPr="00512FFC" w:rsidRDefault="00512FFC" w:rsidP="00512FFC">
      <w:pPr>
        <w:pStyle w:val="Code"/>
        <w:rPr>
          <w:lang w:val="en-US"/>
        </w:rPr>
      </w:pPr>
      <w:r w:rsidRPr="00512FFC">
        <w:rPr>
          <w:i/>
          <w:iCs/>
          <w:lang w:val="en-US"/>
        </w:rPr>
        <w:t># Path to real PDF</w:t>
      </w:r>
    </w:p>
    <w:p w14:paraId="71C27E8A" w14:textId="59DA96B8" w:rsidR="00512FFC" w:rsidRPr="00512FFC" w:rsidRDefault="00512FFC" w:rsidP="00512FFC">
      <w:pPr>
        <w:pStyle w:val="Code"/>
        <w:rPr>
          <w:lang w:val="en-US"/>
        </w:rPr>
      </w:pPr>
      <w:r w:rsidRPr="00512FFC">
        <w:rPr>
          <w:lang w:val="en-US"/>
        </w:rPr>
        <w:t>pdf_file_path = r"C:\Users\Quang-VMs\Desktop\Master2025\malware_sample\363a3051bf4e9b56005299f47316dbb028f127e84c2d7990eec5f39d58634888.pdf"</w:t>
      </w:r>
    </w:p>
    <w:p w14:paraId="4D7D5577" w14:textId="77777777" w:rsidR="00512FFC" w:rsidRPr="00512FFC" w:rsidRDefault="00512FFC" w:rsidP="00512FFC">
      <w:pPr>
        <w:pStyle w:val="Code"/>
        <w:rPr>
          <w:lang w:val="en-US"/>
        </w:rPr>
      </w:pPr>
    </w:p>
    <w:p w14:paraId="5C448E45" w14:textId="77777777" w:rsidR="00512FFC" w:rsidRPr="00512FFC" w:rsidRDefault="00512FFC" w:rsidP="00512FFC">
      <w:pPr>
        <w:pStyle w:val="Code"/>
        <w:rPr>
          <w:lang w:val="en-US"/>
        </w:rPr>
      </w:pPr>
      <w:r w:rsidRPr="00512FFC">
        <w:rPr>
          <w:i/>
          <w:iCs/>
          <w:lang w:val="en-US"/>
        </w:rPr>
        <w:t># Extract features</w:t>
      </w:r>
    </w:p>
    <w:p w14:paraId="4D12D750" w14:textId="77777777" w:rsidR="00512FFC" w:rsidRPr="00512FFC" w:rsidRDefault="00512FFC" w:rsidP="00512FFC">
      <w:pPr>
        <w:pStyle w:val="Code"/>
        <w:rPr>
          <w:lang w:val="en-US"/>
        </w:rPr>
      </w:pPr>
      <w:r w:rsidRPr="00512FFC">
        <w:rPr>
          <w:lang w:val="en-US"/>
        </w:rPr>
        <w:t>if not os.path.exists(pdf_file_path):</w:t>
      </w:r>
    </w:p>
    <w:p w14:paraId="66DB07A1" w14:textId="77777777" w:rsidR="00512FFC" w:rsidRPr="00512FFC" w:rsidRDefault="00512FFC" w:rsidP="00512FFC">
      <w:pPr>
        <w:pStyle w:val="Code"/>
        <w:rPr>
          <w:lang w:val="en-US"/>
        </w:rPr>
      </w:pPr>
      <w:r w:rsidRPr="00512FFC">
        <w:rPr>
          <w:lang w:val="en-US"/>
        </w:rPr>
        <w:t>    print(f"Error: File not found at {pdf_file_path}. Update path.")</w:t>
      </w:r>
    </w:p>
    <w:p w14:paraId="7BC09715" w14:textId="77777777" w:rsidR="00512FFC" w:rsidRPr="00512FFC" w:rsidRDefault="00512FFC" w:rsidP="00512FFC">
      <w:pPr>
        <w:pStyle w:val="Code"/>
        <w:rPr>
          <w:lang w:val="en-US"/>
        </w:rPr>
      </w:pPr>
      <w:r w:rsidRPr="00512FFC">
        <w:rPr>
          <w:lang w:val="en-US"/>
        </w:rPr>
        <w:t>    exit()</w:t>
      </w:r>
    </w:p>
    <w:p w14:paraId="2670FA8A" w14:textId="77777777" w:rsidR="00512FFC" w:rsidRPr="00512FFC" w:rsidRDefault="00512FFC" w:rsidP="00512FFC">
      <w:pPr>
        <w:pStyle w:val="Code"/>
        <w:rPr>
          <w:lang w:val="en-US"/>
        </w:rPr>
      </w:pPr>
      <w:r w:rsidRPr="00512FFC">
        <w:rPr>
          <w:lang w:val="en-US"/>
        </w:rPr>
        <w:t>features = extract_pdf_features(pdf_file_path)</w:t>
      </w:r>
    </w:p>
    <w:p w14:paraId="574847FD" w14:textId="77777777" w:rsidR="00512FFC" w:rsidRPr="00512FFC" w:rsidRDefault="00512FFC" w:rsidP="00512FFC">
      <w:pPr>
        <w:pStyle w:val="Code"/>
        <w:rPr>
          <w:lang w:val="en-US"/>
        </w:rPr>
      </w:pPr>
      <w:r w:rsidRPr="00512FFC">
        <w:rPr>
          <w:lang w:val="en-US"/>
        </w:rPr>
        <w:t>if features is None:</w:t>
      </w:r>
    </w:p>
    <w:p w14:paraId="0AFE962C" w14:textId="77777777" w:rsidR="00512FFC" w:rsidRPr="00512FFC" w:rsidRDefault="00512FFC" w:rsidP="00512FFC">
      <w:pPr>
        <w:pStyle w:val="Code"/>
        <w:rPr>
          <w:lang w:val="en-US"/>
        </w:rPr>
      </w:pPr>
      <w:r w:rsidRPr="00512FFC">
        <w:rPr>
          <w:lang w:val="en-US"/>
        </w:rPr>
        <w:t>    print("Failed to extract features. Try another PDF from MalwareBazaar.")</w:t>
      </w:r>
    </w:p>
    <w:p w14:paraId="63D3C09E" w14:textId="77777777" w:rsidR="00512FFC" w:rsidRPr="00512FFC" w:rsidRDefault="00512FFC" w:rsidP="00512FFC">
      <w:pPr>
        <w:pStyle w:val="Code"/>
        <w:rPr>
          <w:lang w:val="en-US"/>
        </w:rPr>
      </w:pPr>
      <w:r w:rsidRPr="00512FFC">
        <w:rPr>
          <w:lang w:val="en-US"/>
        </w:rPr>
        <w:t>    exit()</w:t>
      </w:r>
    </w:p>
    <w:p w14:paraId="4D9154CD" w14:textId="77777777" w:rsidR="00512FFC" w:rsidRPr="00512FFC" w:rsidRDefault="00512FFC" w:rsidP="00512FFC">
      <w:pPr>
        <w:pStyle w:val="Code"/>
        <w:rPr>
          <w:lang w:val="en-US"/>
        </w:rPr>
      </w:pPr>
      <w:r w:rsidRPr="00512FFC">
        <w:rPr>
          <w:lang w:val="en-US"/>
        </w:rPr>
        <w:t>features_tensor = torch.from_numpy(features).unsqueeze(0)</w:t>
      </w:r>
    </w:p>
    <w:p w14:paraId="5B6F096C" w14:textId="77777777" w:rsidR="00512FFC" w:rsidRPr="00512FFC" w:rsidRDefault="00512FFC" w:rsidP="00512FFC">
      <w:pPr>
        <w:pStyle w:val="Code"/>
        <w:rPr>
          <w:lang w:val="en-US"/>
        </w:rPr>
      </w:pPr>
      <w:r w:rsidRPr="00512FFC">
        <w:rPr>
          <w:lang w:val="en-US"/>
        </w:rPr>
        <w:t>print("Features extracted. Shape:", features_tensor.shape)</w:t>
      </w:r>
    </w:p>
    <w:p w14:paraId="4DC962FA" w14:textId="77777777" w:rsidR="00512FFC" w:rsidRPr="00512FFC" w:rsidRDefault="00512FFC" w:rsidP="00512FFC">
      <w:pPr>
        <w:pStyle w:val="Code"/>
        <w:rPr>
          <w:lang w:val="en-US"/>
        </w:rPr>
      </w:pPr>
    </w:p>
    <w:p w14:paraId="41E6FC7E" w14:textId="77777777" w:rsidR="00512FFC" w:rsidRPr="00512FFC" w:rsidRDefault="00512FFC" w:rsidP="00512FFC">
      <w:pPr>
        <w:pStyle w:val="Code"/>
        <w:rPr>
          <w:lang w:val="en-US"/>
        </w:rPr>
      </w:pPr>
      <w:r w:rsidRPr="00512FFC">
        <w:rPr>
          <w:i/>
          <w:iCs/>
          <w:lang w:val="en-US"/>
        </w:rPr>
        <w:t># Original prediction</w:t>
      </w:r>
    </w:p>
    <w:p w14:paraId="55714849" w14:textId="77777777" w:rsidR="00512FFC" w:rsidRPr="00512FFC" w:rsidRDefault="00512FFC" w:rsidP="00512FFC">
      <w:pPr>
        <w:pStyle w:val="Code"/>
        <w:rPr>
          <w:lang w:val="en-US"/>
        </w:rPr>
      </w:pPr>
      <w:r w:rsidRPr="00512FFC">
        <w:rPr>
          <w:lang w:val="en-US"/>
        </w:rPr>
        <w:t>label = torch.tensor([[1.0]])</w:t>
      </w:r>
    </w:p>
    <w:p w14:paraId="75EF028A" w14:textId="77777777" w:rsidR="00512FFC" w:rsidRPr="00512FFC" w:rsidRDefault="00512FFC" w:rsidP="00512FFC">
      <w:pPr>
        <w:pStyle w:val="Code"/>
        <w:rPr>
          <w:lang w:val="en-US"/>
        </w:rPr>
      </w:pPr>
      <w:r w:rsidRPr="00512FFC">
        <w:rPr>
          <w:lang w:val="en-US"/>
        </w:rPr>
        <w:t>with torch.no_grad():</w:t>
      </w:r>
    </w:p>
    <w:p w14:paraId="6D416928" w14:textId="77777777" w:rsidR="00512FFC" w:rsidRPr="00512FFC" w:rsidRDefault="00512FFC" w:rsidP="00512FFC">
      <w:pPr>
        <w:pStyle w:val="Code"/>
        <w:rPr>
          <w:lang w:val="en-US"/>
        </w:rPr>
      </w:pPr>
      <w:r w:rsidRPr="00512FFC">
        <w:rPr>
          <w:lang w:val="en-US"/>
        </w:rPr>
        <w:t>    original_pred = model(features_tensor).item()</w:t>
      </w:r>
    </w:p>
    <w:p w14:paraId="016C1BA5" w14:textId="77777777" w:rsidR="00512FFC" w:rsidRPr="00512FFC" w:rsidRDefault="00512FFC" w:rsidP="00512FFC">
      <w:pPr>
        <w:pStyle w:val="Code"/>
        <w:rPr>
          <w:lang w:val="en-US"/>
        </w:rPr>
      </w:pPr>
      <w:r w:rsidRPr="00512FFC">
        <w:rPr>
          <w:lang w:val="en-US"/>
        </w:rPr>
        <w:t>print(f"Original Prediction (~1 = malicious): {original_pred:.4f}")</w:t>
      </w:r>
    </w:p>
    <w:p w14:paraId="2B6D4303" w14:textId="77777777" w:rsidR="00512FFC" w:rsidRPr="00512FFC" w:rsidRDefault="00512FFC" w:rsidP="00512FFC">
      <w:pPr>
        <w:pStyle w:val="Code"/>
        <w:rPr>
          <w:lang w:val="en-US"/>
        </w:rPr>
      </w:pPr>
    </w:p>
    <w:p w14:paraId="19B09B2B" w14:textId="77777777" w:rsidR="00512FFC" w:rsidRPr="00512FFC" w:rsidRDefault="00512FFC" w:rsidP="00512FFC">
      <w:pPr>
        <w:pStyle w:val="Code"/>
        <w:rPr>
          <w:lang w:val="en-US"/>
        </w:rPr>
      </w:pPr>
      <w:r w:rsidRPr="00512FFC">
        <w:rPr>
          <w:i/>
          <w:iCs/>
          <w:lang w:val="en-US"/>
        </w:rPr>
        <w:t># FGSM and adversarial prediction</w:t>
      </w:r>
    </w:p>
    <w:p w14:paraId="273D6DC4" w14:textId="77777777" w:rsidR="00512FFC" w:rsidRPr="00512FFC" w:rsidRDefault="00512FFC" w:rsidP="00512FFC">
      <w:pPr>
        <w:pStyle w:val="Code"/>
        <w:rPr>
          <w:lang w:val="en-US"/>
        </w:rPr>
      </w:pPr>
      <w:r w:rsidRPr="00512FFC">
        <w:rPr>
          <w:lang w:val="en-US"/>
        </w:rPr>
        <w:t>criterion = nn.BCELoss()</w:t>
      </w:r>
    </w:p>
    <w:p w14:paraId="7AA8CFAE" w14:textId="77777777" w:rsidR="00512FFC" w:rsidRPr="00512FFC" w:rsidRDefault="00512FFC" w:rsidP="00512FFC">
      <w:pPr>
        <w:pStyle w:val="Code"/>
        <w:rPr>
          <w:lang w:val="en-US"/>
        </w:rPr>
      </w:pPr>
      <w:r w:rsidRPr="00512FFC">
        <w:rPr>
          <w:lang w:val="en-US"/>
        </w:rPr>
        <w:t>adv_features = fgsm_attack(model, criterion, features_tensor.clone(), label, epsilon=0.1)</w:t>
      </w:r>
    </w:p>
    <w:p w14:paraId="393435BE" w14:textId="77777777" w:rsidR="00512FFC" w:rsidRPr="00512FFC" w:rsidRDefault="00512FFC" w:rsidP="00512FFC">
      <w:pPr>
        <w:pStyle w:val="Code"/>
        <w:rPr>
          <w:lang w:val="en-US"/>
        </w:rPr>
      </w:pPr>
      <w:r w:rsidRPr="00512FFC">
        <w:rPr>
          <w:lang w:val="en-US"/>
        </w:rPr>
        <w:t>with torch.no_grad():</w:t>
      </w:r>
    </w:p>
    <w:p w14:paraId="22FE8F12" w14:textId="77777777" w:rsidR="00512FFC" w:rsidRPr="00512FFC" w:rsidRDefault="00512FFC" w:rsidP="00512FFC">
      <w:pPr>
        <w:pStyle w:val="Code"/>
        <w:rPr>
          <w:lang w:val="en-US"/>
        </w:rPr>
      </w:pPr>
      <w:r w:rsidRPr="00512FFC">
        <w:rPr>
          <w:lang w:val="en-US"/>
        </w:rPr>
        <w:lastRenderedPageBreak/>
        <w:t>    adv_pred = model(adv_features).item()</w:t>
      </w:r>
    </w:p>
    <w:p w14:paraId="1AC35F3D" w14:textId="77777777" w:rsidR="00512FFC" w:rsidRPr="00512FFC" w:rsidRDefault="00512FFC" w:rsidP="00512FFC">
      <w:pPr>
        <w:pStyle w:val="Code"/>
        <w:rPr>
          <w:lang w:val="en-US"/>
        </w:rPr>
      </w:pPr>
      <w:r w:rsidRPr="00512FFC">
        <w:rPr>
          <w:lang w:val="en-US"/>
        </w:rPr>
        <w:t>print(f"Adversarial Prediction (&lt;0.5 = benign): {adv_pred:.4f}")</w:t>
      </w:r>
    </w:p>
    <w:p w14:paraId="54295564" w14:textId="77777777" w:rsidR="00512FFC" w:rsidRPr="00512FFC" w:rsidRDefault="00512FFC" w:rsidP="00512FFC">
      <w:pPr>
        <w:pStyle w:val="Code"/>
        <w:rPr>
          <w:lang w:val="en-US"/>
        </w:rPr>
      </w:pPr>
    </w:p>
    <w:p w14:paraId="50BDB9F0" w14:textId="77777777" w:rsidR="00512FFC" w:rsidRPr="00512FFC" w:rsidRDefault="00512FFC" w:rsidP="00512FFC">
      <w:pPr>
        <w:pStyle w:val="Code"/>
        <w:rPr>
          <w:lang w:val="en-US"/>
        </w:rPr>
      </w:pPr>
      <w:r w:rsidRPr="00512FFC">
        <w:rPr>
          <w:i/>
          <w:iCs/>
          <w:lang w:val="en-US"/>
        </w:rPr>
        <w:t># Result</w:t>
      </w:r>
    </w:p>
    <w:p w14:paraId="19931983" w14:textId="77777777" w:rsidR="00512FFC" w:rsidRPr="00512FFC" w:rsidRDefault="00512FFC" w:rsidP="00512FFC">
      <w:pPr>
        <w:pStyle w:val="Code"/>
        <w:rPr>
          <w:lang w:val="en-US"/>
        </w:rPr>
      </w:pPr>
      <w:r w:rsidRPr="00512FFC">
        <w:rPr>
          <w:lang w:val="en-US"/>
        </w:rPr>
        <w:t>evaded = adv_pred &lt; 0.5</w:t>
      </w:r>
    </w:p>
    <w:p w14:paraId="3B466A97" w14:textId="77777777" w:rsidR="00512FFC" w:rsidRPr="00512FFC" w:rsidRDefault="00512FFC" w:rsidP="00512FFC">
      <w:pPr>
        <w:pStyle w:val="Code"/>
        <w:rPr>
          <w:lang w:val="en-US"/>
        </w:rPr>
      </w:pPr>
      <w:r w:rsidRPr="00512FFC">
        <w:rPr>
          <w:lang w:val="en-US"/>
        </w:rPr>
        <w:t>print(f"Evasion Successful: {evaded}")</w:t>
      </w:r>
    </w:p>
    <w:p w14:paraId="1773FEF2" w14:textId="77777777" w:rsidR="00512FFC" w:rsidRPr="00512FFC" w:rsidRDefault="00512FFC" w:rsidP="00512FFC">
      <w:pPr>
        <w:pStyle w:val="Code"/>
        <w:rPr>
          <w:lang w:val="en-US"/>
        </w:rPr>
      </w:pPr>
    </w:p>
    <w:p w14:paraId="58084674" w14:textId="77777777" w:rsidR="00512FFC" w:rsidRPr="00512FFC" w:rsidRDefault="00512FFC" w:rsidP="00512FFC">
      <w:pPr>
        <w:pStyle w:val="Code"/>
        <w:rPr>
          <w:lang w:val="en-US"/>
        </w:rPr>
      </w:pPr>
      <w:r w:rsidRPr="00512FFC">
        <w:rPr>
          <w:i/>
          <w:iCs/>
          <w:lang w:val="en-US"/>
        </w:rPr>
        <w:t># Test multiple epsilons</w:t>
      </w:r>
    </w:p>
    <w:p w14:paraId="5083C75A" w14:textId="77777777" w:rsidR="00512FFC" w:rsidRPr="00512FFC" w:rsidRDefault="00512FFC" w:rsidP="00512FFC">
      <w:pPr>
        <w:pStyle w:val="Code"/>
        <w:rPr>
          <w:lang w:val="en-US"/>
        </w:rPr>
      </w:pPr>
      <w:r w:rsidRPr="00512FFC">
        <w:rPr>
          <w:lang w:val="en-US"/>
        </w:rPr>
        <w:t>epsilons = [0.05, 0.1, 0.2]</w:t>
      </w:r>
    </w:p>
    <w:p w14:paraId="6A83A128" w14:textId="77777777" w:rsidR="00512FFC" w:rsidRPr="00512FFC" w:rsidRDefault="00512FFC" w:rsidP="00512FFC">
      <w:pPr>
        <w:pStyle w:val="Code"/>
        <w:rPr>
          <w:lang w:val="en-US"/>
        </w:rPr>
      </w:pPr>
      <w:r w:rsidRPr="00512FFC">
        <w:rPr>
          <w:lang w:val="en-US"/>
        </w:rPr>
        <w:t>for epsilon in epsilons:</w:t>
      </w:r>
    </w:p>
    <w:p w14:paraId="56CA7716" w14:textId="77777777" w:rsidR="00512FFC" w:rsidRPr="00512FFC" w:rsidRDefault="00512FFC" w:rsidP="00512FFC">
      <w:pPr>
        <w:pStyle w:val="Code"/>
        <w:rPr>
          <w:lang w:val="en-US"/>
        </w:rPr>
      </w:pPr>
      <w:r w:rsidRPr="00512FFC">
        <w:rPr>
          <w:lang w:val="en-US"/>
        </w:rPr>
        <w:t>    adv_features = fgsm_attack(model, criterion, features_tensor.clone(), label, epsilon)</w:t>
      </w:r>
    </w:p>
    <w:p w14:paraId="304774FD" w14:textId="77777777" w:rsidR="00512FFC" w:rsidRPr="00512FFC" w:rsidRDefault="00512FFC" w:rsidP="00512FFC">
      <w:pPr>
        <w:pStyle w:val="Code"/>
        <w:rPr>
          <w:lang w:val="en-US"/>
        </w:rPr>
      </w:pPr>
      <w:r w:rsidRPr="00512FFC">
        <w:rPr>
          <w:lang w:val="en-US"/>
        </w:rPr>
        <w:t>    with torch.no_grad():</w:t>
      </w:r>
    </w:p>
    <w:p w14:paraId="405FDA43" w14:textId="77777777" w:rsidR="00512FFC" w:rsidRPr="00512FFC" w:rsidRDefault="00512FFC" w:rsidP="00512FFC">
      <w:pPr>
        <w:pStyle w:val="Code"/>
        <w:rPr>
          <w:lang w:val="en-US"/>
        </w:rPr>
      </w:pPr>
      <w:r w:rsidRPr="00512FFC">
        <w:rPr>
          <w:lang w:val="en-US"/>
        </w:rPr>
        <w:t>        adv_pred = model(adv_features).item()</w:t>
      </w:r>
    </w:p>
    <w:p w14:paraId="384519B4" w14:textId="77777777" w:rsidR="00512FFC" w:rsidRPr="00512FFC" w:rsidRDefault="00512FFC" w:rsidP="00512FFC">
      <w:pPr>
        <w:pStyle w:val="Code"/>
        <w:rPr>
          <w:lang w:val="en-US"/>
        </w:rPr>
      </w:pPr>
      <w:r w:rsidRPr="00512FFC">
        <w:rPr>
          <w:lang w:val="en-US"/>
        </w:rPr>
        <w:t>    evaded = adv_pred &lt; 0.5</w:t>
      </w:r>
    </w:p>
    <w:p w14:paraId="4DF7CE4E" w14:textId="77777777" w:rsidR="00512FFC" w:rsidRDefault="00512FFC" w:rsidP="00512FFC">
      <w:pPr>
        <w:pStyle w:val="Code"/>
        <w:rPr>
          <w:lang w:val="en-US"/>
        </w:rPr>
      </w:pPr>
      <w:r w:rsidRPr="00512FFC">
        <w:rPr>
          <w:lang w:val="en-US"/>
        </w:rPr>
        <w:t>    print(f"Epsilon {epsilon}: Prediction {adv_pred:.4f}, Evaded: {evaded}")</w:t>
      </w:r>
    </w:p>
    <w:p w14:paraId="001C3482" w14:textId="77777777" w:rsidR="00512FFC" w:rsidRDefault="00512FFC" w:rsidP="00512FFC">
      <w:pPr>
        <w:pStyle w:val="Code"/>
        <w:rPr>
          <w:lang w:val="en-US"/>
        </w:rPr>
      </w:pPr>
    </w:p>
    <w:p w14:paraId="73829A8D" w14:textId="77777777" w:rsidR="00512FFC" w:rsidRPr="00512FFC" w:rsidRDefault="00512FFC" w:rsidP="00512FFC">
      <w:pPr>
        <w:pStyle w:val="Code"/>
        <w:rPr>
          <w:lang w:val="en-US"/>
        </w:rPr>
      </w:pPr>
    </w:p>
    <w:p w14:paraId="7C1BA9DF" w14:textId="03BF955F" w:rsidR="00512FFC" w:rsidRDefault="00512FFC" w:rsidP="00512FFC">
      <w:pPr>
        <w:rPr>
          <w:lang w:val="en-US"/>
        </w:rPr>
      </w:pPr>
      <w:r>
        <w:rPr>
          <w:lang w:val="en-US"/>
        </w:rPr>
        <w:t>Gym_mal.ipynb</w:t>
      </w:r>
    </w:p>
    <w:p w14:paraId="3E2BC9AA" w14:textId="77777777" w:rsidR="00512FFC" w:rsidRPr="00512FFC" w:rsidRDefault="00512FFC" w:rsidP="00512FFC">
      <w:pPr>
        <w:pStyle w:val="Code"/>
        <w:rPr>
          <w:lang w:val="en-US"/>
        </w:rPr>
      </w:pPr>
      <w:r w:rsidRPr="00512FFC">
        <w:rPr>
          <w:lang w:val="en-US"/>
        </w:rPr>
        <w:t>import numpy as np</w:t>
      </w:r>
    </w:p>
    <w:p w14:paraId="30E4542D" w14:textId="77777777" w:rsidR="00512FFC" w:rsidRPr="00512FFC" w:rsidRDefault="00512FFC" w:rsidP="00512FFC">
      <w:pPr>
        <w:pStyle w:val="Code"/>
        <w:rPr>
          <w:lang w:val="en-US"/>
        </w:rPr>
      </w:pPr>
      <w:r w:rsidRPr="00512FFC">
        <w:rPr>
          <w:lang w:val="en-US"/>
        </w:rPr>
        <w:t>import pandas as pd</w:t>
      </w:r>
    </w:p>
    <w:p w14:paraId="427E1EE2" w14:textId="77777777" w:rsidR="00512FFC" w:rsidRPr="00512FFC" w:rsidRDefault="00512FFC" w:rsidP="00512FFC">
      <w:pPr>
        <w:pStyle w:val="Code"/>
        <w:rPr>
          <w:lang w:val="en-US"/>
        </w:rPr>
      </w:pPr>
      <w:r w:rsidRPr="00512FFC">
        <w:rPr>
          <w:lang w:val="en-US"/>
        </w:rPr>
        <w:t>from sklearn.metrics import accuracy_score, classification_report</w:t>
      </w:r>
    </w:p>
    <w:p w14:paraId="7B73AA73" w14:textId="77777777" w:rsidR="00512FFC" w:rsidRPr="00512FFC" w:rsidRDefault="00512FFC" w:rsidP="00512FFC">
      <w:pPr>
        <w:pStyle w:val="Code"/>
        <w:rPr>
          <w:lang w:val="en-US"/>
        </w:rPr>
      </w:pPr>
      <w:r w:rsidRPr="00512FFC">
        <w:rPr>
          <w:lang w:val="en-US"/>
        </w:rPr>
        <w:t>import lightgbm as lgb</w:t>
      </w:r>
    </w:p>
    <w:p w14:paraId="1F5F02A1" w14:textId="77777777" w:rsidR="00512FFC" w:rsidRPr="00512FFC" w:rsidRDefault="00512FFC" w:rsidP="00512FFC">
      <w:pPr>
        <w:pStyle w:val="Code"/>
        <w:rPr>
          <w:lang w:val="en-US"/>
        </w:rPr>
      </w:pPr>
    </w:p>
    <w:p w14:paraId="1AF48FEA" w14:textId="77777777" w:rsidR="00512FFC" w:rsidRPr="00512FFC" w:rsidRDefault="00512FFC" w:rsidP="00512FFC">
      <w:pPr>
        <w:pStyle w:val="Code"/>
        <w:rPr>
          <w:lang w:val="en-US"/>
        </w:rPr>
      </w:pPr>
      <w:r w:rsidRPr="00512FFC">
        <w:rPr>
          <w:i/>
          <w:iCs/>
          <w:lang w:val="en-US"/>
        </w:rPr>
        <w:t># Paths to your files</w:t>
      </w:r>
    </w:p>
    <w:p w14:paraId="3341CB0A" w14:textId="77777777" w:rsidR="00512FFC" w:rsidRPr="00512FFC" w:rsidRDefault="00512FFC" w:rsidP="00512FFC">
      <w:pPr>
        <w:pStyle w:val="Code"/>
        <w:rPr>
          <w:lang w:val="en-US"/>
        </w:rPr>
      </w:pPr>
      <w:r w:rsidRPr="00512FFC">
        <w:rPr>
          <w:lang w:val="en-US"/>
        </w:rPr>
        <w:t>NPZ_PATH = 'bodmas.npz'</w:t>
      </w:r>
    </w:p>
    <w:p w14:paraId="7E171FF6" w14:textId="77777777" w:rsidR="00512FFC" w:rsidRPr="00512FFC" w:rsidRDefault="00512FFC" w:rsidP="00512FFC">
      <w:pPr>
        <w:pStyle w:val="Code"/>
        <w:rPr>
          <w:lang w:val="en-US"/>
        </w:rPr>
      </w:pPr>
      <w:r w:rsidRPr="00512FFC">
        <w:rPr>
          <w:lang w:val="en-US"/>
        </w:rPr>
        <w:t>METADATA_PATH = 'bodmas_metadata.csv'</w:t>
      </w:r>
    </w:p>
    <w:p w14:paraId="58321EB2" w14:textId="77777777" w:rsidR="00512FFC" w:rsidRPr="00512FFC" w:rsidRDefault="00512FFC" w:rsidP="00512FFC">
      <w:pPr>
        <w:pStyle w:val="Code"/>
        <w:rPr>
          <w:lang w:val="en-US"/>
        </w:rPr>
      </w:pPr>
      <w:r w:rsidRPr="00512FFC">
        <w:rPr>
          <w:lang w:val="en-US"/>
        </w:rPr>
        <w:t>CATEGORY_PATH = 'bodmas_malware_category.csv'</w:t>
      </w:r>
    </w:p>
    <w:p w14:paraId="15D07619" w14:textId="77777777" w:rsidR="00512FFC" w:rsidRPr="00512FFC" w:rsidRDefault="00512FFC" w:rsidP="00512FFC">
      <w:pPr>
        <w:pStyle w:val="Code"/>
        <w:rPr>
          <w:lang w:val="en-US"/>
        </w:rPr>
      </w:pPr>
    </w:p>
    <w:p w14:paraId="794F51FA" w14:textId="77777777" w:rsidR="00512FFC" w:rsidRPr="00512FFC" w:rsidRDefault="00512FFC" w:rsidP="00512FFC">
      <w:pPr>
        <w:pStyle w:val="Code"/>
        <w:rPr>
          <w:lang w:val="en-US"/>
        </w:rPr>
      </w:pPr>
      <w:r w:rsidRPr="00512FFC">
        <w:rPr>
          <w:lang w:val="en-US"/>
        </w:rPr>
        <w:t>def load_bodmas(npz_path, metadata_path, category_path, max_train=20000, max_test=5000):</w:t>
      </w:r>
    </w:p>
    <w:p w14:paraId="7308ED29" w14:textId="77777777" w:rsidR="00512FFC" w:rsidRPr="00512FFC" w:rsidRDefault="00512FFC" w:rsidP="00512FFC">
      <w:pPr>
        <w:pStyle w:val="Code"/>
        <w:rPr>
          <w:lang w:val="en-US"/>
        </w:rPr>
      </w:pPr>
      <w:r w:rsidRPr="00512FFC">
        <w:rPr>
          <w:lang w:val="en-US"/>
        </w:rPr>
        <w:t>    """Load BODMAS data, merge category for accurate labels, and split temporally."""</w:t>
      </w:r>
    </w:p>
    <w:p w14:paraId="387F3C26" w14:textId="77777777" w:rsidR="00512FFC" w:rsidRPr="00512FFC" w:rsidRDefault="00512FFC" w:rsidP="00512FFC">
      <w:pPr>
        <w:pStyle w:val="Code"/>
        <w:rPr>
          <w:lang w:val="en-US"/>
        </w:rPr>
      </w:pPr>
      <w:r w:rsidRPr="00512FFC">
        <w:rPr>
          <w:lang w:val="en-US"/>
        </w:rPr>
        <w:t xml:space="preserve">    </w:t>
      </w:r>
      <w:r w:rsidRPr="00512FFC">
        <w:rPr>
          <w:i/>
          <w:iCs/>
          <w:lang w:val="en-US"/>
        </w:rPr>
        <w:t># Load features</w:t>
      </w:r>
    </w:p>
    <w:p w14:paraId="04335A32" w14:textId="77777777" w:rsidR="00512FFC" w:rsidRPr="00512FFC" w:rsidRDefault="00512FFC" w:rsidP="00512FFC">
      <w:pPr>
        <w:pStyle w:val="Code"/>
        <w:rPr>
          <w:lang w:val="en-US"/>
        </w:rPr>
      </w:pPr>
      <w:r w:rsidRPr="00512FFC">
        <w:rPr>
          <w:lang w:val="en-US"/>
        </w:rPr>
        <w:t>    data = np.load(npz_path)</w:t>
      </w:r>
    </w:p>
    <w:p w14:paraId="4117E237" w14:textId="77777777" w:rsidR="00512FFC" w:rsidRPr="00512FFC" w:rsidRDefault="00512FFC" w:rsidP="00512FFC">
      <w:pPr>
        <w:pStyle w:val="Code"/>
        <w:rPr>
          <w:lang w:val="en-US"/>
        </w:rPr>
      </w:pPr>
      <w:r w:rsidRPr="00512FFC">
        <w:rPr>
          <w:lang w:val="en-US"/>
        </w:rPr>
        <w:t>    if 'X' not in data:</w:t>
      </w:r>
    </w:p>
    <w:p w14:paraId="4C4E3EB5" w14:textId="77777777" w:rsidR="00512FFC" w:rsidRPr="00512FFC" w:rsidRDefault="00512FFC" w:rsidP="00512FFC">
      <w:pPr>
        <w:pStyle w:val="Code"/>
        <w:rPr>
          <w:lang w:val="en-US"/>
        </w:rPr>
      </w:pPr>
      <w:r w:rsidRPr="00512FFC">
        <w:rPr>
          <w:lang w:val="en-US"/>
        </w:rPr>
        <w:t>        raise KeyError(f"Expected 'X' in {npz_path}. Found: {data.files}")</w:t>
      </w:r>
    </w:p>
    <w:p w14:paraId="70C880B7" w14:textId="77777777" w:rsidR="00512FFC" w:rsidRPr="00512FFC" w:rsidRDefault="00512FFC" w:rsidP="00512FFC">
      <w:pPr>
        <w:pStyle w:val="Code"/>
        <w:rPr>
          <w:lang w:val="en-US"/>
        </w:rPr>
      </w:pPr>
      <w:r w:rsidRPr="00512FFC">
        <w:rPr>
          <w:lang w:val="en-US"/>
        </w:rPr>
        <w:t>    X = data['X']  </w:t>
      </w:r>
      <w:r w:rsidRPr="00512FFC">
        <w:rPr>
          <w:i/>
          <w:iCs/>
          <w:lang w:val="en-US"/>
        </w:rPr>
        <w:t># Shape: (134580, 2381)</w:t>
      </w:r>
    </w:p>
    <w:p w14:paraId="56FED9F3" w14:textId="77777777" w:rsidR="00512FFC" w:rsidRPr="00512FFC" w:rsidRDefault="00512FFC" w:rsidP="00512FFC">
      <w:pPr>
        <w:pStyle w:val="Code"/>
        <w:rPr>
          <w:lang w:val="en-US"/>
        </w:rPr>
      </w:pPr>
      <w:r w:rsidRPr="00512FFC">
        <w:rPr>
          <w:lang w:val="en-US"/>
        </w:rPr>
        <w:t xml:space="preserve">    </w:t>
      </w:r>
    </w:p>
    <w:p w14:paraId="09FC27A8" w14:textId="77777777" w:rsidR="00512FFC" w:rsidRPr="00512FFC" w:rsidRDefault="00512FFC" w:rsidP="00512FFC">
      <w:pPr>
        <w:pStyle w:val="Code"/>
        <w:rPr>
          <w:lang w:val="en-US"/>
        </w:rPr>
      </w:pPr>
      <w:r w:rsidRPr="00512FFC">
        <w:rPr>
          <w:lang w:val="en-US"/>
        </w:rPr>
        <w:t xml:space="preserve">    </w:t>
      </w:r>
      <w:r w:rsidRPr="00512FFC">
        <w:rPr>
          <w:i/>
          <w:iCs/>
          <w:lang w:val="en-US"/>
        </w:rPr>
        <w:t># Load metadata</w:t>
      </w:r>
    </w:p>
    <w:p w14:paraId="298A0C7C" w14:textId="77777777" w:rsidR="00512FFC" w:rsidRPr="00512FFC" w:rsidRDefault="00512FFC" w:rsidP="00512FFC">
      <w:pPr>
        <w:pStyle w:val="Code"/>
        <w:rPr>
          <w:lang w:val="en-US"/>
        </w:rPr>
      </w:pPr>
      <w:r w:rsidRPr="00512FFC">
        <w:rPr>
          <w:lang w:val="en-US"/>
        </w:rPr>
        <w:t>    metadata = pd.read_csv(metadata_path)</w:t>
      </w:r>
    </w:p>
    <w:p w14:paraId="300DAA38" w14:textId="77777777" w:rsidR="00512FFC" w:rsidRPr="00512FFC" w:rsidRDefault="00512FFC" w:rsidP="00512FFC">
      <w:pPr>
        <w:pStyle w:val="Code"/>
        <w:rPr>
          <w:lang w:val="en-US"/>
        </w:rPr>
      </w:pPr>
      <w:r w:rsidRPr="00512FFC">
        <w:rPr>
          <w:lang w:val="en-US"/>
        </w:rPr>
        <w:t>    if 'sha256' not in metadata.columns or 'timestamp' not in metadata.columns or 'family' not in metadata.columns:</w:t>
      </w:r>
    </w:p>
    <w:p w14:paraId="1747F087" w14:textId="77777777" w:rsidR="00512FFC" w:rsidRPr="00512FFC" w:rsidRDefault="00512FFC" w:rsidP="00512FFC">
      <w:pPr>
        <w:pStyle w:val="Code"/>
        <w:rPr>
          <w:lang w:val="en-US"/>
        </w:rPr>
      </w:pPr>
      <w:r w:rsidRPr="00512FFC">
        <w:rPr>
          <w:lang w:val="en-US"/>
        </w:rPr>
        <w:lastRenderedPageBreak/>
        <w:t>        raise KeyError(f"Expected 'sha256', 'timestamp', 'family' in {metadata_path}. Found: {metadata.columns}")</w:t>
      </w:r>
    </w:p>
    <w:p w14:paraId="3DE317C7" w14:textId="77777777" w:rsidR="00512FFC" w:rsidRPr="00512FFC" w:rsidRDefault="00512FFC" w:rsidP="00512FFC">
      <w:pPr>
        <w:pStyle w:val="Code"/>
        <w:rPr>
          <w:lang w:val="en-US"/>
        </w:rPr>
      </w:pPr>
      <w:r w:rsidRPr="00512FFC">
        <w:rPr>
          <w:lang w:val="en-US"/>
        </w:rPr>
        <w:t xml:space="preserve">    </w:t>
      </w:r>
    </w:p>
    <w:p w14:paraId="4C13F1A1" w14:textId="77777777" w:rsidR="00512FFC" w:rsidRPr="00512FFC" w:rsidRDefault="00512FFC" w:rsidP="00512FFC">
      <w:pPr>
        <w:pStyle w:val="Code"/>
        <w:rPr>
          <w:lang w:val="en-US"/>
        </w:rPr>
      </w:pPr>
      <w:r w:rsidRPr="00512FFC">
        <w:rPr>
          <w:lang w:val="en-US"/>
        </w:rPr>
        <w:t xml:space="preserve">    </w:t>
      </w:r>
      <w:r w:rsidRPr="00512FFC">
        <w:rPr>
          <w:i/>
          <w:iCs/>
          <w:lang w:val="en-US"/>
        </w:rPr>
        <w:t># Load category CSV</w:t>
      </w:r>
    </w:p>
    <w:p w14:paraId="34297A24" w14:textId="77777777" w:rsidR="00512FFC" w:rsidRPr="00512FFC" w:rsidRDefault="00512FFC" w:rsidP="00512FFC">
      <w:pPr>
        <w:pStyle w:val="Code"/>
        <w:rPr>
          <w:lang w:val="en-US"/>
        </w:rPr>
      </w:pPr>
      <w:r w:rsidRPr="00512FFC">
        <w:rPr>
          <w:lang w:val="en-US"/>
        </w:rPr>
        <w:t>    category = pd.read_csv(category_path)</w:t>
      </w:r>
    </w:p>
    <w:p w14:paraId="363F89F3" w14:textId="77777777" w:rsidR="00512FFC" w:rsidRPr="00512FFC" w:rsidRDefault="00512FFC" w:rsidP="00512FFC">
      <w:pPr>
        <w:pStyle w:val="Code"/>
        <w:rPr>
          <w:lang w:val="en-US"/>
        </w:rPr>
      </w:pPr>
      <w:r w:rsidRPr="00512FFC">
        <w:rPr>
          <w:lang w:val="en-US"/>
        </w:rPr>
        <w:t>    if 'sha256' not in category.columns or 'category' not in category.columns:</w:t>
      </w:r>
    </w:p>
    <w:p w14:paraId="3E9C0512" w14:textId="77777777" w:rsidR="00512FFC" w:rsidRPr="00512FFC" w:rsidRDefault="00512FFC" w:rsidP="00512FFC">
      <w:pPr>
        <w:pStyle w:val="Code"/>
        <w:rPr>
          <w:lang w:val="en-US"/>
        </w:rPr>
      </w:pPr>
      <w:r w:rsidRPr="00512FFC">
        <w:rPr>
          <w:lang w:val="en-US"/>
        </w:rPr>
        <w:t>        raise KeyError(f"Expected 'sha256', 'category' in {category_path}. Found: {category.columns}")</w:t>
      </w:r>
    </w:p>
    <w:p w14:paraId="027B5C8F" w14:textId="77777777" w:rsidR="00512FFC" w:rsidRPr="00512FFC" w:rsidRDefault="00512FFC" w:rsidP="00512FFC">
      <w:pPr>
        <w:pStyle w:val="Code"/>
        <w:rPr>
          <w:lang w:val="en-US"/>
        </w:rPr>
      </w:pPr>
      <w:r w:rsidRPr="00512FFC">
        <w:rPr>
          <w:lang w:val="en-US"/>
        </w:rPr>
        <w:t xml:space="preserve">    </w:t>
      </w:r>
    </w:p>
    <w:p w14:paraId="519A8555" w14:textId="77777777" w:rsidR="00512FFC" w:rsidRPr="00512FFC" w:rsidRDefault="00512FFC" w:rsidP="00512FFC">
      <w:pPr>
        <w:pStyle w:val="Code"/>
        <w:rPr>
          <w:lang w:val="en-US"/>
        </w:rPr>
      </w:pPr>
      <w:r w:rsidRPr="00512FFC">
        <w:rPr>
          <w:lang w:val="en-US"/>
        </w:rPr>
        <w:t xml:space="preserve">    </w:t>
      </w:r>
      <w:r w:rsidRPr="00512FFC">
        <w:rPr>
          <w:i/>
          <w:iCs/>
          <w:lang w:val="en-US"/>
        </w:rPr>
        <w:t># Merge on 'sha256'</w:t>
      </w:r>
    </w:p>
    <w:p w14:paraId="2FF9EE3E" w14:textId="77777777" w:rsidR="00512FFC" w:rsidRPr="00512FFC" w:rsidRDefault="00512FFC" w:rsidP="00512FFC">
      <w:pPr>
        <w:pStyle w:val="Code"/>
        <w:rPr>
          <w:lang w:val="en-US"/>
        </w:rPr>
      </w:pPr>
      <w:r w:rsidRPr="00512FFC">
        <w:rPr>
          <w:lang w:val="en-US"/>
        </w:rPr>
        <w:t>    merged = metadata.merge(category, on='sha256', how='left')</w:t>
      </w:r>
    </w:p>
    <w:p w14:paraId="22357B45" w14:textId="77777777" w:rsidR="00512FFC" w:rsidRPr="00512FFC" w:rsidRDefault="00512FFC" w:rsidP="00512FFC">
      <w:pPr>
        <w:pStyle w:val="Code"/>
        <w:rPr>
          <w:lang w:val="en-US"/>
        </w:rPr>
      </w:pPr>
      <w:r w:rsidRPr="00512FFC">
        <w:rPr>
          <w:lang w:val="en-US"/>
        </w:rPr>
        <w:t xml:space="preserve">    </w:t>
      </w:r>
    </w:p>
    <w:p w14:paraId="78C6C920" w14:textId="77777777" w:rsidR="00512FFC" w:rsidRPr="00512FFC" w:rsidRDefault="00512FFC" w:rsidP="00512FFC">
      <w:pPr>
        <w:pStyle w:val="Code"/>
        <w:rPr>
          <w:lang w:val="en-US"/>
        </w:rPr>
      </w:pPr>
      <w:r w:rsidRPr="00512FFC">
        <w:rPr>
          <w:lang w:val="en-US"/>
        </w:rPr>
        <w:t xml:space="preserve">    </w:t>
      </w:r>
      <w:r w:rsidRPr="00512FFC">
        <w:rPr>
          <w:i/>
          <w:iCs/>
          <w:lang w:val="en-US"/>
        </w:rPr>
        <w:t># Create binary labels: Malware if 'family' non-NaN or 'category' present; else benign</w:t>
      </w:r>
    </w:p>
    <w:p w14:paraId="7D1EC044" w14:textId="77777777" w:rsidR="00512FFC" w:rsidRPr="00512FFC" w:rsidRDefault="00512FFC" w:rsidP="00512FFC">
      <w:pPr>
        <w:pStyle w:val="Code"/>
        <w:rPr>
          <w:lang w:val="en-US"/>
        </w:rPr>
      </w:pPr>
      <w:r w:rsidRPr="00512FFC">
        <w:rPr>
          <w:lang w:val="en-US"/>
        </w:rPr>
        <w:t>    y = np.where(~merged['family'].isna() | ~merged['category'].isna(), 1, 0)</w:t>
      </w:r>
    </w:p>
    <w:p w14:paraId="1FC2E36C" w14:textId="77777777" w:rsidR="00512FFC" w:rsidRPr="00512FFC" w:rsidRDefault="00512FFC" w:rsidP="00512FFC">
      <w:pPr>
        <w:pStyle w:val="Code"/>
        <w:rPr>
          <w:lang w:val="en-US"/>
        </w:rPr>
      </w:pPr>
      <w:r w:rsidRPr="00512FFC">
        <w:rPr>
          <w:lang w:val="en-US"/>
        </w:rPr>
        <w:t>    y = y.astype(np.int32)</w:t>
      </w:r>
    </w:p>
    <w:p w14:paraId="129B5D4F" w14:textId="77777777" w:rsidR="00512FFC" w:rsidRPr="00512FFC" w:rsidRDefault="00512FFC" w:rsidP="00512FFC">
      <w:pPr>
        <w:pStyle w:val="Code"/>
        <w:rPr>
          <w:lang w:val="en-US"/>
        </w:rPr>
      </w:pPr>
      <w:r w:rsidRPr="00512FFC">
        <w:rPr>
          <w:lang w:val="en-US"/>
        </w:rPr>
        <w:t xml:space="preserve">    </w:t>
      </w:r>
    </w:p>
    <w:p w14:paraId="6D576694" w14:textId="77777777" w:rsidR="00512FFC" w:rsidRPr="00512FFC" w:rsidRDefault="00512FFC" w:rsidP="00512FFC">
      <w:pPr>
        <w:pStyle w:val="Code"/>
        <w:rPr>
          <w:lang w:val="en-US"/>
        </w:rPr>
      </w:pPr>
      <w:r w:rsidRPr="00512FFC">
        <w:rPr>
          <w:lang w:val="en-US"/>
        </w:rPr>
        <w:t>    timestamps = merged['timestamp'].values</w:t>
      </w:r>
    </w:p>
    <w:p w14:paraId="4D073586" w14:textId="77777777" w:rsidR="00512FFC" w:rsidRPr="00512FFC" w:rsidRDefault="00512FFC" w:rsidP="00512FFC">
      <w:pPr>
        <w:pStyle w:val="Code"/>
        <w:rPr>
          <w:lang w:val="en-US"/>
        </w:rPr>
      </w:pPr>
    </w:p>
    <w:p w14:paraId="289D35F7" w14:textId="77777777" w:rsidR="00512FFC" w:rsidRPr="00512FFC" w:rsidRDefault="00512FFC" w:rsidP="00512FFC">
      <w:pPr>
        <w:pStyle w:val="Code"/>
        <w:rPr>
          <w:lang w:val="en-US"/>
        </w:rPr>
      </w:pPr>
      <w:r w:rsidRPr="00512FFC">
        <w:rPr>
          <w:lang w:val="en-US"/>
        </w:rPr>
        <w:t xml:space="preserve">    </w:t>
      </w:r>
      <w:r w:rsidRPr="00512FFC">
        <w:rPr>
          <w:i/>
          <w:iCs/>
          <w:lang w:val="en-US"/>
        </w:rPr>
        <w:t># Verify alignment</w:t>
      </w:r>
    </w:p>
    <w:p w14:paraId="322C07DE" w14:textId="77777777" w:rsidR="00512FFC" w:rsidRPr="00512FFC" w:rsidRDefault="00512FFC" w:rsidP="00512FFC">
      <w:pPr>
        <w:pStyle w:val="Code"/>
        <w:rPr>
          <w:lang w:val="en-US"/>
        </w:rPr>
      </w:pPr>
      <w:r w:rsidRPr="00512FFC">
        <w:rPr>
          <w:lang w:val="en-US"/>
        </w:rPr>
        <w:t>    if len(X) != len(y):</w:t>
      </w:r>
    </w:p>
    <w:p w14:paraId="5E369FE5" w14:textId="77777777" w:rsidR="00512FFC" w:rsidRPr="00512FFC" w:rsidRDefault="00512FFC" w:rsidP="00512FFC">
      <w:pPr>
        <w:pStyle w:val="Code"/>
        <w:rPr>
          <w:lang w:val="en-US"/>
        </w:rPr>
      </w:pPr>
      <w:r w:rsidRPr="00512FFC">
        <w:rPr>
          <w:lang w:val="en-US"/>
        </w:rPr>
        <w:t>        raise ValueError(f"Mismatch: {len(X)} features, {len(y)} labels")</w:t>
      </w:r>
    </w:p>
    <w:p w14:paraId="70A102A2" w14:textId="77777777" w:rsidR="00512FFC" w:rsidRPr="00512FFC" w:rsidRDefault="00512FFC" w:rsidP="00512FFC">
      <w:pPr>
        <w:pStyle w:val="Code"/>
        <w:rPr>
          <w:lang w:val="en-US"/>
        </w:rPr>
      </w:pPr>
      <w:r w:rsidRPr="00512FFC">
        <w:rPr>
          <w:lang w:val="en-US"/>
        </w:rPr>
        <w:t xml:space="preserve">    </w:t>
      </w:r>
    </w:p>
    <w:p w14:paraId="6BEEF703" w14:textId="77777777" w:rsidR="00512FFC" w:rsidRPr="00512FFC" w:rsidRDefault="00512FFC" w:rsidP="00512FFC">
      <w:pPr>
        <w:pStyle w:val="Code"/>
        <w:rPr>
          <w:lang w:val="en-US"/>
        </w:rPr>
      </w:pPr>
      <w:r w:rsidRPr="00512FFC">
        <w:rPr>
          <w:lang w:val="en-US"/>
        </w:rPr>
        <w:t xml:space="preserve">    </w:t>
      </w:r>
      <w:r w:rsidRPr="00512FFC">
        <w:rPr>
          <w:i/>
          <w:iCs/>
          <w:lang w:val="en-US"/>
        </w:rPr>
        <w:t># Temporal split</w:t>
      </w:r>
    </w:p>
    <w:p w14:paraId="4987192A" w14:textId="77777777" w:rsidR="00512FFC" w:rsidRPr="00512FFC" w:rsidRDefault="00512FFC" w:rsidP="00512FFC">
      <w:pPr>
        <w:pStyle w:val="Code"/>
        <w:rPr>
          <w:lang w:val="en-US"/>
        </w:rPr>
      </w:pPr>
      <w:r w:rsidRPr="00512FFC">
        <w:rPr>
          <w:lang w:val="en-US"/>
        </w:rPr>
        <w:t>    sorted_indices = np.argsort(timestamps)</w:t>
      </w:r>
    </w:p>
    <w:p w14:paraId="5EDD2976" w14:textId="77777777" w:rsidR="00512FFC" w:rsidRPr="00512FFC" w:rsidRDefault="00512FFC" w:rsidP="00512FFC">
      <w:pPr>
        <w:pStyle w:val="Code"/>
        <w:rPr>
          <w:lang w:val="en-US"/>
        </w:rPr>
      </w:pPr>
      <w:r w:rsidRPr="00512FFC">
        <w:rPr>
          <w:lang w:val="en-US"/>
        </w:rPr>
        <w:t>    X_sorted = X[sorted_indices]</w:t>
      </w:r>
    </w:p>
    <w:p w14:paraId="658C7F76" w14:textId="77777777" w:rsidR="00512FFC" w:rsidRPr="00512FFC" w:rsidRDefault="00512FFC" w:rsidP="00512FFC">
      <w:pPr>
        <w:pStyle w:val="Code"/>
        <w:rPr>
          <w:lang w:val="en-US"/>
        </w:rPr>
      </w:pPr>
      <w:r w:rsidRPr="00512FFC">
        <w:rPr>
          <w:lang w:val="en-US"/>
        </w:rPr>
        <w:t>    y_sorted = y[sorted_indices]</w:t>
      </w:r>
    </w:p>
    <w:p w14:paraId="5A02CBC6" w14:textId="77777777" w:rsidR="00512FFC" w:rsidRPr="00512FFC" w:rsidRDefault="00512FFC" w:rsidP="00512FFC">
      <w:pPr>
        <w:pStyle w:val="Code"/>
        <w:rPr>
          <w:lang w:val="en-US"/>
        </w:rPr>
      </w:pPr>
    </w:p>
    <w:p w14:paraId="38505913" w14:textId="77777777" w:rsidR="00512FFC" w:rsidRPr="00512FFC" w:rsidRDefault="00512FFC" w:rsidP="00512FFC">
      <w:pPr>
        <w:pStyle w:val="Code"/>
        <w:rPr>
          <w:lang w:val="en-US"/>
        </w:rPr>
      </w:pPr>
      <w:r w:rsidRPr="00512FFC">
        <w:rPr>
          <w:lang w:val="en-US"/>
        </w:rPr>
        <w:t xml:space="preserve">    </w:t>
      </w:r>
      <w:r w:rsidRPr="00512FFC">
        <w:rPr>
          <w:i/>
          <w:iCs/>
          <w:lang w:val="en-US"/>
        </w:rPr>
        <w:t># Subsample</w:t>
      </w:r>
    </w:p>
    <w:p w14:paraId="7D760830" w14:textId="77777777" w:rsidR="00512FFC" w:rsidRPr="00512FFC" w:rsidRDefault="00512FFC" w:rsidP="00512FFC">
      <w:pPr>
        <w:pStyle w:val="Code"/>
        <w:rPr>
          <w:lang w:val="en-US"/>
        </w:rPr>
      </w:pPr>
      <w:r w:rsidRPr="00512FFC">
        <w:rPr>
          <w:lang w:val="en-US"/>
        </w:rPr>
        <w:t>    train_indices = sorted_indices[:max_train]</w:t>
      </w:r>
    </w:p>
    <w:p w14:paraId="342514EC" w14:textId="77777777" w:rsidR="00512FFC" w:rsidRPr="00512FFC" w:rsidRDefault="00512FFC" w:rsidP="00512FFC">
      <w:pPr>
        <w:pStyle w:val="Code"/>
        <w:rPr>
          <w:lang w:val="en-US"/>
        </w:rPr>
      </w:pPr>
      <w:r w:rsidRPr="00512FFC">
        <w:rPr>
          <w:lang w:val="en-US"/>
        </w:rPr>
        <w:t>    test_indices = sorted_indices[-max_test:]</w:t>
      </w:r>
    </w:p>
    <w:p w14:paraId="0DA06267" w14:textId="77777777" w:rsidR="00512FFC" w:rsidRPr="00512FFC" w:rsidRDefault="00512FFC" w:rsidP="00512FFC">
      <w:pPr>
        <w:pStyle w:val="Code"/>
        <w:rPr>
          <w:lang w:val="en-US"/>
        </w:rPr>
      </w:pPr>
      <w:r w:rsidRPr="00512FFC">
        <w:rPr>
          <w:lang w:val="en-US"/>
        </w:rPr>
        <w:t>    X_train = X_sorted[train_indices]</w:t>
      </w:r>
    </w:p>
    <w:p w14:paraId="5CEBB387" w14:textId="77777777" w:rsidR="00512FFC" w:rsidRPr="00512FFC" w:rsidRDefault="00512FFC" w:rsidP="00512FFC">
      <w:pPr>
        <w:pStyle w:val="Code"/>
        <w:rPr>
          <w:lang w:val="en-US"/>
        </w:rPr>
      </w:pPr>
      <w:r w:rsidRPr="00512FFC">
        <w:rPr>
          <w:lang w:val="en-US"/>
        </w:rPr>
        <w:t>    y_train = y_sorted[train_indices]</w:t>
      </w:r>
    </w:p>
    <w:p w14:paraId="59531F07" w14:textId="77777777" w:rsidR="00512FFC" w:rsidRPr="00512FFC" w:rsidRDefault="00512FFC" w:rsidP="00512FFC">
      <w:pPr>
        <w:pStyle w:val="Code"/>
        <w:rPr>
          <w:lang w:val="en-US"/>
        </w:rPr>
      </w:pPr>
      <w:r w:rsidRPr="00512FFC">
        <w:rPr>
          <w:lang w:val="en-US"/>
        </w:rPr>
        <w:t>    X_test = X_sorted[test_indices]</w:t>
      </w:r>
    </w:p>
    <w:p w14:paraId="64DA3957" w14:textId="77777777" w:rsidR="00512FFC" w:rsidRPr="00512FFC" w:rsidRDefault="00512FFC" w:rsidP="00512FFC">
      <w:pPr>
        <w:pStyle w:val="Code"/>
        <w:rPr>
          <w:lang w:val="en-US"/>
        </w:rPr>
      </w:pPr>
      <w:r w:rsidRPr="00512FFC">
        <w:rPr>
          <w:lang w:val="en-US"/>
        </w:rPr>
        <w:t>    y_test = y_sorted[test_indices]</w:t>
      </w:r>
    </w:p>
    <w:p w14:paraId="22D6AABB" w14:textId="77777777" w:rsidR="00512FFC" w:rsidRPr="00512FFC" w:rsidRDefault="00512FFC" w:rsidP="00512FFC">
      <w:pPr>
        <w:pStyle w:val="Code"/>
        <w:rPr>
          <w:lang w:val="en-US"/>
        </w:rPr>
      </w:pPr>
    </w:p>
    <w:p w14:paraId="20607F88" w14:textId="77777777" w:rsidR="00512FFC" w:rsidRPr="00512FFC" w:rsidRDefault="00512FFC" w:rsidP="00512FFC">
      <w:pPr>
        <w:pStyle w:val="Code"/>
        <w:rPr>
          <w:lang w:val="en-US"/>
        </w:rPr>
      </w:pPr>
      <w:r w:rsidRPr="00512FFC">
        <w:rPr>
          <w:lang w:val="en-US"/>
        </w:rPr>
        <w:t>    print(f"Loaded {X_train.shape[0]} train, {X_test.shape[0]} test samples")</w:t>
      </w:r>
    </w:p>
    <w:p w14:paraId="310955B4" w14:textId="77777777" w:rsidR="00512FFC" w:rsidRPr="00512FFC" w:rsidRDefault="00512FFC" w:rsidP="00512FFC">
      <w:pPr>
        <w:pStyle w:val="Code"/>
        <w:rPr>
          <w:lang w:val="en-US"/>
        </w:rPr>
      </w:pPr>
      <w:r w:rsidRPr="00512FFC">
        <w:rPr>
          <w:lang w:val="en-US"/>
        </w:rPr>
        <w:t>    print(f"Train labels: Benign={np.sum(y_train == 0)}, Malware={np.sum(y_train == 1)}")</w:t>
      </w:r>
    </w:p>
    <w:p w14:paraId="4E29B74D" w14:textId="77777777" w:rsidR="00512FFC" w:rsidRPr="00512FFC" w:rsidRDefault="00512FFC" w:rsidP="00512FFC">
      <w:pPr>
        <w:pStyle w:val="Code"/>
        <w:rPr>
          <w:lang w:val="en-US"/>
        </w:rPr>
      </w:pPr>
      <w:r w:rsidRPr="00512FFC">
        <w:rPr>
          <w:lang w:val="en-US"/>
        </w:rPr>
        <w:t>    print(f"Test labels: Benign={np.sum(y_test == 0)}, Malware={np.sum(y_test == 1)}")</w:t>
      </w:r>
    </w:p>
    <w:p w14:paraId="3169E7CE" w14:textId="77777777" w:rsidR="00512FFC" w:rsidRPr="00512FFC" w:rsidRDefault="00512FFC" w:rsidP="00512FFC">
      <w:pPr>
        <w:pStyle w:val="Code"/>
        <w:rPr>
          <w:lang w:val="en-US"/>
        </w:rPr>
      </w:pPr>
      <w:r w:rsidRPr="00512FFC">
        <w:rPr>
          <w:lang w:val="en-US"/>
        </w:rPr>
        <w:t>    return X_train, y_train, X_test, y_test</w:t>
      </w:r>
    </w:p>
    <w:p w14:paraId="46EE93B7" w14:textId="77777777" w:rsidR="00512FFC" w:rsidRPr="00512FFC" w:rsidRDefault="00512FFC" w:rsidP="00512FFC">
      <w:pPr>
        <w:pStyle w:val="Code"/>
        <w:rPr>
          <w:lang w:val="en-US"/>
        </w:rPr>
      </w:pPr>
    </w:p>
    <w:p w14:paraId="49A5B111" w14:textId="77777777" w:rsidR="00512FFC" w:rsidRPr="00512FFC" w:rsidRDefault="00512FFC" w:rsidP="00512FFC">
      <w:pPr>
        <w:pStyle w:val="Code"/>
        <w:rPr>
          <w:lang w:val="en-US"/>
        </w:rPr>
      </w:pPr>
      <w:r w:rsidRPr="00512FFC">
        <w:rPr>
          <w:i/>
          <w:iCs/>
          <w:lang w:val="en-US"/>
        </w:rPr>
        <w:t># Load data</w:t>
      </w:r>
    </w:p>
    <w:p w14:paraId="7486ADFE" w14:textId="77777777" w:rsidR="00512FFC" w:rsidRPr="00512FFC" w:rsidRDefault="00512FFC" w:rsidP="00512FFC">
      <w:pPr>
        <w:pStyle w:val="Code"/>
        <w:rPr>
          <w:lang w:val="en-US"/>
        </w:rPr>
      </w:pPr>
      <w:r w:rsidRPr="00512FFC">
        <w:rPr>
          <w:lang w:val="en-US"/>
        </w:rPr>
        <w:lastRenderedPageBreak/>
        <w:t>X_train, y_train, X_test, y_test = load_bodmas(NPZ_PATH, METADATA_PATH, CATEGORY_PATH)</w:t>
      </w:r>
    </w:p>
    <w:p w14:paraId="6DCDDACA" w14:textId="77777777" w:rsidR="00512FFC" w:rsidRPr="00512FFC" w:rsidRDefault="00512FFC" w:rsidP="00512FFC">
      <w:pPr>
        <w:pStyle w:val="Code"/>
        <w:rPr>
          <w:lang w:val="en-US"/>
        </w:rPr>
      </w:pPr>
    </w:p>
    <w:p w14:paraId="0D4F586B" w14:textId="77777777" w:rsidR="00512FFC" w:rsidRPr="00512FFC" w:rsidRDefault="00512FFC" w:rsidP="00512FFC">
      <w:pPr>
        <w:pStyle w:val="Code"/>
        <w:rPr>
          <w:lang w:val="en-US"/>
        </w:rPr>
      </w:pPr>
      <w:r w:rsidRPr="00512FFC">
        <w:rPr>
          <w:i/>
          <w:iCs/>
          <w:lang w:val="en-US"/>
        </w:rPr>
        <w:t># Train LightGBM</w:t>
      </w:r>
    </w:p>
    <w:p w14:paraId="37FFBD0A" w14:textId="77777777" w:rsidR="00512FFC" w:rsidRPr="00512FFC" w:rsidRDefault="00512FFC" w:rsidP="00512FFC">
      <w:pPr>
        <w:pStyle w:val="Code"/>
        <w:rPr>
          <w:lang w:val="en-US"/>
        </w:rPr>
      </w:pPr>
      <w:r w:rsidRPr="00512FFC">
        <w:rPr>
          <w:lang w:val="en-US"/>
        </w:rPr>
        <w:t>params = {</w:t>
      </w:r>
    </w:p>
    <w:p w14:paraId="6903FD00" w14:textId="77777777" w:rsidR="00512FFC" w:rsidRPr="00512FFC" w:rsidRDefault="00512FFC" w:rsidP="00512FFC">
      <w:pPr>
        <w:pStyle w:val="Code"/>
        <w:rPr>
          <w:lang w:val="en-US"/>
        </w:rPr>
      </w:pPr>
      <w:r w:rsidRPr="00512FFC">
        <w:rPr>
          <w:lang w:val="en-US"/>
        </w:rPr>
        <w:t>    'objective': 'binary',</w:t>
      </w:r>
    </w:p>
    <w:p w14:paraId="590DD712" w14:textId="77777777" w:rsidR="00512FFC" w:rsidRPr="00512FFC" w:rsidRDefault="00512FFC" w:rsidP="00512FFC">
      <w:pPr>
        <w:pStyle w:val="Code"/>
        <w:rPr>
          <w:lang w:val="en-US"/>
        </w:rPr>
      </w:pPr>
      <w:r w:rsidRPr="00512FFC">
        <w:rPr>
          <w:lang w:val="en-US"/>
        </w:rPr>
        <w:t>    'metric': 'binary_logloss',</w:t>
      </w:r>
    </w:p>
    <w:p w14:paraId="0300A0DD" w14:textId="77777777" w:rsidR="00512FFC" w:rsidRPr="00512FFC" w:rsidRDefault="00512FFC" w:rsidP="00512FFC">
      <w:pPr>
        <w:pStyle w:val="Code"/>
        <w:rPr>
          <w:lang w:val="en-US"/>
        </w:rPr>
      </w:pPr>
      <w:r w:rsidRPr="00512FFC">
        <w:rPr>
          <w:lang w:val="en-US"/>
        </w:rPr>
        <w:t>    'boosting_type': 'gbdt',</w:t>
      </w:r>
    </w:p>
    <w:p w14:paraId="4A27F129" w14:textId="77777777" w:rsidR="00512FFC" w:rsidRPr="00512FFC" w:rsidRDefault="00512FFC" w:rsidP="00512FFC">
      <w:pPr>
        <w:pStyle w:val="Code"/>
        <w:rPr>
          <w:lang w:val="en-US"/>
        </w:rPr>
      </w:pPr>
      <w:r w:rsidRPr="00512FFC">
        <w:rPr>
          <w:lang w:val="en-US"/>
        </w:rPr>
        <w:t>    'num_leaves': 31,</w:t>
      </w:r>
    </w:p>
    <w:p w14:paraId="795B988C" w14:textId="77777777" w:rsidR="00512FFC" w:rsidRPr="00512FFC" w:rsidRDefault="00512FFC" w:rsidP="00512FFC">
      <w:pPr>
        <w:pStyle w:val="Code"/>
        <w:rPr>
          <w:lang w:val="en-US"/>
        </w:rPr>
      </w:pPr>
      <w:r w:rsidRPr="00512FFC">
        <w:rPr>
          <w:lang w:val="en-US"/>
        </w:rPr>
        <w:t>    'learning_rate': 0.05,</w:t>
      </w:r>
    </w:p>
    <w:p w14:paraId="49F81DDB" w14:textId="77777777" w:rsidR="00512FFC" w:rsidRPr="00512FFC" w:rsidRDefault="00512FFC" w:rsidP="00512FFC">
      <w:pPr>
        <w:pStyle w:val="Code"/>
        <w:rPr>
          <w:lang w:val="en-US"/>
        </w:rPr>
      </w:pPr>
      <w:r w:rsidRPr="00512FFC">
        <w:rPr>
          <w:lang w:val="en-US"/>
        </w:rPr>
        <w:t>    'feature_fraction': 0.9,</w:t>
      </w:r>
    </w:p>
    <w:p w14:paraId="4E9E4315" w14:textId="77777777" w:rsidR="00512FFC" w:rsidRPr="00512FFC" w:rsidRDefault="00512FFC" w:rsidP="00512FFC">
      <w:pPr>
        <w:pStyle w:val="Code"/>
        <w:rPr>
          <w:lang w:val="en-US"/>
        </w:rPr>
      </w:pPr>
      <w:r w:rsidRPr="00512FFC">
        <w:rPr>
          <w:lang w:val="en-US"/>
        </w:rPr>
        <w:t>    'verbose': -1</w:t>
      </w:r>
    </w:p>
    <w:p w14:paraId="28806561" w14:textId="77777777" w:rsidR="00512FFC" w:rsidRPr="00512FFC" w:rsidRDefault="00512FFC" w:rsidP="00512FFC">
      <w:pPr>
        <w:pStyle w:val="Code"/>
        <w:rPr>
          <w:lang w:val="en-US"/>
        </w:rPr>
      </w:pPr>
      <w:r w:rsidRPr="00512FFC">
        <w:rPr>
          <w:lang w:val="en-US"/>
        </w:rPr>
        <w:t>}</w:t>
      </w:r>
    </w:p>
    <w:p w14:paraId="60BE1187" w14:textId="77777777" w:rsidR="00512FFC" w:rsidRPr="00512FFC" w:rsidRDefault="00512FFC" w:rsidP="00512FFC">
      <w:pPr>
        <w:pStyle w:val="Code"/>
        <w:rPr>
          <w:lang w:val="en-US"/>
        </w:rPr>
      </w:pPr>
    </w:p>
    <w:p w14:paraId="76B35955" w14:textId="77777777" w:rsidR="00512FFC" w:rsidRPr="00512FFC" w:rsidRDefault="00512FFC" w:rsidP="00512FFC">
      <w:pPr>
        <w:pStyle w:val="Code"/>
        <w:rPr>
          <w:lang w:val="en-US"/>
        </w:rPr>
      </w:pPr>
      <w:r w:rsidRPr="00512FFC">
        <w:rPr>
          <w:lang w:val="en-US"/>
        </w:rPr>
        <w:t>train_data = lgb.Dataset(X_train, label=y_train)</w:t>
      </w:r>
    </w:p>
    <w:p w14:paraId="5977044B" w14:textId="77777777" w:rsidR="00512FFC" w:rsidRPr="00512FFC" w:rsidRDefault="00512FFC" w:rsidP="00512FFC">
      <w:pPr>
        <w:pStyle w:val="Code"/>
        <w:rPr>
          <w:lang w:val="en-US"/>
        </w:rPr>
      </w:pPr>
      <w:r w:rsidRPr="00512FFC">
        <w:rPr>
          <w:lang w:val="en-US"/>
        </w:rPr>
        <w:t>detector = lgb.train(params, train_data, num_boost_round=500)</w:t>
      </w:r>
    </w:p>
    <w:p w14:paraId="45EC992C" w14:textId="77777777" w:rsidR="00512FFC" w:rsidRPr="00512FFC" w:rsidRDefault="00512FFC" w:rsidP="00512FFC">
      <w:pPr>
        <w:pStyle w:val="Code"/>
        <w:rPr>
          <w:lang w:val="en-US"/>
        </w:rPr>
      </w:pPr>
    </w:p>
    <w:p w14:paraId="20BD045A" w14:textId="77777777" w:rsidR="00512FFC" w:rsidRPr="00512FFC" w:rsidRDefault="00512FFC" w:rsidP="00512FFC">
      <w:pPr>
        <w:pStyle w:val="Code"/>
        <w:rPr>
          <w:lang w:val="en-US"/>
        </w:rPr>
      </w:pPr>
      <w:r w:rsidRPr="00512FFC">
        <w:rPr>
          <w:i/>
          <w:iCs/>
          <w:lang w:val="en-US"/>
        </w:rPr>
        <w:t># Evaluate</w:t>
      </w:r>
    </w:p>
    <w:p w14:paraId="0E5CC298" w14:textId="77777777" w:rsidR="00512FFC" w:rsidRPr="00512FFC" w:rsidRDefault="00512FFC" w:rsidP="00512FFC">
      <w:pPr>
        <w:pStyle w:val="Code"/>
        <w:rPr>
          <w:lang w:val="en-US"/>
        </w:rPr>
      </w:pPr>
      <w:r w:rsidRPr="00512FFC">
        <w:rPr>
          <w:lang w:val="en-US"/>
        </w:rPr>
        <w:t>y_pred = detector.predict(X_test) &gt; 0.5</w:t>
      </w:r>
    </w:p>
    <w:p w14:paraId="17A20927" w14:textId="77777777" w:rsidR="00512FFC" w:rsidRPr="00512FFC" w:rsidRDefault="00512FFC" w:rsidP="00512FFC">
      <w:pPr>
        <w:pStyle w:val="Code"/>
        <w:rPr>
          <w:lang w:val="en-US"/>
        </w:rPr>
      </w:pPr>
      <w:r w:rsidRPr="00512FFC">
        <w:rPr>
          <w:lang w:val="en-US"/>
        </w:rPr>
        <w:t>print(f"Detector Accuracy: {accuracy_score(y_test, y_pred):.4f}")</w:t>
      </w:r>
    </w:p>
    <w:p w14:paraId="3E45DF08" w14:textId="77777777" w:rsidR="00512FFC" w:rsidRPr="00512FFC" w:rsidRDefault="00512FFC" w:rsidP="00512FFC">
      <w:pPr>
        <w:pStyle w:val="Code"/>
        <w:rPr>
          <w:lang w:val="en-US"/>
        </w:rPr>
      </w:pPr>
      <w:r w:rsidRPr="00512FFC">
        <w:rPr>
          <w:lang w:val="en-US"/>
        </w:rPr>
        <w:t>print(classification_report(y_test, y_pred, target_names=['Benign', 'Malware'], zero_division=0))</w:t>
      </w:r>
    </w:p>
    <w:p w14:paraId="198A02C9" w14:textId="77777777" w:rsidR="00512FFC" w:rsidRPr="00512FFC" w:rsidRDefault="00512FFC" w:rsidP="00512FFC">
      <w:pPr>
        <w:pStyle w:val="Code"/>
        <w:rPr>
          <w:lang w:val="en-US"/>
        </w:rPr>
      </w:pPr>
    </w:p>
    <w:p w14:paraId="5E999A6E" w14:textId="77777777" w:rsidR="00512FFC" w:rsidRPr="00512FFC" w:rsidRDefault="00512FFC" w:rsidP="00512FFC">
      <w:pPr>
        <w:pStyle w:val="Code"/>
        <w:rPr>
          <w:lang w:val="en-US"/>
        </w:rPr>
      </w:pPr>
      <w:r w:rsidRPr="00512FFC">
        <w:rPr>
          <w:i/>
          <w:iCs/>
          <w:lang w:val="en-US"/>
        </w:rPr>
        <w:t># Top 10 features for RL</w:t>
      </w:r>
    </w:p>
    <w:p w14:paraId="45C65DC1" w14:textId="77777777" w:rsidR="00512FFC" w:rsidRPr="00512FFC" w:rsidRDefault="00512FFC" w:rsidP="00512FFC">
      <w:pPr>
        <w:pStyle w:val="Code"/>
        <w:rPr>
          <w:lang w:val="en-US"/>
        </w:rPr>
      </w:pPr>
      <w:r w:rsidRPr="00512FFC">
        <w:rPr>
          <w:lang w:val="en-US"/>
        </w:rPr>
        <w:t>feature_importance = detector.feature_importance(importance_type='gain')</w:t>
      </w:r>
    </w:p>
    <w:p w14:paraId="66078F40" w14:textId="77777777" w:rsidR="00512FFC" w:rsidRPr="00512FFC" w:rsidRDefault="00512FFC" w:rsidP="00512FFC">
      <w:pPr>
        <w:pStyle w:val="Code"/>
        <w:rPr>
          <w:lang w:val="en-US"/>
        </w:rPr>
      </w:pPr>
      <w:r w:rsidRPr="00512FFC">
        <w:rPr>
          <w:lang w:val="en-US"/>
        </w:rPr>
        <w:t>top_features_idx = np.argsort(feature_importance)[-10:]</w:t>
      </w:r>
    </w:p>
    <w:p w14:paraId="4B0F77CB" w14:textId="77777777" w:rsidR="00512FFC" w:rsidRPr="00512FFC" w:rsidRDefault="00512FFC" w:rsidP="00512FFC">
      <w:pPr>
        <w:pStyle w:val="Code"/>
        <w:rPr>
          <w:lang w:val="en-US"/>
        </w:rPr>
      </w:pPr>
      <w:r w:rsidRPr="00512FFC">
        <w:rPr>
          <w:lang w:val="en-US"/>
        </w:rPr>
        <w:t>print(f"Top 10 feature indices: {top_features_idx}")</w:t>
      </w:r>
    </w:p>
    <w:p w14:paraId="2B739604" w14:textId="77777777" w:rsidR="00512FFC" w:rsidRPr="00512FFC" w:rsidRDefault="00512FFC" w:rsidP="00512FFC">
      <w:pPr>
        <w:pStyle w:val="Code"/>
        <w:rPr>
          <w:lang w:val="en-US"/>
        </w:rPr>
      </w:pPr>
    </w:p>
    <w:p w14:paraId="0C4EE72E" w14:textId="77777777" w:rsidR="00512FFC" w:rsidRDefault="00512FFC" w:rsidP="00512FFC">
      <w:pPr>
        <w:pStyle w:val="Code"/>
        <w:rPr>
          <w:lang w:val="en-US"/>
        </w:rPr>
      </w:pPr>
      <w:r w:rsidRPr="00512FFC">
        <w:rPr>
          <w:lang w:val="en-US"/>
        </w:rPr>
        <w:t>detector.save_model('bodmas_detector.txt')</w:t>
      </w:r>
    </w:p>
    <w:p w14:paraId="55EE4320" w14:textId="77777777" w:rsidR="00512FFC" w:rsidRDefault="00512FFC" w:rsidP="00512FFC">
      <w:pPr>
        <w:pStyle w:val="Code"/>
        <w:rPr>
          <w:lang w:val="en-US"/>
        </w:rPr>
      </w:pPr>
    </w:p>
    <w:p w14:paraId="6E7A9146" w14:textId="77777777" w:rsidR="00512FFC" w:rsidRPr="00512FFC" w:rsidRDefault="00512FFC" w:rsidP="00512FFC">
      <w:pPr>
        <w:pStyle w:val="Code"/>
        <w:rPr>
          <w:lang w:val="en-US"/>
        </w:rPr>
      </w:pPr>
    </w:p>
    <w:p w14:paraId="57813C47" w14:textId="77777777" w:rsidR="00512FFC" w:rsidRPr="00512FFC" w:rsidRDefault="00512FFC" w:rsidP="00512FFC">
      <w:pPr>
        <w:pStyle w:val="Code"/>
        <w:rPr>
          <w:lang w:val="en-US"/>
        </w:rPr>
      </w:pPr>
      <w:r w:rsidRPr="00512FFC">
        <w:rPr>
          <w:lang w:val="en-US"/>
        </w:rPr>
        <w:t>import numpy as np</w:t>
      </w:r>
    </w:p>
    <w:p w14:paraId="13F249A3" w14:textId="77777777" w:rsidR="00512FFC" w:rsidRPr="00512FFC" w:rsidRDefault="00512FFC" w:rsidP="00512FFC">
      <w:pPr>
        <w:pStyle w:val="Code"/>
        <w:rPr>
          <w:lang w:val="en-US"/>
        </w:rPr>
      </w:pPr>
      <w:r w:rsidRPr="00512FFC">
        <w:rPr>
          <w:lang w:val="en-US"/>
        </w:rPr>
        <w:t>import gymnasium as gym</w:t>
      </w:r>
    </w:p>
    <w:p w14:paraId="50FF9D86" w14:textId="77777777" w:rsidR="00512FFC" w:rsidRPr="00512FFC" w:rsidRDefault="00512FFC" w:rsidP="00512FFC">
      <w:pPr>
        <w:pStyle w:val="Code"/>
        <w:rPr>
          <w:lang w:val="en-US"/>
        </w:rPr>
      </w:pPr>
      <w:r w:rsidRPr="00512FFC">
        <w:rPr>
          <w:lang w:val="en-US"/>
        </w:rPr>
        <w:t>from gymnasium import spaces</w:t>
      </w:r>
    </w:p>
    <w:p w14:paraId="794AF711" w14:textId="77777777" w:rsidR="00512FFC" w:rsidRPr="00512FFC" w:rsidRDefault="00512FFC" w:rsidP="00512FFC">
      <w:pPr>
        <w:pStyle w:val="Code"/>
        <w:rPr>
          <w:lang w:val="en-US"/>
        </w:rPr>
      </w:pPr>
      <w:r w:rsidRPr="00512FFC">
        <w:rPr>
          <w:lang w:val="en-US"/>
        </w:rPr>
        <w:t>from sklearn.preprocessing import MinMaxScaler</w:t>
      </w:r>
    </w:p>
    <w:p w14:paraId="4BF53BC4" w14:textId="77777777" w:rsidR="00512FFC" w:rsidRPr="00512FFC" w:rsidRDefault="00512FFC" w:rsidP="00512FFC">
      <w:pPr>
        <w:pStyle w:val="Code"/>
        <w:rPr>
          <w:lang w:val="en-US"/>
        </w:rPr>
      </w:pPr>
      <w:r w:rsidRPr="00512FFC">
        <w:rPr>
          <w:lang w:val="en-US"/>
        </w:rPr>
        <w:t>import matplotlib.pyplot as plt</w:t>
      </w:r>
    </w:p>
    <w:p w14:paraId="1A0299F5" w14:textId="77777777" w:rsidR="00512FFC" w:rsidRPr="00512FFC" w:rsidRDefault="00512FFC" w:rsidP="00512FFC">
      <w:pPr>
        <w:pStyle w:val="Code"/>
        <w:rPr>
          <w:lang w:val="en-US"/>
        </w:rPr>
      </w:pPr>
      <w:r w:rsidRPr="00512FFC">
        <w:rPr>
          <w:lang w:val="en-US"/>
        </w:rPr>
        <w:t>from collections import defaultdict</w:t>
      </w:r>
    </w:p>
    <w:p w14:paraId="70D917FB" w14:textId="77777777" w:rsidR="00512FFC" w:rsidRPr="00512FFC" w:rsidRDefault="00512FFC" w:rsidP="00512FFC">
      <w:pPr>
        <w:pStyle w:val="Code"/>
        <w:rPr>
          <w:lang w:val="en-US"/>
        </w:rPr>
      </w:pPr>
    </w:p>
    <w:p w14:paraId="5379D911" w14:textId="77777777" w:rsidR="00512FFC" w:rsidRPr="00512FFC" w:rsidRDefault="00512FFC" w:rsidP="00512FFC">
      <w:pPr>
        <w:pStyle w:val="Code"/>
        <w:rPr>
          <w:lang w:val="en-US"/>
        </w:rPr>
      </w:pPr>
      <w:r w:rsidRPr="00512FFC">
        <w:rPr>
          <w:i/>
          <w:iCs/>
          <w:lang w:val="en-US"/>
        </w:rPr>
        <w:t># X_train, y_train, X_test, y_test, detector, top_features_idx are defined</w:t>
      </w:r>
    </w:p>
    <w:p w14:paraId="048935C6" w14:textId="77777777" w:rsidR="00512FFC" w:rsidRPr="00512FFC" w:rsidRDefault="00512FFC" w:rsidP="00512FFC">
      <w:pPr>
        <w:pStyle w:val="Code"/>
        <w:rPr>
          <w:lang w:val="en-US"/>
        </w:rPr>
      </w:pPr>
    </w:p>
    <w:p w14:paraId="1EE0A32E" w14:textId="77777777" w:rsidR="00512FFC" w:rsidRPr="00512FFC" w:rsidRDefault="00512FFC" w:rsidP="00512FFC">
      <w:pPr>
        <w:pStyle w:val="Code"/>
        <w:rPr>
          <w:lang w:val="en-US"/>
        </w:rPr>
      </w:pPr>
      <w:r w:rsidRPr="00512FFC">
        <w:rPr>
          <w:i/>
          <w:iCs/>
          <w:lang w:val="en-US"/>
        </w:rPr>
        <w:t># Fit scaler on top features from X_train</w:t>
      </w:r>
    </w:p>
    <w:p w14:paraId="2AE0E2AB" w14:textId="77777777" w:rsidR="00512FFC" w:rsidRPr="00512FFC" w:rsidRDefault="00512FFC" w:rsidP="00512FFC">
      <w:pPr>
        <w:pStyle w:val="Code"/>
        <w:rPr>
          <w:lang w:val="en-US"/>
        </w:rPr>
      </w:pPr>
      <w:r w:rsidRPr="00512FFC">
        <w:rPr>
          <w:lang w:val="en-US"/>
        </w:rPr>
        <w:t>scaler = MinMaxScaler()</w:t>
      </w:r>
    </w:p>
    <w:p w14:paraId="1064947D" w14:textId="77777777" w:rsidR="00512FFC" w:rsidRPr="00512FFC" w:rsidRDefault="00512FFC" w:rsidP="00512FFC">
      <w:pPr>
        <w:pStyle w:val="Code"/>
        <w:rPr>
          <w:lang w:val="en-US"/>
        </w:rPr>
      </w:pPr>
      <w:r w:rsidRPr="00512FFC">
        <w:rPr>
          <w:lang w:val="en-US"/>
        </w:rPr>
        <w:t>scaler.fit(X_train[:, top_features_idx])</w:t>
      </w:r>
    </w:p>
    <w:p w14:paraId="7DA13521" w14:textId="77777777" w:rsidR="00512FFC" w:rsidRPr="00512FFC" w:rsidRDefault="00512FFC" w:rsidP="00512FFC">
      <w:pPr>
        <w:pStyle w:val="Code"/>
        <w:rPr>
          <w:lang w:val="en-US"/>
        </w:rPr>
      </w:pPr>
    </w:p>
    <w:p w14:paraId="2C803C42" w14:textId="77777777" w:rsidR="00512FFC" w:rsidRPr="00512FFC" w:rsidRDefault="00512FFC" w:rsidP="00512FFC">
      <w:pPr>
        <w:pStyle w:val="Code"/>
        <w:rPr>
          <w:lang w:val="en-US"/>
        </w:rPr>
      </w:pPr>
      <w:r w:rsidRPr="00512FFC">
        <w:rPr>
          <w:i/>
          <w:iCs/>
          <w:lang w:val="en-US"/>
        </w:rPr>
        <w:t># Discretize function</w:t>
      </w:r>
    </w:p>
    <w:p w14:paraId="4E9480D3" w14:textId="77777777" w:rsidR="00512FFC" w:rsidRPr="00512FFC" w:rsidRDefault="00512FFC" w:rsidP="00512FFC">
      <w:pPr>
        <w:pStyle w:val="Code"/>
        <w:rPr>
          <w:lang w:val="en-US"/>
        </w:rPr>
      </w:pPr>
      <w:r w:rsidRPr="00512FFC">
        <w:rPr>
          <w:lang w:val="en-US"/>
        </w:rPr>
        <w:t>def discretize(state, bins=5):</w:t>
      </w:r>
    </w:p>
    <w:p w14:paraId="321EF81E" w14:textId="77777777" w:rsidR="00512FFC" w:rsidRPr="00512FFC" w:rsidRDefault="00512FFC" w:rsidP="00512FFC">
      <w:pPr>
        <w:pStyle w:val="Code"/>
        <w:rPr>
          <w:lang w:val="en-US"/>
        </w:rPr>
      </w:pPr>
      <w:r w:rsidRPr="00512FFC">
        <w:rPr>
          <w:lang w:val="en-US"/>
        </w:rPr>
        <w:lastRenderedPageBreak/>
        <w:t>    bins_edges = np.linspace(0, 1, bins + 1)[1:-1]</w:t>
      </w:r>
    </w:p>
    <w:p w14:paraId="69216C17" w14:textId="77777777" w:rsidR="00512FFC" w:rsidRPr="00512FFC" w:rsidRDefault="00512FFC" w:rsidP="00512FFC">
      <w:pPr>
        <w:pStyle w:val="Code"/>
        <w:rPr>
          <w:lang w:val="en-US"/>
        </w:rPr>
      </w:pPr>
      <w:r w:rsidRPr="00512FFC">
        <w:rPr>
          <w:lang w:val="en-US"/>
        </w:rPr>
        <w:t>    return tuple(np.digitize(s, bins_edges, right=True) for s in state)</w:t>
      </w:r>
    </w:p>
    <w:p w14:paraId="423C9C5A" w14:textId="77777777" w:rsidR="00512FFC" w:rsidRPr="00512FFC" w:rsidRDefault="00512FFC" w:rsidP="00512FFC">
      <w:pPr>
        <w:pStyle w:val="Code"/>
        <w:rPr>
          <w:lang w:val="en-US"/>
        </w:rPr>
      </w:pPr>
    </w:p>
    <w:p w14:paraId="2A46F50D" w14:textId="77777777" w:rsidR="00512FFC" w:rsidRPr="00512FFC" w:rsidRDefault="00512FFC" w:rsidP="00512FFC">
      <w:pPr>
        <w:pStyle w:val="Code"/>
        <w:rPr>
          <w:lang w:val="en-US"/>
        </w:rPr>
      </w:pPr>
      <w:r w:rsidRPr="00512FFC">
        <w:rPr>
          <w:i/>
          <w:iCs/>
          <w:lang w:val="en-US"/>
        </w:rPr>
        <w:t># Custom Gym Environment</w:t>
      </w:r>
    </w:p>
    <w:p w14:paraId="7F33AAB7" w14:textId="77777777" w:rsidR="00512FFC" w:rsidRPr="00512FFC" w:rsidRDefault="00512FFC" w:rsidP="00512FFC">
      <w:pPr>
        <w:pStyle w:val="Code"/>
        <w:rPr>
          <w:lang w:val="en-US"/>
        </w:rPr>
      </w:pPr>
      <w:r w:rsidRPr="00512FFC">
        <w:rPr>
          <w:lang w:val="en-US"/>
        </w:rPr>
        <w:t>class MalwareEvasionEnv(gym.Env):</w:t>
      </w:r>
    </w:p>
    <w:p w14:paraId="7C293B1E" w14:textId="77777777" w:rsidR="00512FFC" w:rsidRPr="00512FFC" w:rsidRDefault="00512FFC" w:rsidP="00512FFC">
      <w:pPr>
        <w:pStyle w:val="Code"/>
        <w:rPr>
          <w:lang w:val="en-US"/>
        </w:rPr>
      </w:pPr>
      <w:r w:rsidRPr="00512FFC">
        <w:rPr>
          <w:lang w:val="en-US"/>
        </w:rPr>
        <w:t>    def __init__(self, sample, model, top_features, scaler, delta=0.005, norm_threshold=0.15, max_steps=50):</w:t>
      </w:r>
    </w:p>
    <w:p w14:paraId="54CDEBDA" w14:textId="77777777" w:rsidR="00512FFC" w:rsidRPr="00512FFC" w:rsidRDefault="00512FFC" w:rsidP="00512FFC">
      <w:pPr>
        <w:pStyle w:val="Code"/>
        <w:rPr>
          <w:lang w:val="en-US"/>
        </w:rPr>
      </w:pPr>
      <w:r w:rsidRPr="00512FFC">
        <w:rPr>
          <w:lang w:val="en-US"/>
        </w:rPr>
        <w:t xml:space="preserve">        super(MalwareEvasionEnv, </w:t>
      </w:r>
      <w:r w:rsidRPr="00512FFC">
        <w:rPr>
          <w:i/>
          <w:iCs/>
          <w:lang w:val="en-US"/>
        </w:rPr>
        <w:t>self</w:t>
      </w:r>
      <w:r w:rsidRPr="00512FFC">
        <w:rPr>
          <w:lang w:val="en-US"/>
        </w:rPr>
        <w:t>).__init__()</w:t>
      </w:r>
    </w:p>
    <w:p w14:paraId="7ADDF112"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.model = model</w:t>
      </w:r>
    </w:p>
    <w:p w14:paraId="2F762871"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.top_features = top_features</w:t>
      </w:r>
    </w:p>
    <w:p w14:paraId="62FA35EA"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.delta = delta</w:t>
      </w:r>
    </w:p>
    <w:p w14:paraId="33F33B0F"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.norm_threshold = norm_threshold</w:t>
      </w:r>
    </w:p>
    <w:p w14:paraId="152D7B41"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.max_steps = max_steps</w:t>
      </w:r>
    </w:p>
    <w:p w14:paraId="0CDE2710" w14:textId="77777777" w:rsidR="00512FFC" w:rsidRPr="00512FFC" w:rsidRDefault="00512FFC" w:rsidP="00512FFC">
      <w:pPr>
        <w:pStyle w:val="Code"/>
        <w:rPr>
          <w:lang w:val="en-US"/>
        </w:rPr>
      </w:pPr>
      <w:r w:rsidRPr="00512FFC">
        <w:rPr>
          <w:lang w:val="en-US"/>
        </w:rPr>
        <w:t xml:space="preserve">        </w:t>
      </w:r>
    </w:p>
    <w:p w14:paraId="418D3800" w14:textId="77777777" w:rsidR="00512FFC" w:rsidRPr="00512FFC" w:rsidRDefault="00512FFC" w:rsidP="00512FFC">
      <w:pPr>
        <w:pStyle w:val="Code"/>
        <w:rPr>
          <w:lang w:val="en-US"/>
        </w:rPr>
      </w:pPr>
      <w:r w:rsidRPr="00512FFC">
        <w:rPr>
          <w:lang w:val="en-US"/>
        </w:rPr>
        <w:t xml:space="preserve">        </w:t>
      </w:r>
      <w:r w:rsidRPr="00512FFC">
        <w:rPr>
          <w:i/>
          <w:iCs/>
          <w:lang w:val="en-US"/>
        </w:rPr>
        <w:t># Normalize initial sample's top features</w:t>
      </w:r>
    </w:p>
    <w:p w14:paraId="61AA31C3"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.initial_sample = sample.copy()</w:t>
      </w:r>
    </w:p>
    <w:p w14:paraId="5943F6E8"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.initial_top = scaler.transform(sample[:, top_features]).flatten()</w:t>
      </w:r>
    </w:p>
    <w:p w14:paraId="1F63FFCB"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 xml:space="preserve">.state = </w:t>
      </w:r>
      <w:r w:rsidRPr="00512FFC">
        <w:rPr>
          <w:i/>
          <w:iCs/>
          <w:lang w:val="en-US"/>
        </w:rPr>
        <w:t>self</w:t>
      </w:r>
      <w:r w:rsidRPr="00512FFC">
        <w:rPr>
          <w:lang w:val="en-US"/>
        </w:rPr>
        <w:t>.initial_top.copy()</w:t>
      </w:r>
    </w:p>
    <w:p w14:paraId="5A58DC98" w14:textId="77777777" w:rsidR="00512FFC" w:rsidRPr="00512FFC" w:rsidRDefault="00512FFC" w:rsidP="00512FFC">
      <w:pPr>
        <w:pStyle w:val="Code"/>
        <w:rPr>
          <w:lang w:val="en-US"/>
        </w:rPr>
      </w:pPr>
      <w:r w:rsidRPr="00512FFC">
        <w:rPr>
          <w:lang w:val="en-US"/>
        </w:rPr>
        <w:t xml:space="preserve">        </w:t>
      </w:r>
    </w:p>
    <w:p w14:paraId="1E13A8DC" w14:textId="77777777" w:rsidR="00512FFC" w:rsidRPr="00512FFC" w:rsidRDefault="00512FFC" w:rsidP="00512FFC">
      <w:pPr>
        <w:pStyle w:val="Code"/>
        <w:rPr>
          <w:lang w:val="en-US"/>
        </w:rPr>
      </w:pPr>
      <w:r w:rsidRPr="00512FFC">
        <w:rPr>
          <w:lang w:val="en-US"/>
        </w:rPr>
        <w:t xml:space="preserve">        </w:t>
      </w:r>
      <w:r w:rsidRPr="00512FFC">
        <w:rPr>
          <w:i/>
          <w:iCs/>
          <w:lang w:val="en-US"/>
        </w:rPr>
        <w:t># Action space: 21 actions (10 increase, 10 decrease, 1 no-op)</w:t>
      </w:r>
    </w:p>
    <w:p w14:paraId="7341BA23"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.action_space = spaces.Discrete(21)</w:t>
      </w:r>
    </w:p>
    <w:p w14:paraId="3B8ED616"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.observation_space = spaces.Box(low=0, high=1, shape=(10,), dtype=np.float32)</w:t>
      </w:r>
    </w:p>
    <w:p w14:paraId="71B7F01E" w14:textId="77777777" w:rsidR="00512FFC" w:rsidRPr="00512FFC" w:rsidRDefault="00512FFC" w:rsidP="00512FFC">
      <w:pPr>
        <w:pStyle w:val="Code"/>
        <w:rPr>
          <w:lang w:val="en-US"/>
        </w:rPr>
      </w:pPr>
      <w:r w:rsidRPr="00512FFC">
        <w:rPr>
          <w:lang w:val="en-US"/>
        </w:rPr>
        <w:t xml:space="preserve">        </w:t>
      </w:r>
    </w:p>
    <w:p w14:paraId="38839ED8"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.current_step = 0</w:t>
      </w:r>
    </w:p>
    <w:p w14:paraId="2C718655"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 xml:space="preserve">.initial_prob = </w:t>
      </w:r>
      <w:r w:rsidRPr="00512FFC">
        <w:rPr>
          <w:i/>
          <w:iCs/>
          <w:lang w:val="en-US"/>
        </w:rPr>
        <w:t>self</w:t>
      </w:r>
      <w:r w:rsidRPr="00512FFC">
        <w:rPr>
          <w:lang w:val="en-US"/>
        </w:rPr>
        <w:t>._get_prob()</w:t>
      </w:r>
    </w:p>
    <w:p w14:paraId="1A3B37C2" w14:textId="77777777" w:rsidR="00512FFC" w:rsidRPr="00512FFC" w:rsidRDefault="00512FFC" w:rsidP="00512FFC">
      <w:pPr>
        <w:pStyle w:val="Code"/>
        <w:rPr>
          <w:lang w:val="en-US"/>
        </w:rPr>
      </w:pPr>
    </w:p>
    <w:p w14:paraId="6CD6CEE3" w14:textId="77777777" w:rsidR="00512FFC" w:rsidRPr="00512FFC" w:rsidRDefault="00512FFC" w:rsidP="00512FFC">
      <w:pPr>
        <w:pStyle w:val="Code"/>
        <w:rPr>
          <w:lang w:val="en-US"/>
        </w:rPr>
      </w:pPr>
      <w:r w:rsidRPr="00512FFC">
        <w:rPr>
          <w:lang w:val="en-US"/>
        </w:rPr>
        <w:t>    def _get_prob(self):</w:t>
      </w:r>
    </w:p>
    <w:p w14:paraId="07CBCA43" w14:textId="77777777" w:rsidR="00512FFC" w:rsidRPr="00512FFC" w:rsidRDefault="00512FFC" w:rsidP="00512FFC">
      <w:pPr>
        <w:pStyle w:val="Code"/>
        <w:rPr>
          <w:lang w:val="en-US"/>
        </w:rPr>
      </w:pPr>
      <w:r w:rsidRPr="00512FFC">
        <w:rPr>
          <w:lang w:val="en-US"/>
        </w:rPr>
        <w:t xml:space="preserve">        full_sample = </w:t>
      </w:r>
      <w:r w:rsidRPr="00512FFC">
        <w:rPr>
          <w:i/>
          <w:iCs/>
          <w:lang w:val="en-US"/>
        </w:rPr>
        <w:t>self</w:t>
      </w:r>
      <w:r w:rsidRPr="00512FFC">
        <w:rPr>
          <w:lang w:val="en-US"/>
        </w:rPr>
        <w:t>.initial_sample.copy()</w:t>
      </w:r>
    </w:p>
    <w:p w14:paraId="301B201E" w14:textId="77777777" w:rsidR="00512FFC" w:rsidRPr="00512FFC" w:rsidRDefault="00512FFC" w:rsidP="00512FFC">
      <w:pPr>
        <w:pStyle w:val="Code"/>
        <w:rPr>
          <w:lang w:val="en-US"/>
        </w:rPr>
      </w:pPr>
      <w:r w:rsidRPr="00512FFC">
        <w:rPr>
          <w:lang w:val="en-US"/>
        </w:rPr>
        <w:t xml:space="preserve">        full_sample[0, </w:t>
      </w:r>
      <w:r w:rsidRPr="00512FFC">
        <w:rPr>
          <w:i/>
          <w:iCs/>
          <w:lang w:val="en-US"/>
        </w:rPr>
        <w:t>self</w:t>
      </w:r>
      <w:r w:rsidRPr="00512FFC">
        <w:rPr>
          <w:lang w:val="en-US"/>
        </w:rPr>
        <w:t>.top_features] = scaler.inverse_transform(</w:t>
      </w:r>
      <w:r w:rsidRPr="00512FFC">
        <w:rPr>
          <w:i/>
          <w:iCs/>
          <w:lang w:val="en-US"/>
        </w:rPr>
        <w:t>self</w:t>
      </w:r>
      <w:r w:rsidRPr="00512FFC">
        <w:rPr>
          <w:lang w:val="en-US"/>
        </w:rPr>
        <w:t>.state.reshape(1, -1)).flatten()</w:t>
      </w:r>
    </w:p>
    <w:p w14:paraId="1BABE615" w14:textId="77777777" w:rsidR="00512FFC" w:rsidRPr="00512FFC" w:rsidRDefault="00512FFC" w:rsidP="00512FFC">
      <w:pPr>
        <w:pStyle w:val="Code"/>
        <w:rPr>
          <w:lang w:val="en-US"/>
        </w:rPr>
      </w:pPr>
      <w:r w:rsidRPr="00512FFC">
        <w:rPr>
          <w:lang w:val="en-US"/>
        </w:rPr>
        <w:t xml:space="preserve">        return </w:t>
      </w:r>
      <w:r w:rsidRPr="00512FFC">
        <w:rPr>
          <w:i/>
          <w:iCs/>
          <w:lang w:val="en-US"/>
        </w:rPr>
        <w:t>self</w:t>
      </w:r>
      <w:r w:rsidRPr="00512FFC">
        <w:rPr>
          <w:lang w:val="en-US"/>
        </w:rPr>
        <w:t>.model.predict(full_sample)[0]  </w:t>
      </w:r>
      <w:r w:rsidRPr="00512FFC">
        <w:rPr>
          <w:i/>
          <w:iCs/>
          <w:lang w:val="en-US"/>
        </w:rPr>
        <w:t># Malware prob (&gt;0.5 = detected)</w:t>
      </w:r>
    </w:p>
    <w:p w14:paraId="2CA67C89" w14:textId="77777777" w:rsidR="00512FFC" w:rsidRPr="00512FFC" w:rsidRDefault="00512FFC" w:rsidP="00512FFC">
      <w:pPr>
        <w:pStyle w:val="Code"/>
        <w:rPr>
          <w:lang w:val="en-US"/>
        </w:rPr>
      </w:pPr>
    </w:p>
    <w:p w14:paraId="0A04637F" w14:textId="77777777" w:rsidR="00512FFC" w:rsidRPr="00512FFC" w:rsidRDefault="00512FFC" w:rsidP="00512FFC">
      <w:pPr>
        <w:pStyle w:val="Code"/>
        <w:rPr>
          <w:lang w:val="en-US"/>
        </w:rPr>
      </w:pPr>
      <w:r w:rsidRPr="00512FFC">
        <w:rPr>
          <w:lang w:val="en-US"/>
        </w:rPr>
        <w:t>    def step(self, action):</w:t>
      </w:r>
    </w:p>
    <w:p w14:paraId="6569BCCD"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.current_step += 1</w:t>
      </w:r>
    </w:p>
    <w:p w14:paraId="247CF11F" w14:textId="77777777" w:rsidR="00512FFC" w:rsidRPr="00512FFC" w:rsidRDefault="00512FFC" w:rsidP="00512FFC">
      <w:pPr>
        <w:pStyle w:val="Code"/>
        <w:rPr>
          <w:lang w:val="en-US"/>
        </w:rPr>
      </w:pPr>
      <w:r w:rsidRPr="00512FFC">
        <w:rPr>
          <w:lang w:val="en-US"/>
        </w:rPr>
        <w:t xml:space="preserve">        prev_state = </w:t>
      </w:r>
      <w:r w:rsidRPr="00512FFC">
        <w:rPr>
          <w:i/>
          <w:iCs/>
          <w:lang w:val="en-US"/>
        </w:rPr>
        <w:t>self</w:t>
      </w:r>
      <w:r w:rsidRPr="00512FFC">
        <w:rPr>
          <w:lang w:val="en-US"/>
        </w:rPr>
        <w:t>.state.copy()</w:t>
      </w:r>
    </w:p>
    <w:p w14:paraId="683AF445" w14:textId="77777777" w:rsidR="00512FFC" w:rsidRPr="00512FFC" w:rsidRDefault="00512FFC" w:rsidP="00512FFC">
      <w:pPr>
        <w:pStyle w:val="Code"/>
        <w:rPr>
          <w:lang w:val="en-US"/>
        </w:rPr>
      </w:pPr>
      <w:r w:rsidRPr="00512FFC">
        <w:rPr>
          <w:lang w:val="en-US"/>
        </w:rPr>
        <w:t xml:space="preserve">        </w:t>
      </w:r>
    </w:p>
    <w:p w14:paraId="38B9FC3E" w14:textId="77777777" w:rsidR="00512FFC" w:rsidRPr="00512FFC" w:rsidRDefault="00512FFC" w:rsidP="00512FFC">
      <w:pPr>
        <w:pStyle w:val="Code"/>
        <w:rPr>
          <w:lang w:val="en-US"/>
        </w:rPr>
      </w:pPr>
      <w:r w:rsidRPr="00512FFC">
        <w:rPr>
          <w:lang w:val="en-US"/>
        </w:rPr>
        <w:t>        if action &lt; 10:  </w:t>
      </w:r>
      <w:r w:rsidRPr="00512FFC">
        <w:rPr>
          <w:i/>
          <w:iCs/>
          <w:lang w:val="en-US"/>
        </w:rPr>
        <w:t># Increase feature</w:t>
      </w:r>
    </w:p>
    <w:p w14:paraId="520EB60E"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 xml:space="preserve">.state[action] = min(1.0, </w:t>
      </w:r>
      <w:r w:rsidRPr="00512FFC">
        <w:rPr>
          <w:i/>
          <w:iCs/>
          <w:lang w:val="en-US"/>
        </w:rPr>
        <w:t>self</w:t>
      </w:r>
      <w:r w:rsidRPr="00512FFC">
        <w:rPr>
          <w:lang w:val="en-US"/>
        </w:rPr>
        <w:t xml:space="preserve">.state[action] + </w:t>
      </w:r>
      <w:r w:rsidRPr="00512FFC">
        <w:rPr>
          <w:i/>
          <w:iCs/>
          <w:lang w:val="en-US"/>
        </w:rPr>
        <w:t>self</w:t>
      </w:r>
      <w:r w:rsidRPr="00512FFC">
        <w:rPr>
          <w:lang w:val="en-US"/>
        </w:rPr>
        <w:t>.delta)</w:t>
      </w:r>
    </w:p>
    <w:p w14:paraId="196B27A2" w14:textId="77777777" w:rsidR="00512FFC" w:rsidRPr="00512FFC" w:rsidRDefault="00512FFC" w:rsidP="00512FFC">
      <w:pPr>
        <w:pStyle w:val="Code"/>
        <w:rPr>
          <w:lang w:val="en-US"/>
        </w:rPr>
      </w:pPr>
      <w:r w:rsidRPr="00512FFC">
        <w:rPr>
          <w:lang w:val="en-US"/>
        </w:rPr>
        <w:t>        elif action &lt; 20:  </w:t>
      </w:r>
      <w:r w:rsidRPr="00512FFC">
        <w:rPr>
          <w:i/>
          <w:iCs/>
          <w:lang w:val="en-US"/>
        </w:rPr>
        <w:t># Decrease feature</w:t>
      </w:r>
    </w:p>
    <w:p w14:paraId="3EDC1E96"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 xml:space="preserve">.state[action - 10] = max(0.0, </w:t>
      </w:r>
      <w:r w:rsidRPr="00512FFC">
        <w:rPr>
          <w:i/>
          <w:iCs/>
          <w:lang w:val="en-US"/>
        </w:rPr>
        <w:t>self</w:t>
      </w:r>
      <w:r w:rsidRPr="00512FFC">
        <w:rPr>
          <w:lang w:val="en-US"/>
        </w:rPr>
        <w:t xml:space="preserve">.state[action - 10] - </w:t>
      </w:r>
      <w:r w:rsidRPr="00512FFC">
        <w:rPr>
          <w:i/>
          <w:iCs/>
          <w:lang w:val="en-US"/>
        </w:rPr>
        <w:t>self</w:t>
      </w:r>
      <w:r w:rsidRPr="00512FFC">
        <w:rPr>
          <w:lang w:val="en-US"/>
        </w:rPr>
        <w:t>.delta)</w:t>
      </w:r>
    </w:p>
    <w:p w14:paraId="1D8E24D4" w14:textId="77777777" w:rsidR="00512FFC" w:rsidRPr="00512FFC" w:rsidRDefault="00512FFC" w:rsidP="00512FFC">
      <w:pPr>
        <w:pStyle w:val="Code"/>
        <w:rPr>
          <w:lang w:val="en-US"/>
        </w:rPr>
      </w:pPr>
      <w:r w:rsidRPr="00512FFC">
        <w:rPr>
          <w:lang w:val="en-US"/>
        </w:rPr>
        <w:t xml:space="preserve">        </w:t>
      </w:r>
      <w:r w:rsidRPr="00512FFC">
        <w:rPr>
          <w:i/>
          <w:iCs/>
          <w:lang w:val="en-US"/>
        </w:rPr>
        <w:t># else: no-op</w:t>
      </w:r>
    </w:p>
    <w:p w14:paraId="7127A5AA" w14:textId="77777777" w:rsidR="00512FFC" w:rsidRPr="00512FFC" w:rsidRDefault="00512FFC" w:rsidP="00512FFC">
      <w:pPr>
        <w:pStyle w:val="Code"/>
        <w:rPr>
          <w:lang w:val="en-US"/>
        </w:rPr>
      </w:pPr>
      <w:r w:rsidRPr="00512FFC">
        <w:rPr>
          <w:lang w:val="en-US"/>
        </w:rPr>
        <w:t xml:space="preserve">        </w:t>
      </w:r>
    </w:p>
    <w:p w14:paraId="190B63FF" w14:textId="77777777" w:rsidR="00512FFC" w:rsidRPr="00512FFC" w:rsidRDefault="00512FFC" w:rsidP="00512FFC">
      <w:pPr>
        <w:pStyle w:val="Code"/>
        <w:rPr>
          <w:lang w:val="en-US"/>
        </w:rPr>
      </w:pPr>
      <w:r w:rsidRPr="00512FFC">
        <w:rPr>
          <w:lang w:val="en-US"/>
        </w:rPr>
        <w:lastRenderedPageBreak/>
        <w:t>        norm = np.linalg.norm(</w:t>
      </w:r>
      <w:r w:rsidRPr="00512FFC">
        <w:rPr>
          <w:i/>
          <w:iCs/>
          <w:lang w:val="en-US"/>
        </w:rPr>
        <w:t>self</w:t>
      </w:r>
      <w:r w:rsidRPr="00512FFC">
        <w:rPr>
          <w:lang w:val="en-US"/>
        </w:rPr>
        <w:t xml:space="preserve">.state - </w:t>
      </w:r>
      <w:r w:rsidRPr="00512FFC">
        <w:rPr>
          <w:i/>
          <w:iCs/>
          <w:lang w:val="en-US"/>
        </w:rPr>
        <w:t>self</w:t>
      </w:r>
      <w:r w:rsidRPr="00512FFC">
        <w:rPr>
          <w:lang w:val="en-US"/>
        </w:rPr>
        <w:t>.initial_top, ord=2)</w:t>
      </w:r>
    </w:p>
    <w:p w14:paraId="6507DD37" w14:textId="77777777" w:rsidR="00512FFC" w:rsidRPr="00512FFC" w:rsidRDefault="00512FFC" w:rsidP="00512FFC">
      <w:pPr>
        <w:pStyle w:val="Code"/>
        <w:rPr>
          <w:lang w:val="en-US"/>
        </w:rPr>
      </w:pPr>
      <w:r w:rsidRPr="00512FFC">
        <w:rPr>
          <w:lang w:val="en-US"/>
        </w:rPr>
        <w:t xml:space="preserve">        prob = </w:t>
      </w:r>
      <w:r w:rsidRPr="00512FFC">
        <w:rPr>
          <w:i/>
          <w:iCs/>
          <w:lang w:val="en-US"/>
        </w:rPr>
        <w:t>self</w:t>
      </w:r>
      <w:r w:rsidRPr="00512FFC">
        <w:rPr>
          <w:lang w:val="en-US"/>
        </w:rPr>
        <w:t>._get_prob()</w:t>
      </w:r>
    </w:p>
    <w:p w14:paraId="79BE6DEE" w14:textId="77777777" w:rsidR="00512FFC" w:rsidRPr="00512FFC" w:rsidRDefault="00512FFC" w:rsidP="00512FFC">
      <w:pPr>
        <w:pStyle w:val="Code"/>
        <w:rPr>
          <w:lang w:val="en-US"/>
        </w:rPr>
      </w:pPr>
      <w:r w:rsidRPr="00512FFC">
        <w:rPr>
          <w:lang w:val="en-US"/>
        </w:rPr>
        <w:t>        reward = 1 - prob if prob &lt; 0.5 else -0.1</w:t>
      </w:r>
    </w:p>
    <w:p w14:paraId="198C3355" w14:textId="77777777" w:rsidR="00512FFC" w:rsidRPr="00512FFC" w:rsidRDefault="00512FFC" w:rsidP="00512FFC">
      <w:pPr>
        <w:pStyle w:val="Code"/>
        <w:rPr>
          <w:lang w:val="en-US"/>
        </w:rPr>
      </w:pPr>
      <w:r w:rsidRPr="00512FFC">
        <w:rPr>
          <w:lang w:val="en-US"/>
        </w:rPr>
        <w:t xml:space="preserve">        done = (prob &lt; 0.5) or (norm &gt; </w:t>
      </w:r>
      <w:r w:rsidRPr="00512FFC">
        <w:rPr>
          <w:i/>
          <w:iCs/>
          <w:lang w:val="en-US"/>
        </w:rPr>
        <w:t>self</w:t>
      </w:r>
      <w:r w:rsidRPr="00512FFC">
        <w:rPr>
          <w:lang w:val="en-US"/>
        </w:rPr>
        <w:t>.norm_threshold) or (</w:t>
      </w:r>
      <w:r w:rsidRPr="00512FFC">
        <w:rPr>
          <w:i/>
          <w:iCs/>
          <w:lang w:val="en-US"/>
        </w:rPr>
        <w:t>self</w:t>
      </w:r>
      <w:r w:rsidRPr="00512FFC">
        <w:rPr>
          <w:lang w:val="en-US"/>
        </w:rPr>
        <w:t xml:space="preserve">.current_step &gt;= </w:t>
      </w:r>
      <w:r w:rsidRPr="00512FFC">
        <w:rPr>
          <w:i/>
          <w:iCs/>
          <w:lang w:val="en-US"/>
        </w:rPr>
        <w:t>self</w:t>
      </w:r>
      <w:r w:rsidRPr="00512FFC">
        <w:rPr>
          <w:lang w:val="en-US"/>
        </w:rPr>
        <w:t>.max_steps)</w:t>
      </w:r>
    </w:p>
    <w:p w14:paraId="3299FEB3" w14:textId="77777777" w:rsidR="00512FFC" w:rsidRPr="00512FFC" w:rsidRDefault="00512FFC" w:rsidP="00512FFC">
      <w:pPr>
        <w:pStyle w:val="Code"/>
        <w:rPr>
          <w:lang w:val="en-US"/>
        </w:rPr>
      </w:pPr>
      <w:r w:rsidRPr="00512FFC">
        <w:rPr>
          <w:lang w:val="en-US"/>
        </w:rPr>
        <w:t xml:space="preserve">        </w:t>
      </w:r>
    </w:p>
    <w:p w14:paraId="58CCE30E" w14:textId="77777777" w:rsidR="00512FFC" w:rsidRPr="00512FFC" w:rsidRDefault="00512FFC" w:rsidP="00512FFC">
      <w:pPr>
        <w:pStyle w:val="Code"/>
        <w:rPr>
          <w:lang w:val="en-US"/>
        </w:rPr>
      </w:pPr>
      <w:r w:rsidRPr="00512FFC">
        <w:rPr>
          <w:lang w:val="en-US"/>
        </w:rPr>
        <w:t xml:space="preserve">        info = {'norm': norm, 'prob': prob, 'steps': </w:t>
      </w:r>
      <w:r w:rsidRPr="00512FFC">
        <w:rPr>
          <w:i/>
          <w:iCs/>
          <w:lang w:val="en-US"/>
        </w:rPr>
        <w:t>self</w:t>
      </w:r>
      <w:r w:rsidRPr="00512FFC">
        <w:rPr>
          <w:lang w:val="en-US"/>
        </w:rPr>
        <w:t>.current_step, 'state_change': np.linalg.norm(</w:t>
      </w:r>
      <w:r w:rsidRPr="00512FFC">
        <w:rPr>
          <w:i/>
          <w:iCs/>
          <w:lang w:val="en-US"/>
        </w:rPr>
        <w:t>self</w:t>
      </w:r>
      <w:r w:rsidRPr="00512FFC">
        <w:rPr>
          <w:lang w:val="en-US"/>
        </w:rPr>
        <w:t>.state - prev_state)}</w:t>
      </w:r>
    </w:p>
    <w:p w14:paraId="472F7B9C" w14:textId="77777777" w:rsidR="00512FFC" w:rsidRPr="00512FFC" w:rsidRDefault="00512FFC" w:rsidP="00512FFC">
      <w:pPr>
        <w:pStyle w:val="Code"/>
        <w:rPr>
          <w:lang w:val="en-US"/>
        </w:rPr>
      </w:pPr>
      <w:r w:rsidRPr="00512FFC">
        <w:rPr>
          <w:lang w:val="en-US"/>
        </w:rPr>
        <w:t xml:space="preserve">        return </w:t>
      </w:r>
      <w:r w:rsidRPr="00512FFC">
        <w:rPr>
          <w:i/>
          <w:iCs/>
          <w:lang w:val="en-US"/>
        </w:rPr>
        <w:t>self</w:t>
      </w:r>
      <w:r w:rsidRPr="00512FFC">
        <w:rPr>
          <w:lang w:val="en-US"/>
        </w:rPr>
        <w:t>.state.copy(), reward, done, info</w:t>
      </w:r>
    </w:p>
    <w:p w14:paraId="03A5DC41" w14:textId="77777777" w:rsidR="00512FFC" w:rsidRPr="00512FFC" w:rsidRDefault="00512FFC" w:rsidP="00512FFC">
      <w:pPr>
        <w:pStyle w:val="Code"/>
        <w:rPr>
          <w:lang w:val="en-US"/>
        </w:rPr>
      </w:pPr>
    </w:p>
    <w:p w14:paraId="0CFF4F28" w14:textId="77777777" w:rsidR="00512FFC" w:rsidRPr="00512FFC" w:rsidRDefault="00512FFC" w:rsidP="00512FFC">
      <w:pPr>
        <w:pStyle w:val="Code"/>
        <w:rPr>
          <w:lang w:val="en-US"/>
        </w:rPr>
      </w:pPr>
      <w:r w:rsidRPr="00512FFC">
        <w:rPr>
          <w:lang w:val="en-US"/>
        </w:rPr>
        <w:t>    def reset(self):</w:t>
      </w:r>
    </w:p>
    <w:p w14:paraId="398C6515"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 xml:space="preserve">.state = </w:t>
      </w:r>
      <w:r w:rsidRPr="00512FFC">
        <w:rPr>
          <w:i/>
          <w:iCs/>
          <w:lang w:val="en-US"/>
        </w:rPr>
        <w:t>self</w:t>
      </w:r>
      <w:r w:rsidRPr="00512FFC">
        <w:rPr>
          <w:lang w:val="en-US"/>
        </w:rPr>
        <w:t>.initial_top.copy()</w:t>
      </w:r>
    </w:p>
    <w:p w14:paraId="5A0EAF45" w14:textId="77777777" w:rsidR="00512FFC" w:rsidRPr="00512FFC" w:rsidRDefault="00512FFC" w:rsidP="00512FFC">
      <w:pPr>
        <w:pStyle w:val="Code"/>
        <w:rPr>
          <w:lang w:val="en-US"/>
        </w:rPr>
      </w:pPr>
      <w:r w:rsidRPr="00512FFC">
        <w:rPr>
          <w:lang w:val="en-US"/>
        </w:rPr>
        <w:t xml:space="preserve">        </w:t>
      </w:r>
      <w:r w:rsidRPr="00512FFC">
        <w:rPr>
          <w:i/>
          <w:iCs/>
          <w:lang w:val="en-US"/>
        </w:rPr>
        <w:t>self</w:t>
      </w:r>
      <w:r w:rsidRPr="00512FFC">
        <w:rPr>
          <w:lang w:val="en-US"/>
        </w:rPr>
        <w:t>.current_step = 0</w:t>
      </w:r>
    </w:p>
    <w:p w14:paraId="0066BF57" w14:textId="77777777" w:rsidR="00512FFC" w:rsidRPr="00512FFC" w:rsidRDefault="00512FFC" w:rsidP="00512FFC">
      <w:pPr>
        <w:pStyle w:val="Code"/>
        <w:rPr>
          <w:lang w:val="en-US"/>
        </w:rPr>
      </w:pPr>
      <w:r w:rsidRPr="00512FFC">
        <w:rPr>
          <w:lang w:val="en-US"/>
        </w:rPr>
        <w:t xml:space="preserve">        return </w:t>
      </w:r>
      <w:r w:rsidRPr="00512FFC">
        <w:rPr>
          <w:i/>
          <w:iCs/>
          <w:lang w:val="en-US"/>
        </w:rPr>
        <w:t>self</w:t>
      </w:r>
      <w:r w:rsidRPr="00512FFC">
        <w:rPr>
          <w:lang w:val="en-US"/>
        </w:rPr>
        <w:t>.state.copy()</w:t>
      </w:r>
    </w:p>
    <w:p w14:paraId="00C714D9" w14:textId="77777777" w:rsidR="00512FFC" w:rsidRPr="00512FFC" w:rsidRDefault="00512FFC" w:rsidP="00512FFC">
      <w:pPr>
        <w:pStyle w:val="Code"/>
        <w:rPr>
          <w:lang w:val="en-US"/>
        </w:rPr>
      </w:pPr>
    </w:p>
    <w:p w14:paraId="70776AB3" w14:textId="77777777" w:rsidR="00512FFC" w:rsidRPr="00512FFC" w:rsidRDefault="00512FFC" w:rsidP="00512FFC">
      <w:pPr>
        <w:pStyle w:val="Code"/>
        <w:rPr>
          <w:lang w:val="en-US"/>
        </w:rPr>
      </w:pPr>
      <w:r w:rsidRPr="00512FFC">
        <w:rPr>
          <w:i/>
          <w:iCs/>
          <w:lang w:val="en-US"/>
        </w:rPr>
        <w:t># Q-Learning with sparse Q-table</w:t>
      </w:r>
    </w:p>
    <w:p w14:paraId="30454123" w14:textId="77777777" w:rsidR="00512FFC" w:rsidRPr="00512FFC" w:rsidRDefault="00512FFC" w:rsidP="00512FFC">
      <w:pPr>
        <w:pStyle w:val="Code"/>
        <w:rPr>
          <w:lang w:val="en-US"/>
        </w:rPr>
      </w:pPr>
      <w:r w:rsidRPr="00512FFC">
        <w:rPr>
          <w:lang w:val="en-US"/>
        </w:rPr>
        <w:t>def q_learning(env, episodes=2000, alpha=0.1, gamma=0.9, epsilon=1.0, epsilon_decay=0.995, min_epsilon=0.01, bins=5):</w:t>
      </w:r>
    </w:p>
    <w:p w14:paraId="6BE0AE5C" w14:textId="77777777" w:rsidR="00512FFC" w:rsidRPr="00512FFC" w:rsidRDefault="00512FFC" w:rsidP="00512FFC">
      <w:pPr>
        <w:pStyle w:val="Code"/>
        <w:rPr>
          <w:lang w:val="en-US"/>
        </w:rPr>
      </w:pPr>
      <w:r w:rsidRPr="00512FFC">
        <w:rPr>
          <w:lang w:val="en-US"/>
        </w:rPr>
        <w:t>    q_table = defaultdict(lambda: np.zeros(env.action_space.n))  </w:t>
      </w:r>
      <w:r w:rsidRPr="00512FFC">
        <w:rPr>
          <w:i/>
          <w:iCs/>
          <w:lang w:val="en-US"/>
        </w:rPr>
        <w:t># Sparse Q-table</w:t>
      </w:r>
    </w:p>
    <w:p w14:paraId="258DE6AD" w14:textId="77777777" w:rsidR="00512FFC" w:rsidRPr="00512FFC" w:rsidRDefault="00512FFC" w:rsidP="00512FFC">
      <w:pPr>
        <w:pStyle w:val="Code"/>
        <w:rPr>
          <w:lang w:val="en-US"/>
        </w:rPr>
      </w:pPr>
      <w:r w:rsidRPr="00512FFC">
        <w:rPr>
          <w:lang w:val="en-US"/>
        </w:rPr>
        <w:t xml:space="preserve">    </w:t>
      </w:r>
    </w:p>
    <w:p w14:paraId="4FD73A03" w14:textId="77777777" w:rsidR="00512FFC" w:rsidRPr="00512FFC" w:rsidRDefault="00512FFC" w:rsidP="00512FFC">
      <w:pPr>
        <w:pStyle w:val="Code"/>
        <w:rPr>
          <w:lang w:val="en-US"/>
        </w:rPr>
      </w:pPr>
      <w:r w:rsidRPr="00512FFC">
        <w:rPr>
          <w:lang w:val="en-US"/>
        </w:rPr>
        <w:t>    logs = []</w:t>
      </w:r>
    </w:p>
    <w:p w14:paraId="0ED963A7" w14:textId="77777777" w:rsidR="00512FFC" w:rsidRPr="00512FFC" w:rsidRDefault="00512FFC" w:rsidP="00512FFC">
      <w:pPr>
        <w:pStyle w:val="Code"/>
        <w:rPr>
          <w:lang w:val="en-US"/>
        </w:rPr>
      </w:pPr>
      <w:r w:rsidRPr="00512FFC">
        <w:rPr>
          <w:lang w:val="en-US"/>
        </w:rPr>
        <w:t>    for episode in range(episodes):</w:t>
      </w:r>
    </w:p>
    <w:p w14:paraId="44D0B9FC" w14:textId="77777777" w:rsidR="00512FFC" w:rsidRPr="00512FFC" w:rsidRDefault="00512FFC" w:rsidP="00512FFC">
      <w:pPr>
        <w:pStyle w:val="Code"/>
        <w:rPr>
          <w:lang w:val="en-US"/>
        </w:rPr>
      </w:pPr>
      <w:r w:rsidRPr="00512FFC">
        <w:rPr>
          <w:lang w:val="en-US"/>
        </w:rPr>
        <w:t>        state = discretize(env.reset(), bins)</w:t>
      </w:r>
    </w:p>
    <w:p w14:paraId="167BDADB" w14:textId="77777777" w:rsidR="00512FFC" w:rsidRPr="00512FFC" w:rsidRDefault="00512FFC" w:rsidP="00512FFC">
      <w:pPr>
        <w:pStyle w:val="Code"/>
        <w:rPr>
          <w:lang w:val="en-US"/>
        </w:rPr>
      </w:pPr>
      <w:r w:rsidRPr="00512FFC">
        <w:rPr>
          <w:lang w:val="en-US"/>
        </w:rPr>
        <w:t>        done = False</w:t>
      </w:r>
    </w:p>
    <w:p w14:paraId="2887C306" w14:textId="77777777" w:rsidR="00512FFC" w:rsidRPr="00512FFC" w:rsidRDefault="00512FFC" w:rsidP="00512FFC">
      <w:pPr>
        <w:pStyle w:val="Code"/>
        <w:rPr>
          <w:lang w:val="en-US"/>
        </w:rPr>
      </w:pPr>
      <w:r w:rsidRPr="00512FFC">
        <w:rPr>
          <w:lang w:val="en-US"/>
        </w:rPr>
        <w:t>        total_reward = 0</w:t>
      </w:r>
    </w:p>
    <w:p w14:paraId="7B51913F" w14:textId="77777777" w:rsidR="00512FFC" w:rsidRPr="00512FFC" w:rsidRDefault="00512FFC" w:rsidP="00512FFC">
      <w:pPr>
        <w:pStyle w:val="Code"/>
        <w:rPr>
          <w:lang w:val="en-US"/>
        </w:rPr>
      </w:pPr>
      <w:r w:rsidRPr="00512FFC">
        <w:rPr>
          <w:lang w:val="en-US"/>
        </w:rPr>
        <w:t>        steps = 0</w:t>
      </w:r>
    </w:p>
    <w:p w14:paraId="033E1673" w14:textId="77777777" w:rsidR="00512FFC" w:rsidRPr="00512FFC" w:rsidRDefault="00512FFC" w:rsidP="00512FFC">
      <w:pPr>
        <w:pStyle w:val="Code"/>
        <w:rPr>
          <w:lang w:val="en-US"/>
        </w:rPr>
      </w:pPr>
      <w:r w:rsidRPr="00512FFC">
        <w:rPr>
          <w:lang w:val="en-US"/>
        </w:rPr>
        <w:t xml:space="preserve">        </w:t>
      </w:r>
    </w:p>
    <w:p w14:paraId="7FEFF74A" w14:textId="77777777" w:rsidR="00512FFC" w:rsidRPr="00512FFC" w:rsidRDefault="00512FFC" w:rsidP="00512FFC">
      <w:pPr>
        <w:pStyle w:val="Code"/>
        <w:rPr>
          <w:lang w:val="en-US"/>
        </w:rPr>
      </w:pPr>
      <w:r w:rsidRPr="00512FFC">
        <w:rPr>
          <w:lang w:val="en-US"/>
        </w:rPr>
        <w:t>        while not done:</w:t>
      </w:r>
    </w:p>
    <w:p w14:paraId="33EED6F5" w14:textId="77777777" w:rsidR="00512FFC" w:rsidRPr="00512FFC" w:rsidRDefault="00512FFC" w:rsidP="00512FFC">
      <w:pPr>
        <w:pStyle w:val="Code"/>
        <w:rPr>
          <w:lang w:val="en-US"/>
        </w:rPr>
      </w:pPr>
      <w:r w:rsidRPr="00512FFC">
        <w:rPr>
          <w:lang w:val="en-US"/>
        </w:rPr>
        <w:t>            steps += 1</w:t>
      </w:r>
    </w:p>
    <w:p w14:paraId="6CB95655" w14:textId="77777777" w:rsidR="00512FFC" w:rsidRPr="00512FFC" w:rsidRDefault="00512FFC" w:rsidP="00512FFC">
      <w:pPr>
        <w:pStyle w:val="Code"/>
        <w:rPr>
          <w:lang w:val="en-US"/>
        </w:rPr>
      </w:pPr>
      <w:r w:rsidRPr="00512FFC">
        <w:rPr>
          <w:lang w:val="en-US"/>
        </w:rPr>
        <w:t>            if np.random.rand() &lt; epsilon:</w:t>
      </w:r>
    </w:p>
    <w:p w14:paraId="1D31F936" w14:textId="77777777" w:rsidR="00512FFC" w:rsidRPr="00512FFC" w:rsidRDefault="00512FFC" w:rsidP="00512FFC">
      <w:pPr>
        <w:pStyle w:val="Code"/>
        <w:rPr>
          <w:lang w:val="en-US"/>
        </w:rPr>
      </w:pPr>
      <w:r w:rsidRPr="00512FFC">
        <w:rPr>
          <w:lang w:val="en-US"/>
        </w:rPr>
        <w:t>                action = env.action_space.sample()</w:t>
      </w:r>
    </w:p>
    <w:p w14:paraId="213249B0" w14:textId="77777777" w:rsidR="00512FFC" w:rsidRPr="00512FFC" w:rsidRDefault="00512FFC" w:rsidP="00512FFC">
      <w:pPr>
        <w:pStyle w:val="Code"/>
        <w:rPr>
          <w:lang w:val="en-US"/>
        </w:rPr>
      </w:pPr>
      <w:r w:rsidRPr="00512FFC">
        <w:rPr>
          <w:lang w:val="en-US"/>
        </w:rPr>
        <w:t>            else:</w:t>
      </w:r>
    </w:p>
    <w:p w14:paraId="214199D7" w14:textId="77777777" w:rsidR="00512FFC" w:rsidRPr="00512FFC" w:rsidRDefault="00512FFC" w:rsidP="00512FFC">
      <w:pPr>
        <w:pStyle w:val="Code"/>
        <w:rPr>
          <w:lang w:val="en-US"/>
        </w:rPr>
      </w:pPr>
      <w:r w:rsidRPr="00512FFC">
        <w:rPr>
          <w:lang w:val="en-US"/>
        </w:rPr>
        <w:t>                action = np.argmax(q_table[state])</w:t>
      </w:r>
    </w:p>
    <w:p w14:paraId="6CB789B8" w14:textId="77777777" w:rsidR="00512FFC" w:rsidRPr="00512FFC" w:rsidRDefault="00512FFC" w:rsidP="00512FFC">
      <w:pPr>
        <w:pStyle w:val="Code"/>
        <w:rPr>
          <w:lang w:val="en-US"/>
        </w:rPr>
      </w:pPr>
      <w:r w:rsidRPr="00512FFC">
        <w:rPr>
          <w:lang w:val="en-US"/>
        </w:rPr>
        <w:t xml:space="preserve">            </w:t>
      </w:r>
    </w:p>
    <w:p w14:paraId="582B5606" w14:textId="77777777" w:rsidR="00512FFC" w:rsidRPr="00512FFC" w:rsidRDefault="00512FFC" w:rsidP="00512FFC">
      <w:pPr>
        <w:pStyle w:val="Code"/>
        <w:rPr>
          <w:lang w:val="en-US"/>
        </w:rPr>
      </w:pPr>
      <w:r w:rsidRPr="00512FFC">
        <w:rPr>
          <w:lang w:val="en-US"/>
        </w:rPr>
        <w:t>            next_state, reward, done, info = env.step(action)</w:t>
      </w:r>
    </w:p>
    <w:p w14:paraId="118FF987" w14:textId="77777777" w:rsidR="00512FFC" w:rsidRPr="00512FFC" w:rsidRDefault="00512FFC" w:rsidP="00512FFC">
      <w:pPr>
        <w:pStyle w:val="Code"/>
        <w:rPr>
          <w:lang w:val="en-US"/>
        </w:rPr>
      </w:pPr>
      <w:r w:rsidRPr="00512FFC">
        <w:rPr>
          <w:lang w:val="en-US"/>
        </w:rPr>
        <w:t>            next_state_disc = discretize(next_state, bins)</w:t>
      </w:r>
    </w:p>
    <w:p w14:paraId="5B645F3F" w14:textId="77777777" w:rsidR="00512FFC" w:rsidRPr="00512FFC" w:rsidRDefault="00512FFC" w:rsidP="00512FFC">
      <w:pPr>
        <w:pStyle w:val="Code"/>
        <w:rPr>
          <w:lang w:val="en-US"/>
        </w:rPr>
      </w:pPr>
      <w:r w:rsidRPr="00512FFC">
        <w:rPr>
          <w:lang w:val="en-US"/>
        </w:rPr>
        <w:t xml:space="preserve">            </w:t>
      </w:r>
    </w:p>
    <w:p w14:paraId="34A6DE5C" w14:textId="77777777" w:rsidR="00512FFC" w:rsidRPr="00512FFC" w:rsidRDefault="00512FFC" w:rsidP="00512FFC">
      <w:pPr>
        <w:pStyle w:val="Code"/>
        <w:rPr>
          <w:lang w:val="en-US"/>
        </w:rPr>
      </w:pPr>
      <w:r w:rsidRPr="00512FFC">
        <w:rPr>
          <w:lang w:val="en-US"/>
        </w:rPr>
        <w:t>            q_table[state][action] += alpha * (reward + gamma * np.max(q_table[next_state_disc]) - q_table[state][action])</w:t>
      </w:r>
    </w:p>
    <w:p w14:paraId="00AD4D89" w14:textId="77777777" w:rsidR="00512FFC" w:rsidRPr="00512FFC" w:rsidRDefault="00512FFC" w:rsidP="00512FFC">
      <w:pPr>
        <w:pStyle w:val="Code"/>
        <w:rPr>
          <w:lang w:val="en-US"/>
        </w:rPr>
      </w:pPr>
      <w:r w:rsidRPr="00512FFC">
        <w:rPr>
          <w:lang w:val="en-US"/>
        </w:rPr>
        <w:t>            state = next_state_disc</w:t>
      </w:r>
    </w:p>
    <w:p w14:paraId="138439A5" w14:textId="77777777" w:rsidR="00512FFC" w:rsidRPr="00512FFC" w:rsidRDefault="00512FFC" w:rsidP="00512FFC">
      <w:pPr>
        <w:pStyle w:val="Code"/>
        <w:rPr>
          <w:lang w:val="en-US"/>
        </w:rPr>
      </w:pPr>
      <w:r w:rsidRPr="00512FFC">
        <w:rPr>
          <w:lang w:val="en-US"/>
        </w:rPr>
        <w:t>            total_reward += reward</w:t>
      </w:r>
    </w:p>
    <w:p w14:paraId="52A41D3F" w14:textId="77777777" w:rsidR="00512FFC" w:rsidRPr="00512FFC" w:rsidRDefault="00512FFC" w:rsidP="00512FFC">
      <w:pPr>
        <w:pStyle w:val="Code"/>
        <w:rPr>
          <w:lang w:val="en-US"/>
        </w:rPr>
      </w:pPr>
      <w:r w:rsidRPr="00512FFC">
        <w:rPr>
          <w:lang w:val="en-US"/>
        </w:rPr>
        <w:t xml:space="preserve">        </w:t>
      </w:r>
    </w:p>
    <w:p w14:paraId="7D02E8F7" w14:textId="77777777" w:rsidR="00512FFC" w:rsidRPr="00512FFC" w:rsidRDefault="00512FFC" w:rsidP="00512FFC">
      <w:pPr>
        <w:pStyle w:val="Code"/>
        <w:rPr>
          <w:lang w:val="en-US"/>
        </w:rPr>
      </w:pPr>
      <w:r w:rsidRPr="00512FFC">
        <w:rPr>
          <w:lang w:val="en-US"/>
        </w:rPr>
        <w:t>        epsilon = max(min_epsilon, epsilon * epsilon_decay)</w:t>
      </w:r>
    </w:p>
    <w:p w14:paraId="73B0439D" w14:textId="77777777" w:rsidR="00512FFC" w:rsidRPr="00512FFC" w:rsidRDefault="00512FFC" w:rsidP="00512FFC">
      <w:pPr>
        <w:pStyle w:val="Code"/>
        <w:rPr>
          <w:lang w:val="en-US"/>
        </w:rPr>
      </w:pPr>
      <w:r w:rsidRPr="00512FFC">
        <w:rPr>
          <w:lang w:val="en-US"/>
        </w:rPr>
        <w:t>        if episode % 100 == 0:</w:t>
      </w:r>
    </w:p>
    <w:p w14:paraId="4C1ECFDA" w14:textId="77777777" w:rsidR="00512FFC" w:rsidRPr="00512FFC" w:rsidRDefault="00512FFC" w:rsidP="00512FFC">
      <w:pPr>
        <w:pStyle w:val="Code"/>
        <w:rPr>
          <w:lang w:val="en-US"/>
        </w:rPr>
      </w:pPr>
      <w:r w:rsidRPr="00512FFC">
        <w:rPr>
          <w:lang w:val="en-US"/>
        </w:rPr>
        <w:t xml:space="preserve">            logs.append(f"Episode {episode}: Steps={info['steps']}, Norm={info['norm']:.4f}, </w:t>
      </w:r>
      <w:r w:rsidRPr="00512FFC">
        <w:rPr>
          <w:lang w:val="en-US"/>
        </w:rPr>
        <w:lastRenderedPageBreak/>
        <w:t>Prob={info['prob']:.4f}, Reward={total_reward:.2f}, Q-Table States={len(q_table)}")</w:t>
      </w:r>
    </w:p>
    <w:p w14:paraId="5518B4BD" w14:textId="77777777" w:rsidR="00512FFC" w:rsidRPr="00512FFC" w:rsidRDefault="00512FFC" w:rsidP="00512FFC">
      <w:pPr>
        <w:pStyle w:val="Code"/>
        <w:rPr>
          <w:lang w:val="en-US"/>
        </w:rPr>
      </w:pPr>
      <w:r w:rsidRPr="00512FFC">
        <w:rPr>
          <w:lang w:val="en-US"/>
        </w:rPr>
        <w:t xml:space="preserve">    </w:t>
      </w:r>
    </w:p>
    <w:p w14:paraId="2FDA88A2" w14:textId="77777777" w:rsidR="00512FFC" w:rsidRPr="00512FFC" w:rsidRDefault="00512FFC" w:rsidP="00512FFC">
      <w:pPr>
        <w:pStyle w:val="Code"/>
        <w:rPr>
          <w:lang w:val="en-US"/>
        </w:rPr>
      </w:pPr>
      <w:r w:rsidRPr="00512FFC">
        <w:rPr>
          <w:lang w:val="en-US"/>
        </w:rPr>
        <w:t>    return q_table, logs</w:t>
      </w:r>
    </w:p>
    <w:p w14:paraId="6DB87DC0" w14:textId="77777777" w:rsidR="00512FFC" w:rsidRPr="00512FFC" w:rsidRDefault="00512FFC" w:rsidP="00512FFC">
      <w:pPr>
        <w:pStyle w:val="Code"/>
        <w:rPr>
          <w:lang w:val="en-US"/>
        </w:rPr>
      </w:pPr>
    </w:p>
    <w:p w14:paraId="59BD12DA" w14:textId="77777777" w:rsidR="00512FFC" w:rsidRPr="00512FFC" w:rsidRDefault="00512FFC" w:rsidP="00512FFC">
      <w:pPr>
        <w:pStyle w:val="Code"/>
        <w:rPr>
          <w:lang w:val="en-US"/>
        </w:rPr>
      </w:pPr>
      <w:r w:rsidRPr="00512FFC">
        <w:rPr>
          <w:i/>
          <w:iCs/>
          <w:lang w:val="en-US"/>
        </w:rPr>
        <w:t># Test on 100 detected malware samples</w:t>
      </w:r>
    </w:p>
    <w:p w14:paraId="458928CF" w14:textId="77777777" w:rsidR="00512FFC" w:rsidRPr="00512FFC" w:rsidRDefault="00512FFC" w:rsidP="00512FFC">
      <w:pPr>
        <w:pStyle w:val="Code"/>
        <w:rPr>
          <w:lang w:val="en-US"/>
        </w:rPr>
      </w:pPr>
      <w:r w:rsidRPr="00512FFC">
        <w:rPr>
          <w:lang w:val="en-US"/>
        </w:rPr>
        <w:t>malware_indices = np.where((y_test == 1) &amp; (detector.predict(X_test) &gt; 0.5))[0]</w:t>
      </w:r>
    </w:p>
    <w:p w14:paraId="39EF7174" w14:textId="77777777" w:rsidR="00512FFC" w:rsidRPr="00512FFC" w:rsidRDefault="00512FFC" w:rsidP="00512FFC">
      <w:pPr>
        <w:pStyle w:val="Code"/>
        <w:rPr>
          <w:lang w:val="en-US"/>
        </w:rPr>
      </w:pPr>
      <w:r w:rsidRPr="00512FFC">
        <w:rPr>
          <w:lang w:val="en-US"/>
        </w:rPr>
        <w:t>np.random.shuffle(malware_indices)</w:t>
      </w:r>
    </w:p>
    <w:p w14:paraId="31E04A54" w14:textId="77777777" w:rsidR="00512FFC" w:rsidRPr="00512FFC" w:rsidRDefault="00512FFC" w:rsidP="00512FFC">
      <w:pPr>
        <w:pStyle w:val="Code"/>
        <w:rPr>
          <w:lang w:val="en-US"/>
        </w:rPr>
      </w:pPr>
      <w:r w:rsidRPr="00512FFC">
        <w:rPr>
          <w:lang w:val="en-US"/>
        </w:rPr>
        <w:t>test_samples = X_test[malware_indices[:100]]</w:t>
      </w:r>
    </w:p>
    <w:p w14:paraId="04905488" w14:textId="77777777" w:rsidR="00512FFC" w:rsidRPr="00512FFC" w:rsidRDefault="00512FFC" w:rsidP="00512FFC">
      <w:pPr>
        <w:pStyle w:val="Code"/>
        <w:rPr>
          <w:lang w:val="en-US"/>
        </w:rPr>
      </w:pPr>
    </w:p>
    <w:p w14:paraId="30079AFB" w14:textId="77777777" w:rsidR="00512FFC" w:rsidRPr="00512FFC" w:rsidRDefault="00512FFC" w:rsidP="00512FFC">
      <w:pPr>
        <w:pStyle w:val="Code"/>
        <w:rPr>
          <w:lang w:val="en-US"/>
        </w:rPr>
      </w:pPr>
      <w:r w:rsidRPr="00512FFC">
        <w:rPr>
          <w:lang w:val="en-US"/>
        </w:rPr>
        <w:t>evasion_count = 0</w:t>
      </w:r>
    </w:p>
    <w:p w14:paraId="2ED16427" w14:textId="77777777" w:rsidR="00512FFC" w:rsidRPr="00512FFC" w:rsidRDefault="00512FFC" w:rsidP="00512FFC">
      <w:pPr>
        <w:pStyle w:val="Code"/>
        <w:rPr>
          <w:lang w:val="en-US"/>
        </w:rPr>
      </w:pPr>
      <w:r w:rsidRPr="00512FFC">
        <w:rPr>
          <w:lang w:val="en-US"/>
        </w:rPr>
        <w:t>avg_steps = []</w:t>
      </w:r>
    </w:p>
    <w:p w14:paraId="31FC0542" w14:textId="77777777" w:rsidR="00512FFC" w:rsidRPr="00512FFC" w:rsidRDefault="00512FFC" w:rsidP="00512FFC">
      <w:pPr>
        <w:pStyle w:val="Code"/>
        <w:rPr>
          <w:lang w:val="en-US"/>
        </w:rPr>
      </w:pPr>
      <w:r w:rsidRPr="00512FFC">
        <w:rPr>
          <w:lang w:val="en-US"/>
        </w:rPr>
        <w:t>avg_norm = []</w:t>
      </w:r>
    </w:p>
    <w:p w14:paraId="2C628DB1" w14:textId="77777777" w:rsidR="00512FFC" w:rsidRPr="00512FFC" w:rsidRDefault="00512FFC" w:rsidP="00512FFC">
      <w:pPr>
        <w:pStyle w:val="Code"/>
        <w:rPr>
          <w:lang w:val="en-US"/>
        </w:rPr>
      </w:pPr>
      <w:r w:rsidRPr="00512FFC">
        <w:rPr>
          <w:lang w:val="en-US"/>
        </w:rPr>
        <w:t>evaded_features = []</w:t>
      </w:r>
    </w:p>
    <w:p w14:paraId="5BE29B89" w14:textId="77777777" w:rsidR="00512FFC" w:rsidRPr="00512FFC" w:rsidRDefault="00512FFC" w:rsidP="00512FFC">
      <w:pPr>
        <w:pStyle w:val="Code"/>
        <w:rPr>
          <w:lang w:val="en-US"/>
        </w:rPr>
      </w:pPr>
      <w:r w:rsidRPr="00512FFC">
        <w:rPr>
          <w:lang w:val="en-US"/>
        </w:rPr>
        <w:t>original_features = []</w:t>
      </w:r>
    </w:p>
    <w:p w14:paraId="1F75C79D" w14:textId="77777777" w:rsidR="00512FFC" w:rsidRPr="00512FFC" w:rsidRDefault="00512FFC" w:rsidP="00512FFC">
      <w:pPr>
        <w:pStyle w:val="Code"/>
        <w:rPr>
          <w:lang w:val="en-US"/>
        </w:rPr>
      </w:pPr>
    </w:p>
    <w:p w14:paraId="04779AA5" w14:textId="77777777" w:rsidR="00512FFC" w:rsidRPr="00512FFC" w:rsidRDefault="00512FFC" w:rsidP="00512FFC">
      <w:pPr>
        <w:pStyle w:val="Code"/>
        <w:rPr>
          <w:lang w:val="en-US"/>
        </w:rPr>
      </w:pPr>
      <w:r w:rsidRPr="00512FFC">
        <w:rPr>
          <w:lang w:val="en-US"/>
        </w:rPr>
        <w:t>for idx, sample in enumerate(test_samples):</w:t>
      </w:r>
    </w:p>
    <w:p w14:paraId="7B745FCA" w14:textId="77777777" w:rsidR="00512FFC" w:rsidRPr="00512FFC" w:rsidRDefault="00512FFC" w:rsidP="00512FFC">
      <w:pPr>
        <w:pStyle w:val="Code"/>
        <w:rPr>
          <w:lang w:val="en-US"/>
        </w:rPr>
      </w:pPr>
      <w:r w:rsidRPr="00512FFC">
        <w:rPr>
          <w:lang w:val="en-US"/>
        </w:rPr>
        <w:t>    env = MalwareEvasionEnv(sample.reshape(1, -1), detector, top_features_idx, scaler, delta=0.005, norm_threshold=0.15)</w:t>
      </w:r>
    </w:p>
    <w:p w14:paraId="3A8BBCE6" w14:textId="77777777" w:rsidR="00512FFC" w:rsidRPr="00512FFC" w:rsidRDefault="00512FFC" w:rsidP="00512FFC">
      <w:pPr>
        <w:pStyle w:val="Code"/>
        <w:rPr>
          <w:lang w:val="en-US"/>
        </w:rPr>
      </w:pPr>
      <w:r w:rsidRPr="00512FFC">
        <w:rPr>
          <w:lang w:val="en-US"/>
        </w:rPr>
        <w:t>    q_table, logs = q_learning(env)</w:t>
      </w:r>
    </w:p>
    <w:p w14:paraId="1DDA886B" w14:textId="77777777" w:rsidR="00512FFC" w:rsidRPr="00512FFC" w:rsidRDefault="00512FFC" w:rsidP="00512FFC">
      <w:pPr>
        <w:pStyle w:val="Code"/>
        <w:rPr>
          <w:lang w:val="en-US"/>
        </w:rPr>
      </w:pPr>
      <w:r w:rsidRPr="00512FFC">
        <w:rPr>
          <w:lang w:val="en-US"/>
        </w:rPr>
        <w:t xml:space="preserve">    </w:t>
      </w:r>
    </w:p>
    <w:p w14:paraId="63B02193" w14:textId="77777777" w:rsidR="00512FFC" w:rsidRPr="00512FFC" w:rsidRDefault="00512FFC" w:rsidP="00512FFC">
      <w:pPr>
        <w:pStyle w:val="Code"/>
        <w:rPr>
          <w:lang w:val="en-US"/>
        </w:rPr>
      </w:pPr>
      <w:r w:rsidRPr="00512FFC">
        <w:rPr>
          <w:lang w:val="en-US"/>
        </w:rPr>
        <w:t xml:space="preserve">    </w:t>
      </w:r>
      <w:r w:rsidRPr="00512FFC">
        <w:rPr>
          <w:i/>
          <w:iCs/>
          <w:lang w:val="en-US"/>
        </w:rPr>
        <w:t># Test policy</w:t>
      </w:r>
    </w:p>
    <w:p w14:paraId="7704E0C9" w14:textId="77777777" w:rsidR="00512FFC" w:rsidRPr="00512FFC" w:rsidRDefault="00512FFC" w:rsidP="00512FFC">
      <w:pPr>
        <w:pStyle w:val="Code"/>
        <w:rPr>
          <w:lang w:val="en-US"/>
        </w:rPr>
      </w:pPr>
      <w:r w:rsidRPr="00512FFC">
        <w:rPr>
          <w:lang w:val="en-US"/>
        </w:rPr>
        <w:t>    state = env.reset()</w:t>
      </w:r>
    </w:p>
    <w:p w14:paraId="11307DCD" w14:textId="77777777" w:rsidR="00512FFC" w:rsidRPr="00512FFC" w:rsidRDefault="00512FFC" w:rsidP="00512FFC">
      <w:pPr>
        <w:pStyle w:val="Code"/>
        <w:rPr>
          <w:lang w:val="en-US"/>
        </w:rPr>
      </w:pPr>
      <w:r w:rsidRPr="00512FFC">
        <w:rPr>
          <w:lang w:val="en-US"/>
        </w:rPr>
        <w:t>    state_disc = discretize(state, bins=5)</w:t>
      </w:r>
    </w:p>
    <w:p w14:paraId="0C56E1D7" w14:textId="77777777" w:rsidR="00512FFC" w:rsidRPr="00512FFC" w:rsidRDefault="00512FFC" w:rsidP="00512FFC">
      <w:pPr>
        <w:pStyle w:val="Code"/>
        <w:rPr>
          <w:lang w:val="en-US"/>
        </w:rPr>
      </w:pPr>
      <w:r w:rsidRPr="00512FFC">
        <w:rPr>
          <w:lang w:val="en-US"/>
        </w:rPr>
        <w:t>    done = False</w:t>
      </w:r>
    </w:p>
    <w:p w14:paraId="7C22A9B4" w14:textId="77777777" w:rsidR="00512FFC" w:rsidRPr="00512FFC" w:rsidRDefault="00512FFC" w:rsidP="00512FFC">
      <w:pPr>
        <w:pStyle w:val="Code"/>
        <w:rPr>
          <w:lang w:val="en-US"/>
        </w:rPr>
      </w:pPr>
      <w:r w:rsidRPr="00512FFC">
        <w:rPr>
          <w:lang w:val="en-US"/>
        </w:rPr>
        <w:t>    while not done:</w:t>
      </w:r>
    </w:p>
    <w:p w14:paraId="58D54BDC" w14:textId="77777777" w:rsidR="00512FFC" w:rsidRPr="00512FFC" w:rsidRDefault="00512FFC" w:rsidP="00512FFC">
      <w:pPr>
        <w:pStyle w:val="Code"/>
        <w:rPr>
          <w:lang w:val="en-US"/>
        </w:rPr>
      </w:pPr>
      <w:r w:rsidRPr="00512FFC">
        <w:rPr>
          <w:lang w:val="en-US"/>
        </w:rPr>
        <w:t>        action = np.argmax(q_table[state_disc])</w:t>
      </w:r>
    </w:p>
    <w:p w14:paraId="09CC1F4D" w14:textId="77777777" w:rsidR="00512FFC" w:rsidRPr="00512FFC" w:rsidRDefault="00512FFC" w:rsidP="00512FFC">
      <w:pPr>
        <w:pStyle w:val="Code"/>
        <w:rPr>
          <w:lang w:val="en-US"/>
        </w:rPr>
      </w:pPr>
      <w:r w:rsidRPr="00512FFC">
        <w:rPr>
          <w:lang w:val="en-US"/>
        </w:rPr>
        <w:t>        next_state, _, done, info = env.step(action)</w:t>
      </w:r>
    </w:p>
    <w:p w14:paraId="76D9816B" w14:textId="77777777" w:rsidR="00512FFC" w:rsidRPr="00512FFC" w:rsidRDefault="00512FFC" w:rsidP="00512FFC">
      <w:pPr>
        <w:pStyle w:val="Code"/>
        <w:rPr>
          <w:lang w:val="en-US"/>
        </w:rPr>
      </w:pPr>
      <w:r w:rsidRPr="00512FFC">
        <w:rPr>
          <w:lang w:val="en-US"/>
        </w:rPr>
        <w:t>        state_disc = discretize(next_state, bins=5)</w:t>
      </w:r>
    </w:p>
    <w:p w14:paraId="1146EBC5" w14:textId="77777777" w:rsidR="00512FFC" w:rsidRPr="00512FFC" w:rsidRDefault="00512FFC" w:rsidP="00512FFC">
      <w:pPr>
        <w:pStyle w:val="Code"/>
        <w:rPr>
          <w:lang w:val="en-US"/>
        </w:rPr>
      </w:pPr>
      <w:r w:rsidRPr="00512FFC">
        <w:rPr>
          <w:lang w:val="en-US"/>
        </w:rPr>
        <w:t xml:space="preserve">    </w:t>
      </w:r>
    </w:p>
    <w:p w14:paraId="68CFAED1" w14:textId="77777777" w:rsidR="00512FFC" w:rsidRPr="00512FFC" w:rsidRDefault="00512FFC" w:rsidP="00512FFC">
      <w:pPr>
        <w:pStyle w:val="Code"/>
        <w:rPr>
          <w:lang w:val="en-US"/>
        </w:rPr>
      </w:pPr>
      <w:r w:rsidRPr="00512FFC">
        <w:rPr>
          <w:lang w:val="en-US"/>
        </w:rPr>
        <w:t>    if idx == 0:  </w:t>
      </w:r>
      <w:r w:rsidRPr="00512FFC">
        <w:rPr>
          <w:i/>
          <w:iCs/>
          <w:lang w:val="en-US"/>
        </w:rPr>
        <w:t># Save for plotting</w:t>
      </w:r>
    </w:p>
    <w:p w14:paraId="0272885B" w14:textId="77777777" w:rsidR="00512FFC" w:rsidRPr="00512FFC" w:rsidRDefault="00512FFC" w:rsidP="00512FFC">
      <w:pPr>
        <w:pStyle w:val="Code"/>
        <w:rPr>
          <w:lang w:val="en-US"/>
        </w:rPr>
      </w:pPr>
      <w:r w:rsidRPr="00512FFC">
        <w:rPr>
          <w:lang w:val="en-US"/>
        </w:rPr>
        <w:t>        original_features = env.initial_top.copy()</w:t>
      </w:r>
    </w:p>
    <w:p w14:paraId="7EE5CB45" w14:textId="77777777" w:rsidR="00512FFC" w:rsidRPr="00512FFC" w:rsidRDefault="00512FFC" w:rsidP="00512FFC">
      <w:pPr>
        <w:pStyle w:val="Code"/>
        <w:rPr>
          <w:lang w:val="en-US"/>
        </w:rPr>
      </w:pPr>
      <w:r w:rsidRPr="00512FFC">
        <w:rPr>
          <w:lang w:val="en-US"/>
        </w:rPr>
        <w:t>        evaded_features = env.state.copy()</w:t>
      </w:r>
    </w:p>
    <w:p w14:paraId="50B40975" w14:textId="77777777" w:rsidR="00512FFC" w:rsidRPr="00512FFC" w:rsidRDefault="00512FFC" w:rsidP="00512FFC">
      <w:pPr>
        <w:pStyle w:val="Code"/>
        <w:rPr>
          <w:lang w:val="en-US"/>
        </w:rPr>
      </w:pPr>
      <w:r w:rsidRPr="00512FFC">
        <w:rPr>
          <w:lang w:val="en-US"/>
        </w:rPr>
        <w:t xml:space="preserve">    </w:t>
      </w:r>
    </w:p>
    <w:p w14:paraId="25DBB3EF" w14:textId="77777777" w:rsidR="00512FFC" w:rsidRPr="00512FFC" w:rsidRDefault="00512FFC" w:rsidP="00512FFC">
      <w:pPr>
        <w:pStyle w:val="Code"/>
        <w:rPr>
          <w:lang w:val="en-US"/>
        </w:rPr>
      </w:pPr>
      <w:r w:rsidRPr="00512FFC">
        <w:rPr>
          <w:lang w:val="en-US"/>
        </w:rPr>
        <w:t>    if info['prob'] &lt; 0.5:</w:t>
      </w:r>
    </w:p>
    <w:p w14:paraId="789296E9" w14:textId="77777777" w:rsidR="00512FFC" w:rsidRPr="00512FFC" w:rsidRDefault="00512FFC" w:rsidP="00512FFC">
      <w:pPr>
        <w:pStyle w:val="Code"/>
        <w:rPr>
          <w:lang w:val="en-US"/>
        </w:rPr>
      </w:pPr>
      <w:r w:rsidRPr="00512FFC">
        <w:rPr>
          <w:lang w:val="en-US"/>
        </w:rPr>
        <w:t>        evasion_count += 1</w:t>
      </w:r>
    </w:p>
    <w:p w14:paraId="2AB4669A" w14:textId="77777777" w:rsidR="00512FFC" w:rsidRPr="00512FFC" w:rsidRDefault="00512FFC" w:rsidP="00512FFC">
      <w:pPr>
        <w:pStyle w:val="Code"/>
        <w:rPr>
          <w:lang w:val="en-US"/>
        </w:rPr>
      </w:pPr>
      <w:r w:rsidRPr="00512FFC">
        <w:rPr>
          <w:lang w:val="en-US"/>
        </w:rPr>
        <w:t>    avg_steps.append(info['steps'])</w:t>
      </w:r>
    </w:p>
    <w:p w14:paraId="65D0E275" w14:textId="77777777" w:rsidR="00512FFC" w:rsidRPr="00512FFC" w:rsidRDefault="00512FFC" w:rsidP="00512FFC">
      <w:pPr>
        <w:pStyle w:val="Code"/>
        <w:rPr>
          <w:lang w:val="en-US"/>
        </w:rPr>
      </w:pPr>
      <w:r w:rsidRPr="00512FFC">
        <w:rPr>
          <w:lang w:val="en-US"/>
        </w:rPr>
        <w:t>    avg_norm.append(info['norm'])</w:t>
      </w:r>
    </w:p>
    <w:p w14:paraId="198C8B68" w14:textId="77777777" w:rsidR="00512FFC" w:rsidRPr="00512FFC" w:rsidRDefault="00512FFC" w:rsidP="00512FFC">
      <w:pPr>
        <w:pStyle w:val="Code"/>
        <w:rPr>
          <w:lang w:val="en-US"/>
        </w:rPr>
      </w:pPr>
      <w:r w:rsidRPr="00512FFC">
        <w:rPr>
          <w:lang w:val="en-US"/>
        </w:rPr>
        <w:t xml:space="preserve">    </w:t>
      </w:r>
    </w:p>
    <w:p w14:paraId="3FCCD3A5" w14:textId="77777777" w:rsidR="00512FFC" w:rsidRPr="00512FFC" w:rsidRDefault="00512FFC" w:rsidP="00512FFC">
      <w:pPr>
        <w:pStyle w:val="Code"/>
        <w:rPr>
          <w:lang w:val="en-US"/>
        </w:rPr>
      </w:pPr>
      <w:r w:rsidRPr="00512FFC">
        <w:rPr>
          <w:lang w:val="en-US"/>
        </w:rPr>
        <w:t>    print(f"Sample {idx+1}: Evaded={info['prob'] &lt; 0.5}, Steps={info['steps']}, Norm={info['norm']:.4f}, State Change={info['state_change']:.4f}")</w:t>
      </w:r>
    </w:p>
    <w:p w14:paraId="2FE049FE" w14:textId="77777777" w:rsidR="00512FFC" w:rsidRPr="00512FFC" w:rsidRDefault="00512FFC" w:rsidP="00512FFC">
      <w:pPr>
        <w:pStyle w:val="Code"/>
        <w:rPr>
          <w:lang w:val="en-US"/>
        </w:rPr>
      </w:pPr>
      <w:r w:rsidRPr="00512FFC">
        <w:rPr>
          <w:lang w:val="en-US"/>
        </w:rPr>
        <w:t>    if idx == 0:</w:t>
      </w:r>
    </w:p>
    <w:p w14:paraId="4A836213" w14:textId="77777777" w:rsidR="00512FFC" w:rsidRPr="00512FFC" w:rsidRDefault="00512FFC" w:rsidP="00512FFC">
      <w:pPr>
        <w:pStyle w:val="Code"/>
        <w:rPr>
          <w:lang w:val="en-US"/>
        </w:rPr>
      </w:pPr>
      <w:r w:rsidRPr="00512FFC">
        <w:rPr>
          <w:lang w:val="en-US"/>
        </w:rPr>
        <w:t>        for log in logs[-5:]:</w:t>
      </w:r>
    </w:p>
    <w:p w14:paraId="2D5653B6" w14:textId="77777777" w:rsidR="00512FFC" w:rsidRPr="00512FFC" w:rsidRDefault="00512FFC" w:rsidP="00512FFC">
      <w:pPr>
        <w:pStyle w:val="Code"/>
        <w:rPr>
          <w:lang w:val="en-US"/>
        </w:rPr>
      </w:pPr>
      <w:r w:rsidRPr="00512FFC">
        <w:rPr>
          <w:lang w:val="en-US"/>
        </w:rPr>
        <w:t>            print(log)</w:t>
      </w:r>
    </w:p>
    <w:p w14:paraId="63D63AAB" w14:textId="77777777" w:rsidR="00512FFC" w:rsidRPr="00512FFC" w:rsidRDefault="00512FFC" w:rsidP="00512FFC">
      <w:pPr>
        <w:pStyle w:val="Code"/>
        <w:rPr>
          <w:lang w:val="en-US"/>
        </w:rPr>
      </w:pPr>
    </w:p>
    <w:p w14:paraId="2C958BE3" w14:textId="77777777" w:rsidR="00512FFC" w:rsidRPr="00512FFC" w:rsidRDefault="00512FFC" w:rsidP="00512FFC">
      <w:pPr>
        <w:pStyle w:val="Code"/>
        <w:rPr>
          <w:lang w:val="en-US"/>
        </w:rPr>
      </w:pPr>
      <w:r w:rsidRPr="00512FFC">
        <w:rPr>
          <w:lang w:val="en-US"/>
        </w:rPr>
        <w:t>evasion_rate = (evasion_count / len(test_samples)) * 100</w:t>
      </w:r>
    </w:p>
    <w:p w14:paraId="00244E2C" w14:textId="77777777" w:rsidR="00512FFC" w:rsidRPr="00512FFC" w:rsidRDefault="00512FFC" w:rsidP="00512FFC">
      <w:pPr>
        <w:pStyle w:val="Code"/>
        <w:rPr>
          <w:lang w:val="en-US"/>
        </w:rPr>
      </w:pPr>
      <w:r w:rsidRPr="00512FFC">
        <w:rPr>
          <w:lang w:val="en-US"/>
        </w:rPr>
        <w:lastRenderedPageBreak/>
        <w:t>print(f"Evasion Rate: {evasion_rate:.1f}%, Avg Steps: {np.mean(avg_steps):.1f}, Avg Norm: {np.mean(avg_norm):.4f}")</w:t>
      </w:r>
    </w:p>
    <w:p w14:paraId="0BD7A523" w14:textId="77777777" w:rsidR="00512FFC" w:rsidRPr="00512FFC" w:rsidRDefault="00512FFC" w:rsidP="00512FFC">
      <w:pPr>
        <w:pStyle w:val="Code"/>
        <w:rPr>
          <w:lang w:val="en-US"/>
        </w:rPr>
      </w:pPr>
    </w:p>
    <w:p w14:paraId="6AE6D734" w14:textId="77777777" w:rsidR="00512FFC" w:rsidRPr="00512FFC" w:rsidRDefault="00512FFC" w:rsidP="00512FFC">
      <w:pPr>
        <w:pStyle w:val="Code"/>
        <w:rPr>
          <w:lang w:val="en-US"/>
        </w:rPr>
      </w:pPr>
      <w:r w:rsidRPr="00512FFC">
        <w:rPr>
          <w:i/>
          <w:iCs/>
          <w:lang w:val="en-US"/>
        </w:rPr>
        <w:t># Plot for thesis</w:t>
      </w:r>
    </w:p>
    <w:p w14:paraId="34DAC38B" w14:textId="77777777" w:rsidR="00512FFC" w:rsidRPr="00512FFC" w:rsidRDefault="00512FFC" w:rsidP="00512FFC">
      <w:pPr>
        <w:pStyle w:val="Code"/>
        <w:rPr>
          <w:lang w:val="en-US"/>
        </w:rPr>
      </w:pPr>
      <w:r w:rsidRPr="00512FFC">
        <w:rPr>
          <w:lang w:val="en-US"/>
        </w:rPr>
        <w:t>plt.figure(figsize=(10, 6))</w:t>
      </w:r>
    </w:p>
    <w:p w14:paraId="478C7826" w14:textId="77777777" w:rsidR="00512FFC" w:rsidRPr="00512FFC" w:rsidRDefault="00512FFC" w:rsidP="00512FFC">
      <w:pPr>
        <w:pStyle w:val="Code"/>
        <w:rPr>
          <w:lang w:val="en-US"/>
        </w:rPr>
      </w:pPr>
      <w:r w:rsidRPr="00512FFC">
        <w:rPr>
          <w:lang w:val="en-US"/>
        </w:rPr>
        <w:t>plt.bar(np.arange(10) - 0.2, original_features, 0.4, label='Original', color='blue')</w:t>
      </w:r>
    </w:p>
    <w:p w14:paraId="72EA1CAC" w14:textId="77777777" w:rsidR="00512FFC" w:rsidRPr="00512FFC" w:rsidRDefault="00512FFC" w:rsidP="00512FFC">
      <w:pPr>
        <w:pStyle w:val="Code"/>
        <w:rPr>
          <w:lang w:val="en-US"/>
        </w:rPr>
      </w:pPr>
      <w:r w:rsidRPr="00512FFC">
        <w:rPr>
          <w:lang w:val="en-US"/>
        </w:rPr>
        <w:t>plt.bar(np.arange(10) + 0.2, evaded_features, 0.4, label='Evaded', color='red')</w:t>
      </w:r>
    </w:p>
    <w:p w14:paraId="1A5AEEA5" w14:textId="77777777" w:rsidR="00512FFC" w:rsidRPr="00512FFC" w:rsidRDefault="00512FFC" w:rsidP="00512FFC">
      <w:pPr>
        <w:pStyle w:val="Code"/>
        <w:rPr>
          <w:lang w:val="en-US"/>
        </w:rPr>
      </w:pPr>
      <w:r w:rsidRPr="00512FFC">
        <w:rPr>
          <w:lang w:val="en-US"/>
        </w:rPr>
        <w:t>plt.xlabel('Top Feature Index')</w:t>
      </w:r>
    </w:p>
    <w:p w14:paraId="2D81E2AB" w14:textId="77777777" w:rsidR="00512FFC" w:rsidRPr="00512FFC" w:rsidRDefault="00512FFC" w:rsidP="00512FFC">
      <w:pPr>
        <w:pStyle w:val="Code"/>
        <w:rPr>
          <w:lang w:val="en-US"/>
        </w:rPr>
      </w:pPr>
      <w:r w:rsidRPr="00512FFC">
        <w:rPr>
          <w:lang w:val="en-US"/>
        </w:rPr>
        <w:t>plt.ylabel('Normalized Value')</w:t>
      </w:r>
    </w:p>
    <w:p w14:paraId="6AE192D5" w14:textId="77777777" w:rsidR="00512FFC" w:rsidRPr="00512FFC" w:rsidRDefault="00512FFC" w:rsidP="00512FFC">
      <w:pPr>
        <w:pStyle w:val="Code"/>
        <w:rPr>
          <w:lang w:val="en-US"/>
        </w:rPr>
      </w:pPr>
      <w:r w:rsidRPr="00512FFC">
        <w:rPr>
          <w:lang w:val="en-US"/>
        </w:rPr>
        <w:t>plt.title('Original vs. Evaded Feature Values (Sample 1)')</w:t>
      </w:r>
    </w:p>
    <w:p w14:paraId="6ACAF7FA" w14:textId="77777777" w:rsidR="00512FFC" w:rsidRPr="00512FFC" w:rsidRDefault="00512FFC" w:rsidP="00512FFC">
      <w:pPr>
        <w:pStyle w:val="Code"/>
        <w:rPr>
          <w:lang w:val="en-US"/>
        </w:rPr>
      </w:pPr>
      <w:r w:rsidRPr="00512FFC">
        <w:rPr>
          <w:lang w:val="en-US"/>
        </w:rPr>
        <w:t>plt.xticks(np.arange(10), top_features_idx)</w:t>
      </w:r>
    </w:p>
    <w:p w14:paraId="079822BE" w14:textId="77777777" w:rsidR="00512FFC" w:rsidRPr="00512FFC" w:rsidRDefault="00512FFC" w:rsidP="00512FFC">
      <w:pPr>
        <w:pStyle w:val="Code"/>
        <w:rPr>
          <w:lang w:val="en-US"/>
        </w:rPr>
      </w:pPr>
      <w:r w:rsidRPr="00512FFC">
        <w:rPr>
          <w:lang w:val="en-US"/>
        </w:rPr>
        <w:t>plt.legend()</w:t>
      </w:r>
    </w:p>
    <w:p w14:paraId="72797C4E" w14:textId="77777777" w:rsidR="00512FFC" w:rsidRPr="00512FFC" w:rsidRDefault="00512FFC" w:rsidP="00512FFC">
      <w:pPr>
        <w:pStyle w:val="Code"/>
        <w:rPr>
          <w:lang w:val="en-US"/>
        </w:rPr>
      </w:pPr>
      <w:r w:rsidRPr="00512FFC">
        <w:rPr>
          <w:lang w:val="en-US"/>
        </w:rPr>
        <w:t>plt.savefig('feature_comparison.png')</w:t>
      </w:r>
    </w:p>
    <w:p w14:paraId="39A2BFC3" w14:textId="77777777" w:rsidR="00512FFC" w:rsidRPr="00512FFC" w:rsidRDefault="00512FFC" w:rsidP="00512FFC">
      <w:pPr>
        <w:pStyle w:val="Code"/>
        <w:rPr>
          <w:lang w:val="en-US"/>
        </w:rPr>
      </w:pPr>
      <w:r w:rsidRPr="00512FFC">
        <w:rPr>
          <w:lang w:val="en-US"/>
        </w:rPr>
        <w:t>plt.close()</w:t>
      </w:r>
    </w:p>
    <w:p w14:paraId="06DD5A02" w14:textId="77777777" w:rsidR="00512FFC" w:rsidRPr="00512FFC" w:rsidRDefault="00512FFC" w:rsidP="00512FFC">
      <w:pPr>
        <w:rPr>
          <w:lang w:val="en-US"/>
        </w:rPr>
      </w:pPr>
    </w:p>
    <w:sectPr w:rsidR="00512FFC" w:rsidRPr="00512FFC" w:rsidSect="002E0016">
      <w:pgSz w:w="11900"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129A6" w14:textId="77777777" w:rsidR="0041640D" w:rsidRDefault="0041640D" w:rsidP="00FD4862">
      <w:r>
        <w:separator/>
      </w:r>
    </w:p>
  </w:endnote>
  <w:endnote w:type="continuationSeparator" w:id="0">
    <w:p w14:paraId="7E0DF585" w14:textId="77777777" w:rsidR="0041640D" w:rsidRDefault="0041640D" w:rsidP="00FD4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D9058" w14:textId="77777777" w:rsidR="00AC1A1D" w:rsidRDefault="00AC1A1D"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576AA" w14:textId="76EAE8E4" w:rsidR="00AC1A1D" w:rsidRDefault="00AC1A1D" w:rsidP="00B33A8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DC20E" w14:textId="77777777" w:rsidR="00AC1A1D" w:rsidRDefault="00AC1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43079" w14:textId="77777777" w:rsidR="0041640D" w:rsidRDefault="0041640D" w:rsidP="00FD4862">
      <w:r>
        <w:separator/>
      </w:r>
    </w:p>
  </w:footnote>
  <w:footnote w:type="continuationSeparator" w:id="0">
    <w:p w14:paraId="725A1F7D" w14:textId="77777777" w:rsidR="0041640D" w:rsidRDefault="0041640D" w:rsidP="00FD4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9B2DB" w14:textId="77777777" w:rsidR="00303E92" w:rsidRDefault="00303E92">
    <w:pPr>
      <w:pStyle w:val="Header"/>
      <w:jc w:val="center"/>
    </w:pPr>
    <w:r>
      <w:fldChar w:fldCharType="begin"/>
    </w:r>
    <w:r>
      <w:instrText xml:space="preserve"> PAGE   \* MERGEFORMAT </w:instrText>
    </w:r>
    <w:r>
      <w:fldChar w:fldCharType="separate"/>
    </w:r>
    <w:r>
      <w:rPr>
        <w:noProof/>
      </w:rPr>
      <w:t>2</w:t>
    </w:r>
    <w:r>
      <w:rPr>
        <w:noProof/>
      </w:rPr>
      <w:fldChar w:fldCharType="end"/>
    </w:r>
  </w:p>
  <w:p w14:paraId="34FBCB85" w14:textId="77777777" w:rsidR="00303E92" w:rsidRDefault="00303E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1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F84715"/>
    <w:multiLevelType w:val="multilevel"/>
    <w:tmpl w:val="7A464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0F01"/>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4FD01B2"/>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F2CD2"/>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C019C"/>
    <w:multiLevelType w:val="hybridMultilevel"/>
    <w:tmpl w:val="B7AA71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80B44D2"/>
    <w:multiLevelType w:val="multilevel"/>
    <w:tmpl w:val="DC82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2197B"/>
    <w:multiLevelType w:val="multilevel"/>
    <w:tmpl w:val="DDBC2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8D925BE"/>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50B85"/>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6358A"/>
    <w:multiLevelType w:val="multilevel"/>
    <w:tmpl w:val="7E66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45756"/>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9587B"/>
    <w:multiLevelType w:val="hybridMultilevel"/>
    <w:tmpl w:val="68FCFE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1615AFF"/>
    <w:multiLevelType w:val="multilevel"/>
    <w:tmpl w:val="F838292C"/>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11A5095B"/>
    <w:multiLevelType w:val="multilevel"/>
    <w:tmpl w:val="2FA6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A21164"/>
    <w:multiLevelType w:val="multilevel"/>
    <w:tmpl w:val="B6DA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6761E"/>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0D136A"/>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4A307D"/>
    <w:multiLevelType w:val="hybridMultilevel"/>
    <w:tmpl w:val="D90E7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136F2B97"/>
    <w:multiLevelType w:val="multilevel"/>
    <w:tmpl w:val="5F50EE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40E0444"/>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227D19"/>
    <w:multiLevelType w:val="multilevel"/>
    <w:tmpl w:val="F35490FC"/>
    <w:styleLink w:val="nhsmc"/>
    <w:lvl w:ilvl="0">
      <w:start w:val="1"/>
      <w:numFmt w:val="decimal"/>
      <w:suff w:val="space"/>
      <w:lvlText w:val="%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273A3B"/>
    <w:multiLevelType w:val="multilevel"/>
    <w:tmpl w:val="52C0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F506FF"/>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072B4C"/>
    <w:multiLevelType w:val="multilevel"/>
    <w:tmpl w:val="8FD2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DC115A"/>
    <w:multiLevelType w:val="multilevel"/>
    <w:tmpl w:val="CD387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1A4385"/>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2D18DC"/>
    <w:multiLevelType w:val="multilevel"/>
    <w:tmpl w:val="C6F64CF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9" w15:restartNumberingAfterBreak="0">
    <w:nsid w:val="1940747A"/>
    <w:multiLevelType w:val="multilevel"/>
    <w:tmpl w:val="746A7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3362D7"/>
    <w:multiLevelType w:val="hybridMultilevel"/>
    <w:tmpl w:val="57781D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1FB64843"/>
    <w:multiLevelType w:val="multilevel"/>
    <w:tmpl w:val="DDBC2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11E2E57"/>
    <w:multiLevelType w:val="multilevel"/>
    <w:tmpl w:val="FC9EF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0D7874"/>
    <w:multiLevelType w:val="multilevel"/>
    <w:tmpl w:val="7928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A351CE"/>
    <w:multiLevelType w:val="hybridMultilevel"/>
    <w:tmpl w:val="1422DB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479619A"/>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BC00A0"/>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142C96"/>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A27231"/>
    <w:multiLevelType w:val="multilevel"/>
    <w:tmpl w:val="3D0C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44311C"/>
    <w:multiLevelType w:val="hybridMultilevel"/>
    <w:tmpl w:val="74A092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82B37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C586357"/>
    <w:multiLevelType w:val="multilevel"/>
    <w:tmpl w:val="BA224520"/>
    <w:numStyleLink w:val="Style1"/>
  </w:abstractNum>
  <w:abstractNum w:abstractNumId="42" w15:restartNumberingAfterBreak="0">
    <w:nsid w:val="2C6A1D16"/>
    <w:multiLevelType w:val="multilevel"/>
    <w:tmpl w:val="0F5E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1406C6"/>
    <w:multiLevelType w:val="multilevel"/>
    <w:tmpl w:val="DDBC2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2EF82B35"/>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8B13E0"/>
    <w:multiLevelType w:val="multilevel"/>
    <w:tmpl w:val="75802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CA5FE7"/>
    <w:multiLevelType w:val="hybridMultilevel"/>
    <w:tmpl w:val="F85CA3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32507262"/>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F3434B"/>
    <w:multiLevelType w:val="multilevel"/>
    <w:tmpl w:val="91141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FE7F38"/>
    <w:multiLevelType w:val="hybridMultilevel"/>
    <w:tmpl w:val="BF0E20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332A7E2D"/>
    <w:multiLevelType w:val="multilevel"/>
    <w:tmpl w:val="B7D0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BF5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55B108A"/>
    <w:multiLevelType w:val="hybridMultilevel"/>
    <w:tmpl w:val="71986E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372B2653"/>
    <w:multiLevelType w:val="hybridMultilevel"/>
    <w:tmpl w:val="F2704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86E1B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39147F47"/>
    <w:multiLevelType w:val="multilevel"/>
    <w:tmpl w:val="4D10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4132C0"/>
    <w:multiLevelType w:val="multilevel"/>
    <w:tmpl w:val="DDBC2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3A06475B"/>
    <w:multiLevelType w:val="hybridMultilevel"/>
    <w:tmpl w:val="3E50DA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3ADA7F88"/>
    <w:multiLevelType w:val="hybridMultilevel"/>
    <w:tmpl w:val="B9E656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3B597B6A"/>
    <w:multiLevelType w:val="multilevel"/>
    <w:tmpl w:val="C444EA9E"/>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3BFB55DD"/>
    <w:multiLevelType w:val="multilevel"/>
    <w:tmpl w:val="F838292C"/>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1" w15:restartNumberingAfterBreak="0">
    <w:nsid w:val="3CFB1E68"/>
    <w:multiLevelType w:val="multilevel"/>
    <w:tmpl w:val="40766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4F2DE7"/>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5A3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3E7F47A0"/>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C67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EF906AF"/>
    <w:multiLevelType w:val="hybridMultilevel"/>
    <w:tmpl w:val="3F4CCE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3F9D3E7B"/>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C849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425F6D60"/>
    <w:multiLevelType w:val="multilevel"/>
    <w:tmpl w:val="A186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CF3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43B370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4A12775"/>
    <w:multiLevelType w:val="hybridMultilevel"/>
    <w:tmpl w:val="D0AE18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46351A52"/>
    <w:multiLevelType w:val="multilevel"/>
    <w:tmpl w:val="CB96D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5B4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46A61A1B"/>
    <w:multiLevelType w:val="multilevel"/>
    <w:tmpl w:val="5892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2A3C0C"/>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C0327C"/>
    <w:multiLevelType w:val="hybridMultilevel"/>
    <w:tmpl w:val="EF646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9" w15:restartNumberingAfterBreak="0">
    <w:nsid w:val="491E53BE"/>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D95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4A92782B"/>
    <w:multiLevelType w:val="multilevel"/>
    <w:tmpl w:val="99F86C70"/>
    <w:lvl w:ilvl="0">
      <w:start w:val="1"/>
      <w:numFmt w:val="upperRoman"/>
      <w:lvlText w:val="%1."/>
      <w:lvlJc w:val="left"/>
      <w:pPr>
        <w:ind w:left="1416" w:hanging="720"/>
      </w:pPr>
      <w:rPr>
        <w:rFonts w:ascii="Times New Roman" w:eastAsia="Times New Roman" w:hAnsi="Times New Roman" w:cs="Times New Roman"/>
        <w:b w:val="0"/>
        <w:i w:val="0"/>
        <w:color w:val="2E74B5"/>
        <w:sz w:val="28"/>
        <w:szCs w:val="28"/>
      </w:rPr>
    </w:lvl>
    <w:lvl w:ilvl="1">
      <w:start w:val="1"/>
      <w:numFmt w:val="lowerLetter"/>
      <w:lvlText w:val="%2."/>
      <w:lvlJc w:val="left"/>
      <w:pPr>
        <w:ind w:left="1416" w:hanging="360"/>
      </w:pPr>
      <w:rPr>
        <w:rFonts w:ascii="Times New Roman" w:eastAsia="Times New Roman" w:hAnsi="Times New Roman" w:cs="Times New Roman"/>
        <w:b w:val="0"/>
        <w:i w:val="0"/>
        <w:color w:val="2E74B5"/>
        <w:sz w:val="28"/>
        <w:szCs w:val="28"/>
      </w:rPr>
    </w:lvl>
    <w:lvl w:ilvl="2">
      <w:numFmt w:val="bullet"/>
      <w:lvlText w:val="•"/>
      <w:lvlJc w:val="left"/>
      <w:pPr>
        <w:ind w:left="3005" w:hanging="360"/>
      </w:pPr>
    </w:lvl>
    <w:lvl w:ilvl="3">
      <w:numFmt w:val="bullet"/>
      <w:lvlText w:val="•"/>
      <w:lvlJc w:val="left"/>
      <w:pPr>
        <w:ind w:left="3798" w:hanging="360"/>
      </w:pPr>
    </w:lvl>
    <w:lvl w:ilvl="4">
      <w:numFmt w:val="bullet"/>
      <w:lvlText w:val="•"/>
      <w:lvlJc w:val="left"/>
      <w:pPr>
        <w:ind w:left="4591" w:hanging="360"/>
      </w:pPr>
    </w:lvl>
    <w:lvl w:ilvl="5">
      <w:numFmt w:val="bullet"/>
      <w:lvlText w:val="•"/>
      <w:lvlJc w:val="left"/>
      <w:pPr>
        <w:ind w:left="5384" w:hanging="360"/>
      </w:pPr>
    </w:lvl>
    <w:lvl w:ilvl="6">
      <w:numFmt w:val="bullet"/>
      <w:lvlText w:val="•"/>
      <w:lvlJc w:val="left"/>
      <w:pPr>
        <w:ind w:left="6177" w:hanging="360"/>
      </w:pPr>
    </w:lvl>
    <w:lvl w:ilvl="7">
      <w:numFmt w:val="bullet"/>
      <w:lvlText w:val="•"/>
      <w:lvlJc w:val="left"/>
      <w:pPr>
        <w:ind w:left="6970" w:hanging="360"/>
      </w:pPr>
    </w:lvl>
    <w:lvl w:ilvl="8">
      <w:numFmt w:val="bullet"/>
      <w:lvlText w:val="•"/>
      <w:lvlJc w:val="left"/>
      <w:pPr>
        <w:ind w:left="7763" w:hanging="360"/>
      </w:pPr>
    </w:lvl>
  </w:abstractNum>
  <w:abstractNum w:abstractNumId="82" w15:restartNumberingAfterBreak="0">
    <w:nsid w:val="4B1A7120"/>
    <w:multiLevelType w:val="multilevel"/>
    <w:tmpl w:val="6CB8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5D4C02"/>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6A3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4ED87682"/>
    <w:multiLevelType w:val="multilevel"/>
    <w:tmpl w:val="500C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1A6444"/>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F5179D"/>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5F7EFE"/>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638C4"/>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F15A73"/>
    <w:multiLevelType w:val="hybridMultilevel"/>
    <w:tmpl w:val="57084B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1" w15:restartNumberingAfterBreak="0">
    <w:nsid w:val="544821B2"/>
    <w:multiLevelType w:val="multilevel"/>
    <w:tmpl w:val="C0FA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DE218A"/>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E060CF"/>
    <w:multiLevelType w:val="multilevel"/>
    <w:tmpl w:val="80B62CEA"/>
    <w:lvl w:ilvl="0">
      <w:start w:val="1"/>
      <w:numFmt w:val="decimal"/>
      <w:lvlText w:val="%1."/>
      <w:lvlJc w:val="left"/>
      <w:pPr>
        <w:ind w:left="720" w:hanging="360"/>
      </w:pPr>
    </w:lvl>
    <w:lvl w:ilvl="1">
      <w:start w:val="1"/>
      <w:numFmt w:val="decimal"/>
      <w:isLgl/>
      <w:lvlText w:val="%1.%2"/>
      <w:lvlJc w:val="left"/>
      <w:pPr>
        <w:ind w:left="1108" w:hanging="645"/>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94" w15:restartNumberingAfterBreak="0">
    <w:nsid w:val="55A90C5D"/>
    <w:multiLevelType w:val="multilevel"/>
    <w:tmpl w:val="DC5A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6035BF"/>
    <w:multiLevelType w:val="multilevel"/>
    <w:tmpl w:val="5576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C15EC4"/>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F74E4E"/>
    <w:multiLevelType w:val="multilevel"/>
    <w:tmpl w:val="783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4877B7"/>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8144AB"/>
    <w:multiLevelType w:val="multilevel"/>
    <w:tmpl w:val="428C82A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00" w15:restartNumberingAfterBreak="0">
    <w:nsid w:val="5C65693E"/>
    <w:multiLevelType w:val="hybridMultilevel"/>
    <w:tmpl w:val="80769FCA"/>
    <w:lvl w:ilvl="0" w:tplc="12E2C6D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CEE72CE"/>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137ED0"/>
    <w:multiLevelType w:val="hybridMultilevel"/>
    <w:tmpl w:val="7366B3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3" w15:restartNumberingAfterBreak="0">
    <w:nsid w:val="5D890D3E"/>
    <w:multiLevelType w:val="hybridMultilevel"/>
    <w:tmpl w:val="4C826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5EAE76AA"/>
    <w:multiLevelType w:val="multilevel"/>
    <w:tmpl w:val="5EAA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6D23D1"/>
    <w:multiLevelType w:val="multilevel"/>
    <w:tmpl w:val="BA224520"/>
    <w:styleLink w:val="Style1"/>
    <w:lvl w:ilvl="0">
      <w:start w:val="1"/>
      <w:numFmt w:val="decimal"/>
      <w:pStyle w:val="DCCT-Level1"/>
      <w:suff w:val="space"/>
      <w:lvlText w:val="Chương %1."/>
      <w:lvlJc w:val="left"/>
      <w:pPr>
        <w:ind w:left="1191" w:hanging="1191"/>
      </w:pPr>
      <w:rPr>
        <w:rFonts w:hint="default"/>
      </w:rPr>
    </w:lvl>
    <w:lvl w:ilvl="1">
      <w:start w:val="1"/>
      <w:numFmt w:val="decimal"/>
      <w:pStyle w:val="DCCT-Level2"/>
      <w:suff w:val="space"/>
      <w:lvlText w:val="%1.%2."/>
      <w:lvlJc w:val="left"/>
      <w:pPr>
        <w:ind w:left="510" w:hanging="510"/>
      </w:pPr>
      <w:rPr>
        <w:rFonts w:hint="default"/>
      </w:rPr>
    </w:lvl>
    <w:lvl w:ilvl="2">
      <w:start w:val="1"/>
      <w:numFmt w:val="decimal"/>
      <w:pStyle w:val="DCCT-Level3"/>
      <w:suff w:val="space"/>
      <w:lvlText w:val="%1.%2.%3."/>
      <w:lvlJc w:val="left"/>
      <w:pPr>
        <w:ind w:left="1247" w:hanging="737"/>
      </w:pPr>
      <w:rPr>
        <w:rFonts w:hint="default"/>
      </w:rPr>
    </w:lvl>
    <w:lvl w:ilvl="3">
      <w:start w:val="1"/>
      <w:numFmt w:val="decimal"/>
      <w:pStyle w:val="DCCT-Level4"/>
      <w:suff w:val="space"/>
      <w:lvlText w:val="%1.%2.%3.%4."/>
      <w:lvlJc w:val="left"/>
      <w:pPr>
        <w:ind w:left="2211"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5F7028D8"/>
    <w:multiLevelType w:val="hybridMultilevel"/>
    <w:tmpl w:val="3BF0E4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7" w15:restartNumberingAfterBreak="0">
    <w:nsid w:val="61DE513E"/>
    <w:multiLevelType w:val="multilevel"/>
    <w:tmpl w:val="053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E82907"/>
    <w:multiLevelType w:val="multilevel"/>
    <w:tmpl w:val="4B961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EF2894"/>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7D5AFD"/>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D604F4"/>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D71999"/>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D95663"/>
    <w:multiLevelType w:val="hybridMultilevel"/>
    <w:tmpl w:val="DD9894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4" w15:restartNumberingAfterBreak="0">
    <w:nsid w:val="671315FA"/>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1B3318"/>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1B6C2D"/>
    <w:multiLevelType w:val="multilevel"/>
    <w:tmpl w:val="962C9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E856E8"/>
    <w:multiLevelType w:val="hybridMultilevel"/>
    <w:tmpl w:val="B67ADC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8" w15:restartNumberingAfterBreak="0">
    <w:nsid w:val="6FFA2765"/>
    <w:multiLevelType w:val="multilevel"/>
    <w:tmpl w:val="0DC6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A40705"/>
    <w:multiLevelType w:val="hybridMultilevel"/>
    <w:tmpl w:val="E730D5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0" w15:restartNumberingAfterBreak="0">
    <w:nsid w:val="70F124CC"/>
    <w:multiLevelType w:val="multilevel"/>
    <w:tmpl w:val="DA98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B73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72142C71"/>
    <w:multiLevelType w:val="multilevel"/>
    <w:tmpl w:val="3EF25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B42328"/>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A66A30"/>
    <w:multiLevelType w:val="multilevel"/>
    <w:tmpl w:val="F46A0CE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5" w15:restartNumberingAfterBreak="0">
    <w:nsid w:val="73C35A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749372F6"/>
    <w:multiLevelType w:val="multilevel"/>
    <w:tmpl w:val="526E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1166EB"/>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9434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78342A65"/>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C0731A"/>
    <w:multiLevelType w:val="multilevel"/>
    <w:tmpl w:val="146A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D767830"/>
    <w:multiLevelType w:val="multilevel"/>
    <w:tmpl w:val="F838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8795489">
    <w:abstractNumId w:val="59"/>
  </w:num>
  <w:num w:numId="2" w16cid:durableId="868684084">
    <w:abstractNumId w:val="22"/>
  </w:num>
  <w:num w:numId="3" w16cid:durableId="983504853">
    <w:abstractNumId w:val="3"/>
  </w:num>
  <w:num w:numId="4" w16cid:durableId="1421483249">
    <w:abstractNumId w:val="105"/>
  </w:num>
  <w:num w:numId="5" w16cid:durableId="1562206354">
    <w:abstractNumId w:val="41"/>
  </w:num>
  <w:num w:numId="6" w16cid:durableId="927231339">
    <w:abstractNumId w:val="45"/>
  </w:num>
  <w:num w:numId="7" w16cid:durableId="1130175428">
    <w:abstractNumId w:val="7"/>
  </w:num>
  <w:num w:numId="8" w16cid:durableId="447357586">
    <w:abstractNumId w:val="107"/>
  </w:num>
  <w:num w:numId="9" w16cid:durableId="1227106252">
    <w:abstractNumId w:val="119"/>
  </w:num>
  <w:num w:numId="10" w16cid:durableId="85352128">
    <w:abstractNumId w:val="53"/>
  </w:num>
  <w:num w:numId="11" w16cid:durableId="457844038">
    <w:abstractNumId w:val="52"/>
  </w:num>
  <w:num w:numId="12" w16cid:durableId="1895695765">
    <w:abstractNumId w:val="113"/>
  </w:num>
  <w:num w:numId="13" w16cid:durableId="869489848">
    <w:abstractNumId w:val="90"/>
  </w:num>
  <w:num w:numId="14" w16cid:durableId="1096293745">
    <w:abstractNumId w:val="66"/>
  </w:num>
  <w:num w:numId="15" w16cid:durableId="639502527">
    <w:abstractNumId w:val="39"/>
  </w:num>
  <w:num w:numId="16" w16cid:durableId="658311056">
    <w:abstractNumId w:val="78"/>
  </w:num>
  <w:num w:numId="17" w16cid:durableId="623732998">
    <w:abstractNumId w:val="102"/>
  </w:num>
  <w:num w:numId="18" w16cid:durableId="844977709">
    <w:abstractNumId w:val="73"/>
  </w:num>
  <w:num w:numId="19" w16cid:durableId="664555706">
    <w:abstractNumId w:val="81"/>
  </w:num>
  <w:num w:numId="20" w16cid:durableId="270473166">
    <w:abstractNumId w:val="26"/>
  </w:num>
  <w:num w:numId="21" w16cid:durableId="1092773240">
    <w:abstractNumId w:val="100"/>
  </w:num>
  <w:num w:numId="22" w16cid:durableId="1666275846">
    <w:abstractNumId w:val="29"/>
  </w:num>
  <w:num w:numId="23" w16cid:durableId="2072535999">
    <w:abstractNumId w:val="116"/>
  </w:num>
  <w:num w:numId="24" w16cid:durableId="2138599958">
    <w:abstractNumId w:val="130"/>
  </w:num>
  <w:num w:numId="25" w16cid:durableId="959995952">
    <w:abstractNumId w:val="1"/>
  </w:num>
  <w:num w:numId="26" w16cid:durableId="1814981051">
    <w:abstractNumId w:val="109"/>
  </w:num>
  <w:num w:numId="27" w16cid:durableId="165099746">
    <w:abstractNumId w:val="18"/>
  </w:num>
  <w:num w:numId="28" w16cid:durableId="1517423179">
    <w:abstractNumId w:val="47"/>
  </w:num>
  <w:num w:numId="29" w16cid:durableId="1681620613">
    <w:abstractNumId w:val="131"/>
  </w:num>
  <w:num w:numId="30" w16cid:durableId="76679129">
    <w:abstractNumId w:val="98"/>
  </w:num>
  <w:num w:numId="31" w16cid:durableId="306277820">
    <w:abstractNumId w:val="87"/>
  </w:num>
  <w:num w:numId="32" w16cid:durableId="1008094044">
    <w:abstractNumId w:val="17"/>
  </w:num>
  <w:num w:numId="33" w16cid:durableId="663625400">
    <w:abstractNumId w:val="37"/>
  </w:num>
  <w:num w:numId="34" w16cid:durableId="456143757">
    <w:abstractNumId w:val="64"/>
  </w:num>
  <w:num w:numId="35" w16cid:durableId="711149638">
    <w:abstractNumId w:val="101"/>
  </w:num>
  <w:num w:numId="36" w16cid:durableId="495728946">
    <w:abstractNumId w:val="88"/>
  </w:num>
  <w:num w:numId="37" w16cid:durableId="581987147">
    <w:abstractNumId w:val="36"/>
  </w:num>
  <w:num w:numId="38" w16cid:durableId="1362515145">
    <w:abstractNumId w:val="92"/>
  </w:num>
  <w:num w:numId="39" w16cid:durableId="575865750">
    <w:abstractNumId w:val="83"/>
  </w:num>
  <w:num w:numId="40" w16cid:durableId="1062220210">
    <w:abstractNumId w:val="67"/>
  </w:num>
  <w:num w:numId="41" w16cid:durableId="1372992289">
    <w:abstractNumId w:val="2"/>
  </w:num>
  <w:num w:numId="42" w16cid:durableId="1117524551">
    <w:abstractNumId w:val="62"/>
  </w:num>
  <w:num w:numId="43" w16cid:durableId="1848518703">
    <w:abstractNumId w:val="89"/>
  </w:num>
  <w:num w:numId="44" w16cid:durableId="2027098198">
    <w:abstractNumId w:val="79"/>
  </w:num>
  <w:num w:numId="45" w16cid:durableId="154149131">
    <w:abstractNumId w:val="127"/>
  </w:num>
  <w:num w:numId="46" w16cid:durableId="1407721909">
    <w:abstractNumId w:val="115"/>
  </w:num>
  <w:num w:numId="47" w16cid:durableId="972637244">
    <w:abstractNumId w:val="112"/>
  </w:num>
  <w:num w:numId="48" w16cid:durableId="1166676252">
    <w:abstractNumId w:val="111"/>
  </w:num>
  <w:num w:numId="49" w16cid:durableId="412356765">
    <w:abstractNumId w:val="24"/>
  </w:num>
  <w:num w:numId="50" w16cid:durableId="706949232">
    <w:abstractNumId w:val="35"/>
  </w:num>
  <w:num w:numId="51" w16cid:durableId="851839513">
    <w:abstractNumId w:val="4"/>
  </w:num>
  <w:num w:numId="52" w16cid:durableId="538207644">
    <w:abstractNumId w:val="5"/>
  </w:num>
  <w:num w:numId="53" w16cid:durableId="1856377632">
    <w:abstractNumId w:val="123"/>
  </w:num>
  <w:num w:numId="54" w16cid:durableId="1204563759">
    <w:abstractNumId w:val="44"/>
  </w:num>
  <w:num w:numId="55" w16cid:durableId="280574598">
    <w:abstractNumId w:val="9"/>
  </w:num>
  <w:num w:numId="56" w16cid:durableId="722798285">
    <w:abstractNumId w:val="10"/>
  </w:num>
  <w:num w:numId="57" w16cid:durableId="1331787602">
    <w:abstractNumId w:val="114"/>
  </w:num>
  <w:num w:numId="58" w16cid:durableId="1320498190">
    <w:abstractNumId w:val="12"/>
  </w:num>
  <w:num w:numId="59" w16cid:durableId="274487478">
    <w:abstractNumId w:val="27"/>
  </w:num>
  <w:num w:numId="60" w16cid:durableId="1889762457">
    <w:abstractNumId w:val="93"/>
  </w:num>
  <w:num w:numId="61" w16cid:durableId="1348168020">
    <w:abstractNumId w:val="128"/>
  </w:num>
  <w:num w:numId="62" w16cid:durableId="814570027">
    <w:abstractNumId w:val="121"/>
  </w:num>
  <w:num w:numId="63" w16cid:durableId="355473524">
    <w:abstractNumId w:val="84"/>
  </w:num>
  <w:num w:numId="64" w16cid:durableId="454754928">
    <w:abstractNumId w:val="51"/>
  </w:num>
  <w:num w:numId="65" w16cid:durableId="1277715510">
    <w:abstractNumId w:val="63"/>
  </w:num>
  <w:num w:numId="66" w16cid:durableId="1175922089">
    <w:abstractNumId w:val="0"/>
  </w:num>
  <w:num w:numId="67" w16cid:durableId="1779137355">
    <w:abstractNumId w:val="75"/>
  </w:num>
  <w:num w:numId="68" w16cid:durableId="1232159416">
    <w:abstractNumId w:val="68"/>
  </w:num>
  <w:num w:numId="69" w16cid:durableId="1790662323">
    <w:abstractNumId w:val="80"/>
  </w:num>
  <w:num w:numId="70" w16cid:durableId="1127549006">
    <w:abstractNumId w:val="72"/>
  </w:num>
  <w:num w:numId="71" w16cid:durableId="1541237424">
    <w:abstractNumId w:val="54"/>
  </w:num>
  <w:num w:numId="72" w16cid:durableId="1929658346">
    <w:abstractNumId w:val="65"/>
  </w:num>
  <w:num w:numId="73" w16cid:durableId="1463425550">
    <w:abstractNumId w:val="71"/>
  </w:num>
  <w:num w:numId="74" w16cid:durableId="727262126">
    <w:abstractNumId w:val="125"/>
  </w:num>
  <w:num w:numId="75" w16cid:durableId="1951473666">
    <w:abstractNumId w:val="40"/>
  </w:num>
  <w:num w:numId="76" w16cid:durableId="1210800629">
    <w:abstractNumId w:val="23"/>
  </w:num>
  <w:num w:numId="77" w16cid:durableId="381683633">
    <w:abstractNumId w:val="55"/>
  </w:num>
  <w:num w:numId="78" w16cid:durableId="865756087">
    <w:abstractNumId w:val="97"/>
  </w:num>
  <w:num w:numId="79" w16cid:durableId="1386220077">
    <w:abstractNumId w:val="91"/>
  </w:num>
  <w:num w:numId="80" w16cid:durableId="1157070134">
    <w:abstractNumId w:val="76"/>
  </w:num>
  <w:num w:numId="81" w16cid:durableId="898369438">
    <w:abstractNumId w:val="15"/>
  </w:num>
  <w:num w:numId="82" w16cid:durableId="2110201113">
    <w:abstractNumId w:val="11"/>
  </w:num>
  <w:num w:numId="83" w16cid:durableId="231963421">
    <w:abstractNumId w:val="99"/>
  </w:num>
  <w:num w:numId="84" w16cid:durableId="1177311059">
    <w:abstractNumId w:val="104"/>
  </w:num>
  <w:num w:numId="85" w16cid:durableId="62262154">
    <w:abstractNumId w:val="94"/>
  </w:num>
  <w:num w:numId="86" w16cid:durableId="1878004893">
    <w:abstractNumId w:val="38"/>
  </w:num>
  <w:num w:numId="87" w16cid:durableId="291374914">
    <w:abstractNumId w:val="82"/>
  </w:num>
  <w:num w:numId="88" w16cid:durableId="1325931998">
    <w:abstractNumId w:val="120"/>
  </w:num>
  <w:num w:numId="89" w16cid:durableId="522327496">
    <w:abstractNumId w:val="25"/>
  </w:num>
  <w:num w:numId="90" w16cid:durableId="1394962115">
    <w:abstractNumId w:val="85"/>
  </w:num>
  <w:num w:numId="91" w16cid:durableId="1035076592">
    <w:abstractNumId w:val="126"/>
  </w:num>
  <w:num w:numId="92" w16cid:durableId="2135638651">
    <w:abstractNumId w:val="108"/>
  </w:num>
  <w:num w:numId="93" w16cid:durableId="430125784">
    <w:abstractNumId w:val="74"/>
  </w:num>
  <w:num w:numId="94" w16cid:durableId="2068457412">
    <w:abstractNumId w:val="48"/>
  </w:num>
  <w:num w:numId="95" w16cid:durableId="2053265460">
    <w:abstractNumId w:val="50"/>
  </w:num>
  <w:num w:numId="96" w16cid:durableId="141704949">
    <w:abstractNumId w:val="28"/>
  </w:num>
  <w:num w:numId="97" w16cid:durableId="703333566">
    <w:abstractNumId w:val="124"/>
  </w:num>
  <w:num w:numId="98" w16cid:durableId="1286428029">
    <w:abstractNumId w:val="33"/>
  </w:num>
  <w:num w:numId="99" w16cid:durableId="236550268">
    <w:abstractNumId w:val="70"/>
  </w:num>
  <w:num w:numId="100" w16cid:durableId="1178349171">
    <w:abstractNumId w:val="122"/>
  </w:num>
  <w:num w:numId="101" w16cid:durableId="1626496494">
    <w:abstractNumId w:val="42"/>
  </w:num>
  <w:num w:numId="102" w16cid:durableId="1342471423">
    <w:abstractNumId w:val="61"/>
  </w:num>
  <w:num w:numId="103" w16cid:durableId="1522544442">
    <w:abstractNumId w:val="32"/>
  </w:num>
  <w:num w:numId="104" w16cid:durableId="390008735">
    <w:abstractNumId w:val="16"/>
  </w:num>
  <w:num w:numId="105" w16cid:durableId="865604347">
    <w:abstractNumId w:val="118"/>
  </w:num>
  <w:num w:numId="106" w16cid:durableId="1697854608">
    <w:abstractNumId w:val="49"/>
  </w:num>
  <w:num w:numId="107" w16cid:durableId="387534475">
    <w:abstractNumId w:val="106"/>
  </w:num>
  <w:num w:numId="108" w16cid:durableId="1464271652">
    <w:abstractNumId w:val="46"/>
  </w:num>
  <w:num w:numId="109" w16cid:durableId="86968970">
    <w:abstractNumId w:val="117"/>
  </w:num>
  <w:num w:numId="110" w16cid:durableId="1409419736">
    <w:abstractNumId w:val="95"/>
  </w:num>
  <w:num w:numId="111" w16cid:durableId="1032419579">
    <w:abstractNumId w:val="19"/>
  </w:num>
  <w:num w:numId="112" w16cid:durableId="768702593">
    <w:abstractNumId w:val="57"/>
  </w:num>
  <w:num w:numId="113" w16cid:durableId="2068842801">
    <w:abstractNumId w:val="77"/>
  </w:num>
  <w:num w:numId="114" w16cid:durableId="2026902357">
    <w:abstractNumId w:val="110"/>
  </w:num>
  <w:num w:numId="115" w16cid:durableId="1898664910">
    <w:abstractNumId w:val="86"/>
  </w:num>
  <w:num w:numId="116" w16cid:durableId="184053120">
    <w:abstractNumId w:val="21"/>
  </w:num>
  <w:num w:numId="117" w16cid:durableId="1733650230">
    <w:abstractNumId w:val="96"/>
  </w:num>
  <w:num w:numId="118" w16cid:durableId="1401100115">
    <w:abstractNumId w:val="129"/>
  </w:num>
  <w:num w:numId="119" w16cid:durableId="943994421">
    <w:abstractNumId w:val="60"/>
  </w:num>
  <w:num w:numId="120" w16cid:durableId="1869637395">
    <w:abstractNumId w:val="14"/>
  </w:num>
  <w:num w:numId="121" w16cid:durableId="1837921163">
    <w:abstractNumId w:val="103"/>
  </w:num>
  <w:num w:numId="122" w16cid:durableId="866941487">
    <w:abstractNumId w:val="34"/>
  </w:num>
  <w:num w:numId="123" w16cid:durableId="2025471931">
    <w:abstractNumId w:val="30"/>
  </w:num>
  <w:num w:numId="124" w16cid:durableId="1108282922">
    <w:abstractNumId w:val="6"/>
  </w:num>
  <w:num w:numId="125" w16cid:durableId="1166047404">
    <w:abstractNumId w:val="58"/>
  </w:num>
  <w:num w:numId="126" w16cid:durableId="383454915">
    <w:abstractNumId w:val="13"/>
  </w:num>
  <w:num w:numId="127" w16cid:durableId="1255944298">
    <w:abstractNumId w:val="20"/>
  </w:num>
  <w:num w:numId="128" w16cid:durableId="678385316">
    <w:abstractNumId w:val="8"/>
  </w:num>
  <w:num w:numId="129" w16cid:durableId="614094159">
    <w:abstractNumId w:val="56"/>
  </w:num>
  <w:num w:numId="130" w16cid:durableId="2135977161">
    <w:abstractNumId w:val="31"/>
  </w:num>
  <w:num w:numId="131" w16cid:durableId="491801575">
    <w:abstractNumId w:val="43"/>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oNotTrackMoves/>
  <w:defaultTabStop w:val="709"/>
  <w:characterSpacingControl w:val="doNotCompress"/>
  <w:hdrShapeDefaults>
    <o:shapedefaults v:ext="edit" spidmax="2050"/>
  </w:hdrShapeDefaults>
  <w:footnotePr>
    <w:footnote w:id="-1"/>
    <w:footnote w:id="0"/>
  </w:footnotePr>
  <w:endnotePr>
    <w:endnote w:id="-1"/>
    <w:endnote w:id="0"/>
  </w:endnotePr>
  <w:compat>
    <w:applyBreaking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8738F"/>
    <w:rsid w:val="00004854"/>
    <w:rsid w:val="000124E6"/>
    <w:rsid w:val="00021667"/>
    <w:rsid w:val="00023DA9"/>
    <w:rsid w:val="0002678D"/>
    <w:rsid w:val="000279D9"/>
    <w:rsid w:val="000329C5"/>
    <w:rsid w:val="00040041"/>
    <w:rsid w:val="000409A5"/>
    <w:rsid w:val="0004134B"/>
    <w:rsid w:val="00042B9C"/>
    <w:rsid w:val="0004733C"/>
    <w:rsid w:val="000530E3"/>
    <w:rsid w:val="000541A0"/>
    <w:rsid w:val="00055022"/>
    <w:rsid w:val="00055470"/>
    <w:rsid w:val="00055BB0"/>
    <w:rsid w:val="00060D29"/>
    <w:rsid w:val="00063352"/>
    <w:rsid w:val="00066D2A"/>
    <w:rsid w:val="00067482"/>
    <w:rsid w:val="000747F9"/>
    <w:rsid w:val="00082DEB"/>
    <w:rsid w:val="00090057"/>
    <w:rsid w:val="00091104"/>
    <w:rsid w:val="000A07D0"/>
    <w:rsid w:val="000A08A5"/>
    <w:rsid w:val="000A3323"/>
    <w:rsid w:val="000A3835"/>
    <w:rsid w:val="000A48A7"/>
    <w:rsid w:val="000B17C7"/>
    <w:rsid w:val="000B46DF"/>
    <w:rsid w:val="000B69DC"/>
    <w:rsid w:val="000B7A28"/>
    <w:rsid w:val="000C1EBE"/>
    <w:rsid w:val="000D1D7B"/>
    <w:rsid w:val="000D2567"/>
    <w:rsid w:val="000D6218"/>
    <w:rsid w:val="000D666E"/>
    <w:rsid w:val="000E0E03"/>
    <w:rsid w:val="000E1BEC"/>
    <w:rsid w:val="000E626D"/>
    <w:rsid w:val="000E71DF"/>
    <w:rsid w:val="000F0A9A"/>
    <w:rsid w:val="000F6797"/>
    <w:rsid w:val="00100487"/>
    <w:rsid w:val="001050D5"/>
    <w:rsid w:val="001068C6"/>
    <w:rsid w:val="0010749B"/>
    <w:rsid w:val="001316E8"/>
    <w:rsid w:val="0013587C"/>
    <w:rsid w:val="001378D3"/>
    <w:rsid w:val="00137E40"/>
    <w:rsid w:val="00146B22"/>
    <w:rsid w:val="00147308"/>
    <w:rsid w:val="00151A15"/>
    <w:rsid w:val="00153A32"/>
    <w:rsid w:val="00153D89"/>
    <w:rsid w:val="00156012"/>
    <w:rsid w:val="00156403"/>
    <w:rsid w:val="00156571"/>
    <w:rsid w:val="00162B14"/>
    <w:rsid w:val="001651ED"/>
    <w:rsid w:val="00166FB8"/>
    <w:rsid w:val="00175AC5"/>
    <w:rsid w:val="001811F1"/>
    <w:rsid w:val="00182799"/>
    <w:rsid w:val="00196B35"/>
    <w:rsid w:val="001B086F"/>
    <w:rsid w:val="001B17BC"/>
    <w:rsid w:val="001C12CD"/>
    <w:rsid w:val="001C2E51"/>
    <w:rsid w:val="001C36A6"/>
    <w:rsid w:val="001C6406"/>
    <w:rsid w:val="001D1088"/>
    <w:rsid w:val="001D6C7B"/>
    <w:rsid w:val="001D7755"/>
    <w:rsid w:val="001E1149"/>
    <w:rsid w:val="001E368E"/>
    <w:rsid w:val="001E6917"/>
    <w:rsid w:val="001F0058"/>
    <w:rsid w:val="001F5F8C"/>
    <w:rsid w:val="00200A6E"/>
    <w:rsid w:val="002012F8"/>
    <w:rsid w:val="00201AD9"/>
    <w:rsid w:val="00206673"/>
    <w:rsid w:val="0020711E"/>
    <w:rsid w:val="002071CC"/>
    <w:rsid w:val="00207FD7"/>
    <w:rsid w:val="00212CCD"/>
    <w:rsid w:val="0021525E"/>
    <w:rsid w:val="00233CB0"/>
    <w:rsid w:val="00234121"/>
    <w:rsid w:val="00237373"/>
    <w:rsid w:val="0023799F"/>
    <w:rsid w:val="00244AEB"/>
    <w:rsid w:val="002543BA"/>
    <w:rsid w:val="002566A9"/>
    <w:rsid w:val="002609EC"/>
    <w:rsid w:val="00260CDD"/>
    <w:rsid w:val="002632F4"/>
    <w:rsid w:val="00270A49"/>
    <w:rsid w:val="00272125"/>
    <w:rsid w:val="00274A01"/>
    <w:rsid w:val="00276FB0"/>
    <w:rsid w:val="00284877"/>
    <w:rsid w:val="0028781C"/>
    <w:rsid w:val="0029140F"/>
    <w:rsid w:val="002934C2"/>
    <w:rsid w:val="002B0D5B"/>
    <w:rsid w:val="002B15D1"/>
    <w:rsid w:val="002B3D7C"/>
    <w:rsid w:val="002B4BA8"/>
    <w:rsid w:val="002B59B9"/>
    <w:rsid w:val="002B6FE0"/>
    <w:rsid w:val="002D050D"/>
    <w:rsid w:val="002E0016"/>
    <w:rsid w:val="002E1CD6"/>
    <w:rsid w:val="002E2B98"/>
    <w:rsid w:val="002F331A"/>
    <w:rsid w:val="002F4187"/>
    <w:rsid w:val="002F4862"/>
    <w:rsid w:val="002F6875"/>
    <w:rsid w:val="00303E92"/>
    <w:rsid w:val="00307A98"/>
    <w:rsid w:val="003171E5"/>
    <w:rsid w:val="003248C2"/>
    <w:rsid w:val="00332953"/>
    <w:rsid w:val="00340958"/>
    <w:rsid w:val="00340E7F"/>
    <w:rsid w:val="003443CF"/>
    <w:rsid w:val="003465E8"/>
    <w:rsid w:val="00360762"/>
    <w:rsid w:val="00363243"/>
    <w:rsid w:val="00363C76"/>
    <w:rsid w:val="00366F86"/>
    <w:rsid w:val="003728A0"/>
    <w:rsid w:val="00374620"/>
    <w:rsid w:val="00375F33"/>
    <w:rsid w:val="00376FFF"/>
    <w:rsid w:val="0037703C"/>
    <w:rsid w:val="003800EB"/>
    <w:rsid w:val="00384697"/>
    <w:rsid w:val="003859FA"/>
    <w:rsid w:val="003909EC"/>
    <w:rsid w:val="003940E1"/>
    <w:rsid w:val="00394EA6"/>
    <w:rsid w:val="00395936"/>
    <w:rsid w:val="0039664A"/>
    <w:rsid w:val="003B0621"/>
    <w:rsid w:val="003B349C"/>
    <w:rsid w:val="003B349E"/>
    <w:rsid w:val="003B51F8"/>
    <w:rsid w:val="003C137E"/>
    <w:rsid w:val="003C1B43"/>
    <w:rsid w:val="003C3198"/>
    <w:rsid w:val="003C423A"/>
    <w:rsid w:val="003C5700"/>
    <w:rsid w:val="003C59D4"/>
    <w:rsid w:val="003C5A0A"/>
    <w:rsid w:val="003D0565"/>
    <w:rsid w:val="003D564B"/>
    <w:rsid w:val="003D6522"/>
    <w:rsid w:val="003D71DE"/>
    <w:rsid w:val="003E3155"/>
    <w:rsid w:val="003E6BC9"/>
    <w:rsid w:val="003E715D"/>
    <w:rsid w:val="003F002A"/>
    <w:rsid w:val="003F1053"/>
    <w:rsid w:val="003F1C09"/>
    <w:rsid w:val="003F63CD"/>
    <w:rsid w:val="00400C8A"/>
    <w:rsid w:val="00402269"/>
    <w:rsid w:val="0040322A"/>
    <w:rsid w:val="00406F24"/>
    <w:rsid w:val="004153E9"/>
    <w:rsid w:val="00415BE3"/>
    <w:rsid w:val="0041640D"/>
    <w:rsid w:val="00416B0E"/>
    <w:rsid w:val="00417EB6"/>
    <w:rsid w:val="00422380"/>
    <w:rsid w:val="00422A8C"/>
    <w:rsid w:val="0042433D"/>
    <w:rsid w:val="00425B4B"/>
    <w:rsid w:val="00427D9C"/>
    <w:rsid w:val="00436473"/>
    <w:rsid w:val="00443900"/>
    <w:rsid w:val="0044586C"/>
    <w:rsid w:val="00445A4C"/>
    <w:rsid w:val="0044658B"/>
    <w:rsid w:val="00446788"/>
    <w:rsid w:val="004477A5"/>
    <w:rsid w:val="00450DDF"/>
    <w:rsid w:val="00450FE1"/>
    <w:rsid w:val="00452950"/>
    <w:rsid w:val="00452B68"/>
    <w:rsid w:val="00460B87"/>
    <w:rsid w:val="00462163"/>
    <w:rsid w:val="00463CF0"/>
    <w:rsid w:val="00463DCB"/>
    <w:rsid w:val="004649AC"/>
    <w:rsid w:val="0046531B"/>
    <w:rsid w:val="00470068"/>
    <w:rsid w:val="00470FB1"/>
    <w:rsid w:val="004713D7"/>
    <w:rsid w:val="004728A0"/>
    <w:rsid w:val="0047302F"/>
    <w:rsid w:val="00475383"/>
    <w:rsid w:val="004763F6"/>
    <w:rsid w:val="00482229"/>
    <w:rsid w:val="00483DCD"/>
    <w:rsid w:val="00484990"/>
    <w:rsid w:val="00485830"/>
    <w:rsid w:val="00487D9E"/>
    <w:rsid w:val="00492FD3"/>
    <w:rsid w:val="004A5F7F"/>
    <w:rsid w:val="004A6FD6"/>
    <w:rsid w:val="004A7721"/>
    <w:rsid w:val="004B4F1C"/>
    <w:rsid w:val="004B55EF"/>
    <w:rsid w:val="004B65F2"/>
    <w:rsid w:val="004C4343"/>
    <w:rsid w:val="004D0DB9"/>
    <w:rsid w:val="004D4D0D"/>
    <w:rsid w:val="004E2B94"/>
    <w:rsid w:val="004F0A49"/>
    <w:rsid w:val="004F7963"/>
    <w:rsid w:val="00501F9E"/>
    <w:rsid w:val="00503138"/>
    <w:rsid w:val="0050646A"/>
    <w:rsid w:val="00507662"/>
    <w:rsid w:val="00510047"/>
    <w:rsid w:val="00512FFC"/>
    <w:rsid w:val="0051452F"/>
    <w:rsid w:val="00514CC1"/>
    <w:rsid w:val="00516476"/>
    <w:rsid w:val="0051774B"/>
    <w:rsid w:val="00524B48"/>
    <w:rsid w:val="005370B2"/>
    <w:rsid w:val="00537C38"/>
    <w:rsid w:val="00541C48"/>
    <w:rsid w:val="005445F1"/>
    <w:rsid w:val="00546763"/>
    <w:rsid w:val="00560F1C"/>
    <w:rsid w:val="00561D7E"/>
    <w:rsid w:val="00562DA7"/>
    <w:rsid w:val="00567C2F"/>
    <w:rsid w:val="00567CD5"/>
    <w:rsid w:val="005715B6"/>
    <w:rsid w:val="00572444"/>
    <w:rsid w:val="005735EF"/>
    <w:rsid w:val="00576D97"/>
    <w:rsid w:val="00576DB8"/>
    <w:rsid w:val="00583DD7"/>
    <w:rsid w:val="00587747"/>
    <w:rsid w:val="005930B7"/>
    <w:rsid w:val="00594A7B"/>
    <w:rsid w:val="005A5817"/>
    <w:rsid w:val="005A6296"/>
    <w:rsid w:val="005A7CDA"/>
    <w:rsid w:val="005C20C5"/>
    <w:rsid w:val="005C2CE0"/>
    <w:rsid w:val="005C5B1B"/>
    <w:rsid w:val="005C610B"/>
    <w:rsid w:val="005D0035"/>
    <w:rsid w:val="005D214F"/>
    <w:rsid w:val="005E152B"/>
    <w:rsid w:val="005E2AD0"/>
    <w:rsid w:val="005F260F"/>
    <w:rsid w:val="005F3905"/>
    <w:rsid w:val="005F5F57"/>
    <w:rsid w:val="005F7E94"/>
    <w:rsid w:val="00603FDC"/>
    <w:rsid w:val="00604F74"/>
    <w:rsid w:val="0060571F"/>
    <w:rsid w:val="00605FBA"/>
    <w:rsid w:val="0060632E"/>
    <w:rsid w:val="00610BBE"/>
    <w:rsid w:val="00612A70"/>
    <w:rsid w:val="00616E8C"/>
    <w:rsid w:val="00617F01"/>
    <w:rsid w:val="00620397"/>
    <w:rsid w:val="0062356D"/>
    <w:rsid w:val="00625521"/>
    <w:rsid w:val="00626B0D"/>
    <w:rsid w:val="006315E2"/>
    <w:rsid w:val="00635B59"/>
    <w:rsid w:val="00636176"/>
    <w:rsid w:val="00636AEC"/>
    <w:rsid w:val="00640FE4"/>
    <w:rsid w:val="00641970"/>
    <w:rsid w:val="006420D2"/>
    <w:rsid w:val="00642DF2"/>
    <w:rsid w:val="00643333"/>
    <w:rsid w:val="00643437"/>
    <w:rsid w:val="00651433"/>
    <w:rsid w:val="00655776"/>
    <w:rsid w:val="00656BB9"/>
    <w:rsid w:val="00660348"/>
    <w:rsid w:val="00661B5A"/>
    <w:rsid w:val="006634EC"/>
    <w:rsid w:val="00667A78"/>
    <w:rsid w:val="00667C23"/>
    <w:rsid w:val="00673934"/>
    <w:rsid w:val="00680626"/>
    <w:rsid w:val="0068738F"/>
    <w:rsid w:val="00691553"/>
    <w:rsid w:val="00691DA6"/>
    <w:rsid w:val="006978DC"/>
    <w:rsid w:val="006A0CFC"/>
    <w:rsid w:val="006A11CE"/>
    <w:rsid w:val="006A1C0B"/>
    <w:rsid w:val="006A418D"/>
    <w:rsid w:val="006A79A3"/>
    <w:rsid w:val="006B1E45"/>
    <w:rsid w:val="006B3FE8"/>
    <w:rsid w:val="006C19F9"/>
    <w:rsid w:val="006C1B4D"/>
    <w:rsid w:val="006C45EF"/>
    <w:rsid w:val="006C65C6"/>
    <w:rsid w:val="006E44C5"/>
    <w:rsid w:val="006E6293"/>
    <w:rsid w:val="006E7695"/>
    <w:rsid w:val="006F1E0D"/>
    <w:rsid w:val="006F35FD"/>
    <w:rsid w:val="006F37E3"/>
    <w:rsid w:val="006F3C68"/>
    <w:rsid w:val="006F4CBE"/>
    <w:rsid w:val="006F58B7"/>
    <w:rsid w:val="006F6AF6"/>
    <w:rsid w:val="007019FB"/>
    <w:rsid w:val="00702A82"/>
    <w:rsid w:val="0070373B"/>
    <w:rsid w:val="00704F53"/>
    <w:rsid w:val="0070545A"/>
    <w:rsid w:val="00705AEB"/>
    <w:rsid w:val="0070698B"/>
    <w:rsid w:val="00723207"/>
    <w:rsid w:val="007255B6"/>
    <w:rsid w:val="007314CA"/>
    <w:rsid w:val="007360B6"/>
    <w:rsid w:val="007361B2"/>
    <w:rsid w:val="007377E2"/>
    <w:rsid w:val="00737CE6"/>
    <w:rsid w:val="007409D8"/>
    <w:rsid w:val="00743AB7"/>
    <w:rsid w:val="00745DA5"/>
    <w:rsid w:val="00750003"/>
    <w:rsid w:val="0075512F"/>
    <w:rsid w:val="007600F6"/>
    <w:rsid w:val="00762B97"/>
    <w:rsid w:val="00763FC5"/>
    <w:rsid w:val="00770392"/>
    <w:rsid w:val="00774367"/>
    <w:rsid w:val="00775421"/>
    <w:rsid w:val="00784AD7"/>
    <w:rsid w:val="007A07DE"/>
    <w:rsid w:val="007A3BA1"/>
    <w:rsid w:val="007A43A0"/>
    <w:rsid w:val="007A71E3"/>
    <w:rsid w:val="007A7E28"/>
    <w:rsid w:val="007B0A27"/>
    <w:rsid w:val="007B1DA3"/>
    <w:rsid w:val="007C0D4D"/>
    <w:rsid w:val="007C5FDF"/>
    <w:rsid w:val="007D1AE1"/>
    <w:rsid w:val="007D27FD"/>
    <w:rsid w:val="007D553E"/>
    <w:rsid w:val="007E2195"/>
    <w:rsid w:val="007E45C1"/>
    <w:rsid w:val="007E4685"/>
    <w:rsid w:val="007E7207"/>
    <w:rsid w:val="007F3F17"/>
    <w:rsid w:val="008019A0"/>
    <w:rsid w:val="00803589"/>
    <w:rsid w:val="00807908"/>
    <w:rsid w:val="00812459"/>
    <w:rsid w:val="008143F9"/>
    <w:rsid w:val="0082107A"/>
    <w:rsid w:val="00821CAF"/>
    <w:rsid w:val="00823663"/>
    <w:rsid w:val="00824B0E"/>
    <w:rsid w:val="0082566F"/>
    <w:rsid w:val="008407BF"/>
    <w:rsid w:val="0084089C"/>
    <w:rsid w:val="0084104A"/>
    <w:rsid w:val="00844BD7"/>
    <w:rsid w:val="008453D5"/>
    <w:rsid w:val="00854DD6"/>
    <w:rsid w:val="00856E28"/>
    <w:rsid w:val="00860072"/>
    <w:rsid w:val="008653B3"/>
    <w:rsid w:val="0086739D"/>
    <w:rsid w:val="00874ED7"/>
    <w:rsid w:val="0088000E"/>
    <w:rsid w:val="00883A75"/>
    <w:rsid w:val="00885222"/>
    <w:rsid w:val="008A2140"/>
    <w:rsid w:val="008A3D7D"/>
    <w:rsid w:val="008A501E"/>
    <w:rsid w:val="008A6323"/>
    <w:rsid w:val="008B050E"/>
    <w:rsid w:val="008B0EA4"/>
    <w:rsid w:val="008B1CE5"/>
    <w:rsid w:val="008B357D"/>
    <w:rsid w:val="008B78C6"/>
    <w:rsid w:val="008D26F3"/>
    <w:rsid w:val="008D3DB1"/>
    <w:rsid w:val="008D6298"/>
    <w:rsid w:val="008D77E1"/>
    <w:rsid w:val="008E099D"/>
    <w:rsid w:val="008E2504"/>
    <w:rsid w:val="008E7680"/>
    <w:rsid w:val="008F00B0"/>
    <w:rsid w:val="008F136D"/>
    <w:rsid w:val="008F37C4"/>
    <w:rsid w:val="008F4868"/>
    <w:rsid w:val="008F659E"/>
    <w:rsid w:val="008F793D"/>
    <w:rsid w:val="00906308"/>
    <w:rsid w:val="009076DB"/>
    <w:rsid w:val="009121B0"/>
    <w:rsid w:val="0091636D"/>
    <w:rsid w:val="00921709"/>
    <w:rsid w:val="00922058"/>
    <w:rsid w:val="0092256C"/>
    <w:rsid w:val="0093388E"/>
    <w:rsid w:val="00940DED"/>
    <w:rsid w:val="00941D1B"/>
    <w:rsid w:val="00941F28"/>
    <w:rsid w:val="00942FFA"/>
    <w:rsid w:val="009438C9"/>
    <w:rsid w:val="009447E5"/>
    <w:rsid w:val="00951F22"/>
    <w:rsid w:val="009549A8"/>
    <w:rsid w:val="00957504"/>
    <w:rsid w:val="00957826"/>
    <w:rsid w:val="009605BB"/>
    <w:rsid w:val="0096421D"/>
    <w:rsid w:val="00974765"/>
    <w:rsid w:val="0098009F"/>
    <w:rsid w:val="009808CD"/>
    <w:rsid w:val="00983417"/>
    <w:rsid w:val="00984CF9"/>
    <w:rsid w:val="00984D71"/>
    <w:rsid w:val="00987E13"/>
    <w:rsid w:val="00990ED8"/>
    <w:rsid w:val="00992D48"/>
    <w:rsid w:val="0099313B"/>
    <w:rsid w:val="009A5CBF"/>
    <w:rsid w:val="009B28A9"/>
    <w:rsid w:val="009C7882"/>
    <w:rsid w:val="009D39FF"/>
    <w:rsid w:val="009E06AF"/>
    <w:rsid w:val="009E1B34"/>
    <w:rsid w:val="009E25B9"/>
    <w:rsid w:val="009E2EF9"/>
    <w:rsid w:val="009E3201"/>
    <w:rsid w:val="009E370D"/>
    <w:rsid w:val="009E4F66"/>
    <w:rsid w:val="009E5B3F"/>
    <w:rsid w:val="009F3663"/>
    <w:rsid w:val="009F377F"/>
    <w:rsid w:val="009F41CE"/>
    <w:rsid w:val="009F4D0A"/>
    <w:rsid w:val="009F701C"/>
    <w:rsid w:val="00A00859"/>
    <w:rsid w:val="00A01C24"/>
    <w:rsid w:val="00A023DC"/>
    <w:rsid w:val="00A0400B"/>
    <w:rsid w:val="00A066C5"/>
    <w:rsid w:val="00A115C6"/>
    <w:rsid w:val="00A15F55"/>
    <w:rsid w:val="00A16FF5"/>
    <w:rsid w:val="00A2050D"/>
    <w:rsid w:val="00A22FB8"/>
    <w:rsid w:val="00A251D2"/>
    <w:rsid w:val="00A25A22"/>
    <w:rsid w:val="00A3077A"/>
    <w:rsid w:val="00A33602"/>
    <w:rsid w:val="00A34B18"/>
    <w:rsid w:val="00A40059"/>
    <w:rsid w:val="00A42478"/>
    <w:rsid w:val="00A4743D"/>
    <w:rsid w:val="00A526FC"/>
    <w:rsid w:val="00A549A8"/>
    <w:rsid w:val="00A62A0A"/>
    <w:rsid w:val="00A71464"/>
    <w:rsid w:val="00A735D3"/>
    <w:rsid w:val="00A738C5"/>
    <w:rsid w:val="00A82C85"/>
    <w:rsid w:val="00A962C8"/>
    <w:rsid w:val="00AA28C9"/>
    <w:rsid w:val="00AA4EDD"/>
    <w:rsid w:val="00AA52B1"/>
    <w:rsid w:val="00AB197D"/>
    <w:rsid w:val="00AB1F9B"/>
    <w:rsid w:val="00AB5238"/>
    <w:rsid w:val="00AB5288"/>
    <w:rsid w:val="00AC03C6"/>
    <w:rsid w:val="00AC1A1D"/>
    <w:rsid w:val="00AC7951"/>
    <w:rsid w:val="00AC7CD8"/>
    <w:rsid w:val="00AD1FBB"/>
    <w:rsid w:val="00AD6B92"/>
    <w:rsid w:val="00AE6104"/>
    <w:rsid w:val="00AF2D98"/>
    <w:rsid w:val="00AF4C7A"/>
    <w:rsid w:val="00B00648"/>
    <w:rsid w:val="00B019C5"/>
    <w:rsid w:val="00B042F1"/>
    <w:rsid w:val="00B05635"/>
    <w:rsid w:val="00B07307"/>
    <w:rsid w:val="00B1199D"/>
    <w:rsid w:val="00B27238"/>
    <w:rsid w:val="00B32AAB"/>
    <w:rsid w:val="00B33A81"/>
    <w:rsid w:val="00B4079E"/>
    <w:rsid w:val="00B43CFB"/>
    <w:rsid w:val="00B444A5"/>
    <w:rsid w:val="00B508D4"/>
    <w:rsid w:val="00B50D21"/>
    <w:rsid w:val="00B50FF0"/>
    <w:rsid w:val="00B52639"/>
    <w:rsid w:val="00B57BEB"/>
    <w:rsid w:val="00B60DFA"/>
    <w:rsid w:val="00B628A7"/>
    <w:rsid w:val="00B63730"/>
    <w:rsid w:val="00B642DB"/>
    <w:rsid w:val="00B66380"/>
    <w:rsid w:val="00B674CA"/>
    <w:rsid w:val="00B67C84"/>
    <w:rsid w:val="00B70CBF"/>
    <w:rsid w:val="00B745FA"/>
    <w:rsid w:val="00B74871"/>
    <w:rsid w:val="00B75E94"/>
    <w:rsid w:val="00B76FF0"/>
    <w:rsid w:val="00B80A9E"/>
    <w:rsid w:val="00B847F0"/>
    <w:rsid w:val="00B85C41"/>
    <w:rsid w:val="00B9001A"/>
    <w:rsid w:val="00B91861"/>
    <w:rsid w:val="00B93819"/>
    <w:rsid w:val="00B95252"/>
    <w:rsid w:val="00B96E4B"/>
    <w:rsid w:val="00BA38AB"/>
    <w:rsid w:val="00BA536A"/>
    <w:rsid w:val="00BB3A0F"/>
    <w:rsid w:val="00BB6408"/>
    <w:rsid w:val="00BB7A09"/>
    <w:rsid w:val="00BC0E50"/>
    <w:rsid w:val="00BD39F5"/>
    <w:rsid w:val="00BE2932"/>
    <w:rsid w:val="00BE72EB"/>
    <w:rsid w:val="00BE7548"/>
    <w:rsid w:val="00BE7B7E"/>
    <w:rsid w:val="00BE7DB6"/>
    <w:rsid w:val="00BF2896"/>
    <w:rsid w:val="00BF70A1"/>
    <w:rsid w:val="00BF784C"/>
    <w:rsid w:val="00C105FB"/>
    <w:rsid w:val="00C11D0D"/>
    <w:rsid w:val="00C14834"/>
    <w:rsid w:val="00C2041D"/>
    <w:rsid w:val="00C24B2A"/>
    <w:rsid w:val="00C25E5A"/>
    <w:rsid w:val="00C27A2A"/>
    <w:rsid w:val="00C34799"/>
    <w:rsid w:val="00C413C5"/>
    <w:rsid w:val="00C456D8"/>
    <w:rsid w:val="00C5030B"/>
    <w:rsid w:val="00C52266"/>
    <w:rsid w:val="00C5282E"/>
    <w:rsid w:val="00C54FFA"/>
    <w:rsid w:val="00C5630B"/>
    <w:rsid w:val="00C57029"/>
    <w:rsid w:val="00C57FB7"/>
    <w:rsid w:val="00C66049"/>
    <w:rsid w:val="00C67DA7"/>
    <w:rsid w:val="00C722FE"/>
    <w:rsid w:val="00C7662B"/>
    <w:rsid w:val="00C76F31"/>
    <w:rsid w:val="00C8328D"/>
    <w:rsid w:val="00C84F99"/>
    <w:rsid w:val="00C9488B"/>
    <w:rsid w:val="00CA167C"/>
    <w:rsid w:val="00CA35A7"/>
    <w:rsid w:val="00CB2C37"/>
    <w:rsid w:val="00CB3E17"/>
    <w:rsid w:val="00CB6A60"/>
    <w:rsid w:val="00CB6FC1"/>
    <w:rsid w:val="00CB7CAB"/>
    <w:rsid w:val="00CC2340"/>
    <w:rsid w:val="00CC29F6"/>
    <w:rsid w:val="00CC551E"/>
    <w:rsid w:val="00CD1BFF"/>
    <w:rsid w:val="00CD21A1"/>
    <w:rsid w:val="00CD323D"/>
    <w:rsid w:val="00CD4967"/>
    <w:rsid w:val="00CD50B4"/>
    <w:rsid w:val="00CE43B3"/>
    <w:rsid w:val="00CE61DB"/>
    <w:rsid w:val="00CF5F57"/>
    <w:rsid w:val="00D00FFE"/>
    <w:rsid w:val="00D0116B"/>
    <w:rsid w:val="00D03118"/>
    <w:rsid w:val="00D034A7"/>
    <w:rsid w:val="00D04EF6"/>
    <w:rsid w:val="00D07C22"/>
    <w:rsid w:val="00D115B7"/>
    <w:rsid w:val="00D234A9"/>
    <w:rsid w:val="00D2444E"/>
    <w:rsid w:val="00D24E93"/>
    <w:rsid w:val="00D30C95"/>
    <w:rsid w:val="00D31491"/>
    <w:rsid w:val="00D36B12"/>
    <w:rsid w:val="00D36C81"/>
    <w:rsid w:val="00D434F8"/>
    <w:rsid w:val="00D52EFE"/>
    <w:rsid w:val="00D5352B"/>
    <w:rsid w:val="00D5750D"/>
    <w:rsid w:val="00D603A6"/>
    <w:rsid w:val="00D61626"/>
    <w:rsid w:val="00D63D66"/>
    <w:rsid w:val="00D65040"/>
    <w:rsid w:val="00D65AA9"/>
    <w:rsid w:val="00D70970"/>
    <w:rsid w:val="00D70AA4"/>
    <w:rsid w:val="00D74641"/>
    <w:rsid w:val="00D746CC"/>
    <w:rsid w:val="00D77240"/>
    <w:rsid w:val="00D77E67"/>
    <w:rsid w:val="00D77F20"/>
    <w:rsid w:val="00D8468E"/>
    <w:rsid w:val="00D84E13"/>
    <w:rsid w:val="00DA216E"/>
    <w:rsid w:val="00DA2F13"/>
    <w:rsid w:val="00DA3DDA"/>
    <w:rsid w:val="00DA41E3"/>
    <w:rsid w:val="00DA4989"/>
    <w:rsid w:val="00DA610D"/>
    <w:rsid w:val="00DA64ED"/>
    <w:rsid w:val="00DB2A68"/>
    <w:rsid w:val="00DB2FF0"/>
    <w:rsid w:val="00DB39DF"/>
    <w:rsid w:val="00DB46B6"/>
    <w:rsid w:val="00DC0704"/>
    <w:rsid w:val="00DC285F"/>
    <w:rsid w:val="00DC5601"/>
    <w:rsid w:val="00DD78B1"/>
    <w:rsid w:val="00DE0043"/>
    <w:rsid w:val="00DE5FE4"/>
    <w:rsid w:val="00DF5C87"/>
    <w:rsid w:val="00E00C26"/>
    <w:rsid w:val="00E1163B"/>
    <w:rsid w:val="00E1230B"/>
    <w:rsid w:val="00E22095"/>
    <w:rsid w:val="00E276BD"/>
    <w:rsid w:val="00E30492"/>
    <w:rsid w:val="00E31D51"/>
    <w:rsid w:val="00E32E2C"/>
    <w:rsid w:val="00E33771"/>
    <w:rsid w:val="00E36708"/>
    <w:rsid w:val="00E37308"/>
    <w:rsid w:val="00E37802"/>
    <w:rsid w:val="00E4464A"/>
    <w:rsid w:val="00E449E5"/>
    <w:rsid w:val="00E45741"/>
    <w:rsid w:val="00E50F44"/>
    <w:rsid w:val="00E526AF"/>
    <w:rsid w:val="00E55944"/>
    <w:rsid w:val="00E56CE2"/>
    <w:rsid w:val="00E618D3"/>
    <w:rsid w:val="00E61970"/>
    <w:rsid w:val="00E664CB"/>
    <w:rsid w:val="00E714E6"/>
    <w:rsid w:val="00E729F1"/>
    <w:rsid w:val="00E73895"/>
    <w:rsid w:val="00E76040"/>
    <w:rsid w:val="00E76B35"/>
    <w:rsid w:val="00E76F48"/>
    <w:rsid w:val="00E81E09"/>
    <w:rsid w:val="00E8373E"/>
    <w:rsid w:val="00E86E26"/>
    <w:rsid w:val="00E91D0E"/>
    <w:rsid w:val="00E9243E"/>
    <w:rsid w:val="00E93574"/>
    <w:rsid w:val="00E95CB6"/>
    <w:rsid w:val="00E95EDF"/>
    <w:rsid w:val="00EA0713"/>
    <w:rsid w:val="00EA7CE8"/>
    <w:rsid w:val="00EB57F1"/>
    <w:rsid w:val="00EB60E5"/>
    <w:rsid w:val="00EC16E7"/>
    <w:rsid w:val="00EC5E5F"/>
    <w:rsid w:val="00ED2CCF"/>
    <w:rsid w:val="00ED487F"/>
    <w:rsid w:val="00ED7243"/>
    <w:rsid w:val="00EE1BD3"/>
    <w:rsid w:val="00EF1158"/>
    <w:rsid w:val="00EF534D"/>
    <w:rsid w:val="00F0168F"/>
    <w:rsid w:val="00F01F33"/>
    <w:rsid w:val="00F027A7"/>
    <w:rsid w:val="00F10C19"/>
    <w:rsid w:val="00F11892"/>
    <w:rsid w:val="00F124F5"/>
    <w:rsid w:val="00F14E09"/>
    <w:rsid w:val="00F1703A"/>
    <w:rsid w:val="00F21E10"/>
    <w:rsid w:val="00F22211"/>
    <w:rsid w:val="00F23149"/>
    <w:rsid w:val="00F240C3"/>
    <w:rsid w:val="00F32016"/>
    <w:rsid w:val="00F337C9"/>
    <w:rsid w:val="00F33E9D"/>
    <w:rsid w:val="00F3493D"/>
    <w:rsid w:val="00F356E7"/>
    <w:rsid w:val="00F35D00"/>
    <w:rsid w:val="00F36797"/>
    <w:rsid w:val="00F4163F"/>
    <w:rsid w:val="00F42D5E"/>
    <w:rsid w:val="00F442B1"/>
    <w:rsid w:val="00F47028"/>
    <w:rsid w:val="00F4760C"/>
    <w:rsid w:val="00F47F3B"/>
    <w:rsid w:val="00F52A60"/>
    <w:rsid w:val="00F53941"/>
    <w:rsid w:val="00F5467E"/>
    <w:rsid w:val="00F54A8E"/>
    <w:rsid w:val="00F57D42"/>
    <w:rsid w:val="00F605CB"/>
    <w:rsid w:val="00F6084C"/>
    <w:rsid w:val="00F67B3A"/>
    <w:rsid w:val="00F73662"/>
    <w:rsid w:val="00F76663"/>
    <w:rsid w:val="00F76C99"/>
    <w:rsid w:val="00F83747"/>
    <w:rsid w:val="00F83F9B"/>
    <w:rsid w:val="00F842B4"/>
    <w:rsid w:val="00F84BE5"/>
    <w:rsid w:val="00F9209D"/>
    <w:rsid w:val="00F923CD"/>
    <w:rsid w:val="00F962E4"/>
    <w:rsid w:val="00F97D7F"/>
    <w:rsid w:val="00FA7F6B"/>
    <w:rsid w:val="00FB0C0B"/>
    <w:rsid w:val="00FB4BAB"/>
    <w:rsid w:val="00FB4F87"/>
    <w:rsid w:val="00FB73DB"/>
    <w:rsid w:val="00FB791E"/>
    <w:rsid w:val="00FC06D1"/>
    <w:rsid w:val="00FC07B3"/>
    <w:rsid w:val="00FC15DE"/>
    <w:rsid w:val="00FC183C"/>
    <w:rsid w:val="00FC2C80"/>
    <w:rsid w:val="00FC62E7"/>
    <w:rsid w:val="00FD082D"/>
    <w:rsid w:val="00FD3EDD"/>
    <w:rsid w:val="00FD4862"/>
    <w:rsid w:val="00FD4C21"/>
    <w:rsid w:val="00FD65ED"/>
    <w:rsid w:val="00FD67D4"/>
    <w:rsid w:val="00FD7056"/>
    <w:rsid w:val="00FD7E3D"/>
    <w:rsid w:val="00FE13C6"/>
    <w:rsid w:val="00FF1B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58292"/>
  <w15:docId w15:val="{DE43A948-A015-4212-AD5F-1926BE627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308"/>
    <w:pPr>
      <w:spacing w:before="120" w:after="120" w:line="300" w:lineRule="auto"/>
      <w:ind w:firstLine="567"/>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FB0C0B"/>
    <w:pPr>
      <w:keepNext/>
      <w:keepLines/>
      <w:spacing w:after="240"/>
      <w:ind w:firstLine="0"/>
      <w:jc w:val="center"/>
      <w:outlineLvl w:val="0"/>
    </w:pPr>
    <w:rPr>
      <w:rFonts w:eastAsia="Times New Roman" w:cs="Angsana New"/>
      <w:b/>
      <w:bCs/>
      <w:caps/>
      <w:sz w:val="32"/>
      <w:szCs w:val="35"/>
    </w:rPr>
  </w:style>
  <w:style w:type="paragraph" w:styleId="Heading2">
    <w:name w:val="heading 2"/>
    <w:basedOn w:val="Normal"/>
    <w:next w:val="Normal"/>
    <w:link w:val="Heading2Char"/>
    <w:uiPriority w:val="9"/>
    <w:unhideWhenUsed/>
    <w:qFormat/>
    <w:rsid w:val="00FB0C0B"/>
    <w:pPr>
      <w:keepNext/>
      <w:keepLines/>
      <w:ind w:firstLine="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FB0C0B"/>
    <w:pPr>
      <w:keepNext/>
      <w:keepLines/>
      <w:ind w:firstLine="0"/>
      <w:jc w:val="left"/>
      <w:outlineLvl w:val="2"/>
    </w:pPr>
    <w:rPr>
      <w:rFonts w:eastAsia="Times New Roman" w:cs="Angsana New"/>
      <w:b/>
      <w:bCs/>
      <w:szCs w:val="35"/>
    </w:rPr>
  </w:style>
  <w:style w:type="paragraph" w:styleId="Heading4">
    <w:name w:val="heading 4"/>
    <w:basedOn w:val="Normal"/>
    <w:next w:val="Normal"/>
    <w:link w:val="Heading4Char"/>
    <w:uiPriority w:val="9"/>
    <w:unhideWhenUsed/>
    <w:qFormat/>
    <w:rsid w:val="009E4F66"/>
    <w:pPr>
      <w:keepNext/>
      <w:keepLines/>
      <w:ind w:firstLine="0"/>
      <w:jc w:val="left"/>
      <w:outlineLvl w:val="3"/>
    </w:pPr>
    <w:rPr>
      <w:rFonts w:eastAsia="Times New Roman" w:cs="Angsana New"/>
      <w:b/>
      <w:bCs/>
      <w:iCs/>
      <w:szCs w:val="35"/>
    </w:rPr>
  </w:style>
  <w:style w:type="paragraph" w:styleId="Heading5">
    <w:name w:val="heading 5"/>
    <w:basedOn w:val="Normal"/>
    <w:next w:val="Normal"/>
    <w:link w:val="Heading5Char"/>
    <w:uiPriority w:val="9"/>
    <w:unhideWhenUsed/>
    <w:qFormat/>
    <w:rsid w:val="002F4862"/>
    <w:pPr>
      <w:keepNext/>
      <w:keepLines/>
      <w:ind w:firstLine="0"/>
      <w:outlineLvl w:val="4"/>
    </w:pPr>
    <w:rPr>
      <w:rFonts w:eastAsia="Times New Roman" w:cs="Angsana New"/>
      <w:b/>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FB0C0B"/>
    <w:rPr>
      <w:rFonts w:ascii="Times New Roman" w:eastAsia="Times New Roman" w:hAnsi="Times New Roman" w:cs="Angsana New"/>
      <w:b/>
      <w:bCs/>
      <w:caps/>
      <w:sz w:val="32"/>
      <w:szCs w:val="35"/>
      <w:lang w:val="en-AU" w:bidi="th-TH"/>
    </w:rPr>
  </w:style>
  <w:style w:type="character" w:customStyle="1" w:styleId="Heading2Char">
    <w:name w:val="Heading 2 Char"/>
    <w:link w:val="Heading2"/>
    <w:uiPriority w:val="9"/>
    <w:rsid w:val="00FB0C0B"/>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FB0C0B"/>
    <w:rPr>
      <w:rFonts w:ascii="Times New Roman" w:eastAsia="Times New Roman" w:hAnsi="Times New Roman" w:cs="Angsana New"/>
      <w:b/>
      <w:bCs/>
      <w:sz w:val="28"/>
      <w:szCs w:val="35"/>
      <w:lang w:val="en-AU" w:bidi="th-TH"/>
    </w:rPr>
  </w:style>
  <w:style w:type="character" w:customStyle="1" w:styleId="Heading4Char">
    <w:name w:val="Heading 4 Char"/>
    <w:link w:val="Heading4"/>
    <w:uiPriority w:val="9"/>
    <w:rsid w:val="009E4F66"/>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rsid w:val="002F4862"/>
    <w:rPr>
      <w:rFonts w:ascii="Times New Roman" w:eastAsia="Times New Roman" w:hAnsi="Times New Roman" w:cs="Angsana New"/>
      <w:b/>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3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rPr>
      <w:lang w:eastAsia="en-AU"/>
    </w:rPr>
  </w:style>
  <w:style w:type="paragraph" w:styleId="TOC1">
    <w:name w:val="toc 1"/>
    <w:basedOn w:val="Normal"/>
    <w:next w:val="Normal"/>
    <w:autoRedefine/>
    <w:uiPriority w:val="39"/>
    <w:unhideWhenUsed/>
    <w:rsid w:val="008A3D7D"/>
    <w:pPr>
      <w:tabs>
        <w:tab w:val="right" w:leader="dot" w:pos="9344"/>
      </w:tabs>
      <w:ind w:right="1134" w:firstLine="0"/>
      <w:contextualSpacing/>
    </w:pPr>
    <w:rPr>
      <w:b/>
      <w:szCs w:val="35"/>
    </w:rPr>
  </w:style>
  <w:style w:type="paragraph" w:styleId="TOC2">
    <w:name w:val="toc 2"/>
    <w:basedOn w:val="Normal"/>
    <w:next w:val="Normal"/>
    <w:autoRedefine/>
    <w:uiPriority w:val="39"/>
    <w:unhideWhenUsed/>
    <w:rsid w:val="003B0621"/>
    <w:pPr>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ind w:firstLine="0"/>
      <w:jc w:val="center"/>
    </w:pPr>
  </w:style>
  <w:style w:type="paragraph" w:styleId="Caption">
    <w:name w:val="caption"/>
    <w:basedOn w:val="Normal"/>
    <w:next w:val="Normal"/>
    <w:uiPriority w:val="35"/>
    <w:unhideWhenUsed/>
    <w:qFormat/>
    <w:rsid w:val="00E37308"/>
    <w:rPr>
      <w:bCs/>
      <w:szCs w:val="25"/>
    </w:rPr>
  </w:style>
  <w:style w:type="paragraph" w:customStyle="1" w:styleId="Tnhnhv">
    <w:name w:val="Tên hình vẽ"/>
    <w:basedOn w:val="Normal"/>
    <w:next w:val="Normal"/>
    <w:qFormat/>
    <w:rsid w:val="000A3323"/>
    <w:pPr>
      <w:spacing w:after="240"/>
      <w:ind w:firstLine="0"/>
      <w:jc w:val="center"/>
    </w:pPr>
    <w:rPr>
      <w:i/>
    </w:rPr>
  </w:style>
  <w:style w:type="paragraph" w:customStyle="1" w:styleId="Table">
    <w:name w:val="Table"/>
    <w:basedOn w:val="Normal"/>
    <w:qFormat/>
    <w:rsid w:val="002B15D1"/>
    <w:pPr>
      <w:spacing w:before="60" w:after="60"/>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ind w:firstLine="0"/>
      <w:jc w:val="right"/>
    </w:pPr>
    <w:rPr>
      <w:i/>
    </w:rPr>
  </w:style>
  <w:style w:type="paragraph" w:customStyle="1" w:styleId="Mclc">
    <w:name w:val="Mục lục"/>
    <w:basedOn w:val="Heading1"/>
    <w:next w:val="Normal"/>
    <w:qFormat/>
    <w:rsid w:val="002071CC"/>
    <w:pPr>
      <w:outlineLvl w:val="8"/>
    </w:pPr>
  </w:style>
  <w:style w:type="numbering" w:customStyle="1" w:styleId="nhsmc">
    <w:name w:val="Đánh số đề mục"/>
    <w:uiPriority w:val="99"/>
    <w:rsid w:val="00537C38"/>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style>
  <w:style w:type="paragraph" w:customStyle="1" w:styleId="DCCT-Level2">
    <w:name w:val="DCCT-Level2"/>
    <w:basedOn w:val="Normal"/>
    <w:qFormat/>
    <w:rsid w:val="000A3835"/>
    <w:pPr>
      <w:numPr>
        <w:ilvl w:val="1"/>
        <w:numId w:val="5"/>
      </w:numPr>
    </w:pPr>
    <w:rPr>
      <w:rFonts w:cs="Times New Roman"/>
      <w:i/>
      <w:sz w:val="24"/>
      <w:szCs w:val="22"/>
      <w:lang w:val="vi-VN" w:bidi="ar-SA"/>
    </w:rPr>
  </w:style>
  <w:style w:type="paragraph" w:customStyle="1" w:styleId="DCCT-Level1">
    <w:name w:val="DCCT-Level1"/>
    <w:basedOn w:val="Normal"/>
    <w:next w:val="DCCT-Level2"/>
    <w:qFormat/>
    <w:rsid w:val="000A3835"/>
    <w:pPr>
      <w:numPr>
        <w:numId w:val="5"/>
      </w:numPr>
      <w:outlineLvl w:val="1"/>
    </w:pPr>
    <w:rPr>
      <w:rFonts w:cs="Times New Roman"/>
      <w:b/>
      <w:sz w:val="24"/>
      <w:szCs w:val="22"/>
      <w:lang w:val="vi-VN" w:bidi="ar-SA"/>
    </w:rPr>
  </w:style>
  <w:style w:type="paragraph" w:customStyle="1" w:styleId="DCCT-Level3">
    <w:name w:val="DCCT-Level3"/>
    <w:basedOn w:val="Normal"/>
    <w:qFormat/>
    <w:rsid w:val="000A3835"/>
    <w:pPr>
      <w:numPr>
        <w:ilvl w:val="2"/>
        <w:numId w:val="5"/>
      </w:numPr>
    </w:pPr>
    <w:rPr>
      <w:rFonts w:cs="Times New Roman"/>
      <w:sz w:val="24"/>
      <w:szCs w:val="22"/>
      <w:lang w:val="vi-VN" w:bidi="ar-SA"/>
    </w:rPr>
  </w:style>
  <w:style w:type="numbering" w:customStyle="1" w:styleId="Style1">
    <w:name w:val="Style1"/>
    <w:uiPriority w:val="99"/>
    <w:rsid w:val="000A3835"/>
    <w:pPr>
      <w:numPr>
        <w:numId w:val="4"/>
      </w:numPr>
    </w:pPr>
  </w:style>
  <w:style w:type="paragraph" w:customStyle="1" w:styleId="DCCT-UL2">
    <w:name w:val="DCCT-UL2"/>
    <w:basedOn w:val="DCCT-Level2"/>
    <w:next w:val="DCCT-Level1"/>
    <w:qFormat/>
    <w:rsid w:val="000A3835"/>
    <w:pPr>
      <w:numPr>
        <w:ilvl w:val="0"/>
        <w:numId w:val="0"/>
      </w:numPr>
    </w:pPr>
  </w:style>
  <w:style w:type="paragraph" w:customStyle="1" w:styleId="DCCT-Level4">
    <w:name w:val="DCCT-Level4"/>
    <w:basedOn w:val="Normal"/>
    <w:qFormat/>
    <w:rsid w:val="000A3835"/>
    <w:pPr>
      <w:numPr>
        <w:ilvl w:val="3"/>
        <w:numId w:val="5"/>
      </w:numPr>
    </w:pPr>
    <w:rPr>
      <w:rFonts w:cs="Times New Roman"/>
      <w:sz w:val="24"/>
      <w:szCs w:val="22"/>
      <w:lang w:val="en-US" w:bidi="ar-SA"/>
    </w:rPr>
  </w:style>
  <w:style w:type="paragraph" w:customStyle="1" w:styleId="DCCT-UL1">
    <w:name w:val="DCCT-UL1"/>
    <w:basedOn w:val="DCCT-Level1"/>
    <w:qFormat/>
    <w:rsid w:val="000A3835"/>
    <w:pPr>
      <w:numPr>
        <w:numId w:val="0"/>
      </w:numPr>
    </w:pPr>
    <w:rPr>
      <w:lang w:val="en-US"/>
    </w:rPr>
  </w:style>
  <w:style w:type="paragraph" w:customStyle="1" w:styleId="DCCT-Body">
    <w:name w:val="DCCT-Body"/>
    <w:basedOn w:val="Normal"/>
    <w:rsid w:val="00A01C24"/>
    <w:rPr>
      <w:sz w:val="24"/>
    </w:rPr>
  </w:style>
  <w:style w:type="paragraph" w:styleId="NormalWeb">
    <w:name w:val="Normal (Web)"/>
    <w:basedOn w:val="Normal"/>
    <w:uiPriority w:val="99"/>
    <w:unhideWhenUsed/>
    <w:rsid w:val="00FC183C"/>
    <w:pPr>
      <w:spacing w:before="100" w:beforeAutospacing="1" w:after="100" w:afterAutospacing="1"/>
      <w:ind w:firstLine="0"/>
      <w:jc w:val="left"/>
    </w:pPr>
    <w:rPr>
      <w:rFonts w:eastAsia="Times New Roman" w:cs="Times New Roman"/>
      <w:sz w:val="24"/>
      <w:szCs w:val="24"/>
      <w:lang w:val="en-US" w:bidi="ar-SA"/>
    </w:rPr>
  </w:style>
  <w:style w:type="paragraph" w:styleId="NoSpacing">
    <w:name w:val="No Spacing"/>
    <w:uiPriority w:val="1"/>
    <w:qFormat/>
    <w:rsid w:val="008F37C4"/>
    <w:pPr>
      <w:ind w:firstLine="709"/>
      <w:jc w:val="both"/>
    </w:pPr>
    <w:rPr>
      <w:rFonts w:ascii="Times New Roman" w:hAnsi="Times New Roman"/>
      <w:sz w:val="28"/>
      <w:szCs w:val="35"/>
      <w:lang w:val="en-AU" w:bidi="th-TH"/>
    </w:rPr>
  </w:style>
  <w:style w:type="paragraph" w:customStyle="1" w:styleId="NormalTextquang">
    <w:name w:val="Normal Text quang"/>
    <w:basedOn w:val="NoSpacing"/>
    <w:qFormat/>
    <w:rsid w:val="008F37C4"/>
    <w:pPr>
      <w:spacing w:before="120" w:after="120" w:line="360" w:lineRule="auto"/>
      <w:ind w:firstLine="567"/>
    </w:pPr>
    <w:rPr>
      <w:lang w:eastAsia="en-AU"/>
    </w:rPr>
  </w:style>
  <w:style w:type="paragraph" w:styleId="HTMLPreformatted">
    <w:name w:val="HTML Preformatted"/>
    <w:basedOn w:val="Normal"/>
    <w:link w:val="HTMLPreformattedChar"/>
    <w:uiPriority w:val="99"/>
    <w:unhideWhenUsed/>
    <w:rsid w:val="00BF7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eastAsia="Times New Roman" w:hAnsi="Courier New" w:cs="Courier New"/>
      <w:sz w:val="20"/>
      <w:szCs w:val="20"/>
      <w:lang w:val="en-US" w:bidi="ar-SA"/>
    </w:rPr>
  </w:style>
  <w:style w:type="character" w:customStyle="1" w:styleId="HTMLPreformattedChar">
    <w:name w:val="HTML Preformatted Char"/>
    <w:link w:val="HTMLPreformatted"/>
    <w:uiPriority w:val="99"/>
    <w:rsid w:val="00BF784C"/>
    <w:rPr>
      <w:rFonts w:ascii="Courier New" w:eastAsia="Times New Roman" w:hAnsi="Courier New" w:cs="Courier New"/>
    </w:rPr>
  </w:style>
  <w:style w:type="character" w:styleId="HTMLCode">
    <w:name w:val="HTML Code"/>
    <w:uiPriority w:val="99"/>
    <w:semiHidden/>
    <w:unhideWhenUsed/>
    <w:rsid w:val="00BF784C"/>
    <w:rPr>
      <w:rFonts w:ascii="Courier New" w:eastAsia="Times New Roman" w:hAnsi="Courier New" w:cs="Courier New"/>
      <w:sz w:val="20"/>
      <w:szCs w:val="20"/>
    </w:rPr>
  </w:style>
  <w:style w:type="paragraph" w:styleId="ListParagraph">
    <w:name w:val="List Paragraph"/>
    <w:basedOn w:val="Normal"/>
    <w:uiPriority w:val="34"/>
    <w:qFormat/>
    <w:rsid w:val="00643437"/>
    <w:pPr>
      <w:ind w:left="720"/>
    </w:pPr>
    <w:rPr>
      <w:szCs w:val="35"/>
    </w:rPr>
  </w:style>
  <w:style w:type="paragraph" w:styleId="TOCHeading">
    <w:name w:val="TOC Heading"/>
    <w:basedOn w:val="Heading1"/>
    <w:next w:val="Normal"/>
    <w:uiPriority w:val="39"/>
    <w:unhideWhenUsed/>
    <w:qFormat/>
    <w:rsid w:val="00FC07B3"/>
    <w:pPr>
      <w:spacing w:before="240" w:after="0" w:line="259" w:lineRule="auto"/>
      <w:jc w:val="left"/>
      <w:outlineLvl w:val="9"/>
    </w:pPr>
    <w:rPr>
      <w:rFonts w:ascii="Aptos Display" w:hAnsi="Aptos Display" w:cs="Times New Roman"/>
      <w:b w:val="0"/>
      <w:bCs w:val="0"/>
      <w:caps w:val="0"/>
      <w:color w:val="0F4761"/>
      <w:szCs w:val="32"/>
      <w:lang w:val="en-US" w:bidi="ar-SA"/>
    </w:rPr>
  </w:style>
  <w:style w:type="character" w:styleId="CommentReference">
    <w:name w:val="annotation reference"/>
    <w:uiPriority w:val="99"/>
    <w:semiHidden/>
    <w:unhideWhenUsed/>
    <w:rsid w:val="00E81E09"/>
    <w:rPr>
      <w:sz w:val="16"/>
      <w:szCs w:val="16"/>
    </w:rPr>
  </w:style>
  <w:style w:type="paragraph" w:styleId="CommentText">
    <w:name w:val="annotation text"/>
    <w:basedOn w:val="Normal"/>
    <w:link w:val="CommentTextChar"/>
    <w:uiPriority w:val="99"/>
    <w:unhideWhenUsed/>
    <w:rsid w:val="00E81E09"/>
    <w:rPr>
      <w:sz w:val="20"/>
      <w:szCs w:val="25"/>
    </w:rPr>
  </w:style>
  <w:style w:type="character" w:customStyle="1" w:styleId="CommentTextChar">
    <w:name w:val="Comment Text Char"/>
    <w:link w:val="CommentText"/>
    <w:uiPriority w:val="99"/>
    <w:rsid w:val="00E81E09"/>
    <w:rPr>
      <w:rFonts w:ascii="Times New Roman" w:hAnsi="Times New Roman"/>
      <w:szCs w:val="25"/>
      <w:lang w:val="en-AU" w:bidi="th-TH"/>
    </w:rPr>
  </w:style>
  <w:style w:type="paragraph" w:styleId="CommentSubject">
    <w:name w:val="annotation subject"/>
    <w:basedOn w:val="CommentText"/>
    <w:next w:val="CommentText"/>
    <w:link w:val="CommentSubjectChar"/>
    <w:uiPriority w:val="99"/>
    <w:semiHidden/>
    <w:unhideWhenUsed/>
    <w:rsid w:val="00E81E09"/>
    <w:rPr>
      <w:b/>
      <w:bCs/>
    </w:rPr>
  </w:style>
  <w:style w:type="character" w:customStyle="1" w:styleId="CommentSubjectChar">
    <w:name w:val="Comment Subject Char"/>
    <w:link w:val="CommentSubject"/>
    <w:uiPriority w:val="99"/>
    <w:semiHidden/>
    <w:rsid w:val="00E81E09"/>
    <w:rPr>
      <w:rFonts w:ascii="Times New Roman" w:hAnsi="Times New Roman"/>
      <w:b/>
      <w:bCs/>
      <w:szCs w:val="25"/>
      <w:lang w:val="en-AU" w:bidi="th-TH"/>
    </w:rPr>
  </w:style>
  <w:style w:type="character" w:styleId="UnresolvedMention">
    <w:name w:val="Unresolved Mention"/>
    <w:uiPriority w:val="99"/>
    <w:semiHidden/>
    <w:unhideWhenUsed/>
    <w:rsid w:val="008407BF"/>
    <w:rPr>
      <w:color w:val="605E5C"/>
      <w:shd w:val="clear" w:color="auto" w:fill="E1DFDD"/>
    </w:rPr>
  </w:style>
  <w:style w:type="paragraph" w:styleId="TOC4">
    <w:name w:val="toc 4"/>
    <w:basedOn w:val="Normal"/>
    <w:next w:val="Normal"/>
    <w:autoRedefine/>
    <w:uiPriority w:val="39"/>
    <w:unhideWhenUsed/>
    <w:rsid w:val="004C4343"/>
    <w:pPr>
      <w:spacing w:before="0" w:after="100" w:line="278" w:lineRule="auto"/>
      <w:ind w:left="720" w:firstLine="0"/>
      <w:jc w:val="left"/>
    </w:pPr>
    <w:rPr>
      <w:rFonts w:ascii="Aptos" w:eastAsia="Times New Roman" w:hAnsi="Aptos" w:cs="Times New Roman"/>
      <w:kern w:val="2"/>
      <w:sz w:val="24"/>
      <w:szCs w:val="24"/>
      <w:lang w:val="en-US" w:bidi="ar-SA"/>
    </w:rPr>
  </w:style>
  <w:style w:type="paragraph" w:styleId="TOC5">
    <w:name w:val="toc 5"/>
    <w:basedOn w:val="Normal"/>
    <w:next w:val="Normal"/>
    <w:autoRedefine/>
    <w:uiPriority w:val="39"/>
    <w:unhideWhenUsed/>
    <w:rsid w:val="004C4343"/>
    <w:pPr>
      <w:spacing w:before="0" w:after="100" w:line="278" w:lineRule="auto"/>
      <w:ind w:left="960" w:firstLine="0"/>
      <w:jc w:val="left"/>
    </w:pPr>
    <w:rPr>
      <w:rFonts w:ascii="Aptos" w:eastAsia="Times New Roman" w:hAnsi="Aptos" w:cs="Times New Roman"/>
      <w:kern w:val="2"/>
      <w:sz w:val="24"/>
      <w:szCs w:val="24"/>
      <w:lang w:val="en-US" w:bidi="ar-SA"/>
    </w:rPr>
  </w:style>
  <w:style w:type="paragraph" w:styleId="TOC6">
    <w:name w:val="toc 6"/>
    <w:basedOn w:val="Normal"/>
    <w:next w:val="Normal"/>
    <w:autoRedefine/>
    <w:uiPriority w:val="39"/>
    <w:unhideWhenUsed/>
    <w:rsid w:val="004C4343"/>
    <w:pPr>
      <w:spacing w:before="0" w:after="100" w:line="278" w:lineRule="auto"/>
      <w:ind w:left="1200" w:firstLine="0"/>
      <w:jc w:val="left"/>
    </w:pPr>
    <w:rPr>
      <w:rFonts w:ascii="Aptos" w:eastAsia="Times New Roman" w:hAnsi="Aptos" w:cs="Times New Roman"/>
      <w:kern w:val="2"/>
      <w:sz w:val="24"/>
      <w:szCs w:val="24"/>
      <w:lang w:val="en-US" w:bidi="ar-SA"/>
    </w:rPr>
  </w:style>
  <w:style w:type="paragraph" w:styleId="TOC7">
    <w:name w:val="toc 7"/>
    <w:basedOn w:val="Normal"/>
    <w:next w:val="Normal"/>
    <w:autoRedefine/>
    <w:uiPriority w:val="39"/>
    <w:unhideWhenUsed/>
    <w:rsid w:val="004C4343"/>
    <w:pPr>
      <w:spacing w:before="0" w:after="100" w:line="278" w:lineRule="auto"/>
      <w:ind w:left="1440" w:firstLine="0"/>
      <w:jc w:val="left"/>
    </w:pPr>
    <w:rPr>
      <w:rFonts w:ascii="Aptos" w:eastAsia="Times New Roman" w:hAnsi="Aptos" w:cs="Times New Roman"/>
      <w:kern w:val="2"/>
      <w:sz w:val="24"/>
      <w:szCs w:val="24"/>
      <w:lang w:val="en-US" w:bidi="ar-SA"/>
    </w:rPr>
  </w:style>
  <w:style w:type="paragraph" w:styleId="TOC8">
    <w:name w:val="toc 8"/>
    <w:basedOn w:val="Normal"/>
    <w:next w:val="Normal"/>
    <w:autoRedefine/>
    <w:uiPriority w:val="39"/>
    <w:unhideWhenUsed/>
    <w:rsid w:val="004C4343"/>
    <w:pPr>
      <w:spacing w:before="0" w:after="100" w:line="278" w:lineRule="auto"/>
      <w:ind w:left="1680" w:firstLine="0"/>
      <w:jc w:val="left"/>
    </w:pPr>
    <w:rPr>
      <w:rFonts w:ascii="Aptos" w:eastAsia="Times New Roman" w:hAnsi="Aptos" w:cs="Times New Roman"/>
      <w:kern w:val="2"/>
      <w:sz w:val="24"/>
      <w:szCs w:val="24"/>
      <w:lang w:val="en-US" w:bidi="ar-SA"/>
    </w:rPr>
  </w:style>
  <w:style w:type="paragraph" w:styleId="TOC9">
    <w:name w:val="toc 9"/>
    <w:basedOn w:val="Normal"/>
    <w:next w:val="Normal"/>
    <w:autoRedefine/>
    <w:uiPriority w:val="39"/>
    <w:unhideWhenUsed/>
    <w:rsid w:val="004C4343"/>
    <w:pPr>
      <w:spacing w:before="0" w:after="100" w:line="278" w:lineRule="auto"/>
      <w:ind w:left="1920" w:firstLine="0"/>
      <w:jc w:val="left"/>
    </w:pPr>
    <w:rPr>
      <w:rFonts w:ascii="Aptos" w:eastAsia="Times New Roman" w:hAnsi="Aptos" w:cs="Times New Roman"/>
      <w:kern w:val="2"/>
      <w:sz w:val="24"/>
      <w:szCs w:val="24"/>
      <w:lang w:val="en-US" w:bidi="ar-SA"/>
    </w:rPr>
  </w:style>
  <w:style w:type="paragraph" w:customStyle="1" w:styleId="msonormal0">
    <w:name w:val="msonormal"/>
    <w:basedOn w:val="Normal"/>
    <w:rsid w:val="00512FFC"/>
    <w:pPr>
      <w:spacing w:before="100" w:beforeAutospacing="1" w:after="100" w:afterAutospacing="1" w:line="240" w:lineRule="auto"/>
      <w:ind w:firstLine="0"/>
      <w:jc w:val="left"/>
    </w:pPr>
    <w:rPr>
      <w:rFonts w:eastAsia="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19248106">
      <w:bodyDiv w:val="1"/>
      <w:marLeft w:val="0"/>
      <w:marRight w:val="0"/>
      <w:marTop w:val="0"/>
      <w:marBottom w:val="0"/>
      <w:divBdr>
        <w:top w:val="none" w:sz="0" w:space="0" w:color="auto"/>
        <w:left w:val="none" w:sz="0" w:space="0" w:color="auto"/>
        <w:bottom w:val="none" w:sz="0" w:space="0" w:color="auto"/>
        <w:right w:val="none" w:sz="0" w:space="0" w:color="auto"/>
      </w:divBdr>
    </w:div>
    <w:div w:id="358818200">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99006099">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05579341">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32315761">
      <w:bodyDiv w:val="1"/>
      <w:marLeft w:val="0"/>
      <w:marRight w:val="0"/>
      <w:marTop w:val="0"/>
      <w:marBottom w:val="0"/>
      <w:divBdr>
        <w:top w:val="none" w:sz="0" w:space="0" w:color="auto"/>
        <w:left w:val="none" w:sz="0" w:space="0" w:color="auto"/>
        <w:bottom w:val="none" w:sz="0" w:space="0" w:color="auto"/>
        <w:right w:val="none" w:sz="0" w:space="0" w:color="auto"/>
      </w:divBdr>
    </w:div>
    <w:div w:id="976035227">
      <w:bodyDiv w:val="1"/>
      <w:marLeft w:val="0"/>
      <w:marRight w:val="0"/>
      <w:marTop w:val="0"/>
      <w:marBottom w:val="0"/>
      <w:divBdr>
        <w:top w:val="none" w:sz="0" w:space="0" w:color="auto"/>
        <w:left w:val="none" w:sz="0" w:space="0" w:color="auto"/>
        <w:bottom w:val="none" w:sz="0" w:space="0" w:color="auto"/>
        <w:right w:val="none" w:sz="0" w:space="0" w:color="auto"/>
      </w:divBdr>
    </w:div>
    <w:div w:id="1002702502">
      <w:bodyDiv w:val="1"/>
      <w:marLeft w:val="0"/>
      <w:marRight w:val="0"/>
      <w:marTop w:val="0"/>
      <w:marBottom w:val="0"/>
      <w:divBdr>
        <w:top w:val="none" w:sz="0" w:space="0" w:color="auto"/>
        <w:left w:val="none" w:sz="0" w:space="0" w:color="auto"/>
        <w:bottom w:val="none" w:sz="0" w:space="0" w:color="auto"/>
        <w:right w:val="none" w:sz="0" w:space="0" w:color="auto"/>
      </w:divBdr>
    </w:div>
    <w:div w:id="1448349073">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42506522">
      <w:bodyDiv w:val="1"/>
      <w:marLeft w:val="0"/>
      <w:marRight w:val="0"/>
      <w:marTop w:val="0"/>
      <w:marBottom w:val="0"/>
      <w:divBdr>
        <w:top w:val="none" w:sz="0" w:space="0" w:color="auto"/>
        <w:left w:val="none" w:sz="0" w:space="0" w:color="auto"/>
        <w:bottom w:val="none" w:sz="0" w:space="0" w:color="auto"/>
        <w:right w:val="none" w:sz="0" w:space="0" w:color="auto"/>
      </w:divBdr>
    </w:div>
    <w:div w:id="2094933009">
      <w:bodyDiv w:val="1"/>
      <w:marLeft w:val="0"/>
      <w:marRight w:val="0"/>
      <w:marTop w:val="0"/>
      <w:marBottom w:val="0"/>
      <w:divBdr>
        <w:top w:val="none" w:sz="0" w:space="0" w:color="auto"/>
        <w:left w:val="none" w:sz="0" w:space="0" w:color="auto"/>
        <w:bottom w:val="none" w:sz="0" w:space="0" w:color="auto"/>
        <w:right w:val="none" w:sz="0" w:space="0" w:color="auto"/>
      </w:divBdr>
    </w:div>
    <w:div w:id="212835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upload.wikimedia.org/wikipedia/en/1/18/Wana_Decrypt0r_screenshot.png" TargetMode="External"/><Relationship Id="rId21" Type="http://schemas.openxmlformats.org/officeDocument/2006/relationships/image" Target="media/image5.jpeg"/><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s://doi.org/10.1109/BigData50022.2020.0000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d1rwhvwstyk9gu.cloudfront.net/2022/09/Applications-of-Machine-Learning-1.png"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https://linprofs.com/wp-content/uploads/2024/10/Common-Types-of-Malware.-Article-1.png" TargetMode="External"/><Relationship Id="rId32" Type="http://schemas.openxmlformats.org/officeDocument/2006/relationships/image" Target="https://assets.datacamp.com/production/repositories/6276/datasets/536611d519e697588389c471c3429332715549eb/FGSM.drawio.png" TargetMode="External"/><Relationship Id="rId37" Type="http://schemas.openxmlformats.org/officeDocument/2006/relationships/image" Target="https://docs.servicestack.net/img/pages/apps/jupyter-python.png"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arxiv.org/abs/1702.05983" TargetMode="External"/><Relationship Id="rId58" Type="http://schemas.openxmlformats.org/officeDocument/2006/relationships/hyperlink" Target="https://doi.org/10.1109/BigData59047.2023.10386736" TargetMode="External"/><Relationship Id="rId66" Type="http://schemas.openxmlformats.org/officeDocument/2006/relationships/hyperlink" Target="https://github.com/yanminglai/Malware-GAN" TargetMode="External"/><Relationship Id="rId5" Type="http://schemas.openxmlformats.org/officeDocument/2006/relationships/webSettings" Target="webSettings.xml"/><Relationship Id="rId61" Type="http://schemas.openxmlformats.org/officeDocument/2006/relationships/hyperlink" Target="https://doi.org/10.1109/SP40001.2021.00004" TargetMode="External"/><Relationship Id="rId19" Type="http://schemas.openxmlformats.org/officeDocument/2006/relationships/image" Target="media/image4.jpeg"/><Relationship Id="rId14" Type="http://schemas.openxmlformats.org/officeDocument/2006/relationships/header" Target="header1.xml"/><Relationship Id="rId22" Type="http://schemas.openxmlformats.org/officeDocument/2006/relationships/image" Target="https://techvidvan.com/tutorials/wp-content/uploads/2020/08/Reinforcement-Learning-in-ML-TV.jpg" TargetMode="External"/><Relationship Id="rId27" Type="http://schemas.openxmlformats.org/officeDocument/2006/relationships/image" Target="media/image8.jpeg"/><Relationship Id="rId30" Type="http://schemas.openxmlformats.org/officeDocument/2006/relationships/image" Target="https://pub.mdpi-res.com/symmetry/symmetry-14-02304/article_deploy/html/images/symmetry-14-02304-g003.png?1667645065" TargetMode="External"/><Relationship Id="rId35" Type="http://schemas.openxmlformats.org/officeDocument/2006/relationships/image" Target="media/image13.png"/><Relationship Id="rId43" Type="http://schemas.openxmlformats.org/officeDocument/2006/relationships/image" Target="https://www.researchgate.net/publication/350165006/figure/fig2/AS:1020116934344707@1620226238876/Leafwise-growth-of-LightGBM-classifier.png" TargetMode="External"/><Relationship Id="rId48" Type="http://schemas.openxmlformats.org/officeDocument/2006/relationships/image" Target="media/image22.png"/><Relationship Id="rId56" Type="http://schemas.openxmlformats.org/officeDocument/2006/relationships/hyperlink" Target="https://doi.org/10.1007/s10207-020-00513-7" TargetMode="External"/><Relationship Id="rId64" Type="http://schemas.openxmlformats.org/officeDocument/2006/relationships/hyperlink" Target="https://github.com/endgameinc/gym-malware"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rxiv.org/abs/1412.657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jpeg"/><Relationship Id="rId46" Type="http://schemas.openxmlformats.org/officeDocument/2006/relationships/image" Target="media/image20.png"/><Relationship Id="rId59" Type="http://schemas.openxmlformats.org/officeDocument/2006/relationships/hyperlink" Target="https://doi.org/10.1007/978-981-15-5566-4_28" TargetMode="External"/><Relationship Id="rId67" Type="http://schemas.openxmlformats.org/officeDocument/2006/relationships/hyperlink" Target="https://github.com/whyisyoung/BODMAS" TargetMode="External"/><Relationship Id="rId20" Type="http://schemas.openxmlformats.org/officeDocument/2006/relationships/image" Target="https://techvidvan.com/tutorials/wp-content/uploads/sites/2/2020/07/Unsupervised-Learning-in-ML-1.jpg" TargetMode="External"/><Relationship Id="rId41" Type="http://schemas.openxmlformats.org/officeDocument/2006/relationships/image" Target="https://pub.mdpi-res.com/electronics/electronics-14-02422/article_deploy/html/images/electronics-14-02422-g005.png?1749822069" TargetMode="External"/><Relationship Id="rId54" Type="http://schemas.openxmlformats.org/officeDocument/2006/relationships/hyperlink" Target="https://www.blackhat.com/docs/us-17/thursday/us-17-Anderson-Bot-Vs-Bot-Evading-Machine-Learning-Malware-Detection-wp.pdf" TargetMode="External"/><Relationship Id="rId62" Type="http://schemas.openxmlformats.org/officeDocument/2006/relationships/hyperlink" Target="https://doi.org/10.1145/3548606.35605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https://www.researchgate.net/publication/340311707/figure/fig2/AS:876543379263488@1585995635922/Process-of-traditional-signature-based-malware-detection-14.jpg" TargetMode="External"/><Relationship Id="rId36" Type="http://schemas.openxmlformats.org/officeDocument/2006/relationships/image" Target="media/image14.png"/><Relationship Id="rId49" Type="http://schemas.openxmlformats.org/officeDocument/2006/relationships/hyperlink" Target="https://doi.org/10.1109/SPW53761.2021.00006" TargetMode="External"/><Relationship Id="rId57" Type="http://schemas.openxmlformats.org/officeDocument/2006/relationships/hyperlink" Target="https://doi.org/10.1007/s11416-019-00345-9" TargetMode="External"/><Relationship Id="rId10" Type="http://schemas.openxmlformats.org/officeDocument/2006/relationships/image" Target="https://actvn.edu.vn/Images/actvn_big_icon.png"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yperlink" Target="https://arxiv.org/abs/1804.04637" TargetMode="External"/><Relationship Id="rId60" Type="http://schemas.openxmlformats.org/officeDocument/2006/relationships/hyperlink" Target="https://arxiv.org/abs/1710.09435" TargetMode="External"/><Relationship Id="rId65" Type="http://schemas.openxmlformats.org/officeDocument/2006/relationships/hyperlink" Target="https://github.com/bethgelab/foolbox" TargetMode="External"/><Relationship Id="rId4" Type="http://schemas.openxmlformats.org/officeDocument/2006/relationships/settings" Target="settings.xml"/><Relationship Id="rId9" Type="http://schemas.openxmlformats.org/officeDocument/2006/relationships/image" Target="https://actvn.edu.vn/Images/actvn_big_icon.png" TargetMode="External"/><Relationship Id="rId13" Type="http://schemas.openxmlformats.org/officeDocument/2006/relationships/footer" Target="footer3.xml"/><Relationship Id="rId18" Type="http://schemas.openxmlformats.org/officeDocument/2006/relationships/image" Target="https://miro.medium.com/v2/resize:fit:1400/1*fq4smdRhVA2ZL6dxrikbKg.jpeg" TargetMode="External"/><Relationship Id="rId39" Type="http://schemas.openxmlformats.org/officeDocument/2006/relationships/image" Target="https://pbs.twimg.com/media/D_LgrHAXsAA7l5a.jpg:large" TargetMode="External"/><Relationship Id="rId34" Type="http://schemas.openxmlformats.org/officeDocument/2006/relationships/image" Target="media/image12.png"/><Relationship Id="rId50" Type="http://schemas.openxmlformats.org/officeDocument/2006/relationships/hyperlink" Target="https://www.packtpub.com/product/mastering-machine-learning-for-penetration-testing/9781788997409" TargetMode="External"/><Relationship Id="rId55" Type="http://schemas.openxmlformats.org/officeDocument/2006/relationships/hyperlink" Target="https://doi.org/10.1016/j.cose.2023.10308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431982\AppData\Local\Temp\M&#7851;u_&#272;&#7873;%20c&#432;&#417;ng%20&#272;&#7891;%20&#225;n%20t&#7889;t%20nghi&#7879;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0198A-E5DE-491B-9824-383D5ED75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Mẫu_Đề cương Đồ án tốt nghiệp.dot</Template>
  <TotalTime>1020</TotalTime>
  <Pages>1</Pages>
  <Words>22947</Words>
  <Characters>130800</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Duy.Pham</dc:creator>
  <cp:keywords/>
  <cp:lastModifiedBy>Nguyen Vinh</cp:lastModifiedBy>
  <cp:revision>28</cp:revision>
  <cp:lastPrinted>2025-09-23T15:59:00Z</cp:lastPrinted>
  <dcterms:created xsi:type="dcterms:W3CDTF">2025-06-04T13:22:00Z</dcterms:created>
  <dcterms:modified xsi:type="dcterms:W3CDTF">2025-09-23T16:00:00Z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MSIP_Label_defa4170-0d19-0005-0004-bc88714345d2_Enabled">
    <vt:lpwstr>true</vt:lpwstr>
  </property>
  <property fmtid="{D5CDD505-2E9C-101B-9397-08002B2CF9AE}" pid="6" name="MSIP_Label_defa4170-0d19-0005-0004-bc88714345d2_SetDate">
    <vt:lpwstr>2025-05-26T17:36:11Z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bd6d5a0b-a0bb-4f2e-971b-6b0a59f1e2ee</vt:lpwstr>
  </property>
  <property fmtid="{D5CDD505-2E9C-101B-9397-08002B2CF9AE}" pid="10" name="MSIP_Label_defa4170-0d19-0005-0004-bc88714345d2_ActionId">
    <vt:lpwstr>2cc9db06-afaa-47c3-855a-928547146f7b</vt:lpwstr>
  </property>
  <property fmtid="{D5CDD505-2E9C-101B-9397-08002B2CF9AE}" pid="11" name="MSIP_Label_defa4170-0d19-0005-0004-bc88714345d2_ContentBits">
    <vt:lpwstr>0</vt:lpwstr>
  </property>
  <property fmtid="{D5CDD505-2E9C-101B-9397-08002B2CF9AE}" pid="12" name="MSIP_Label_defa4170-0d19-0005-0004-bc88714345d2_Tag">
    <vt:lpwstr>10, 3, 0, 1</vt:lpwstr>
  </property>
</Properties>
</file>